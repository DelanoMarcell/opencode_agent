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3042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1"/>
        <w:gridCol w:w="283"/>
        <w:gridCol w:w="2552"/>
        <w:gridCol w:w="992"/>
        <w:gridCol w:w="2552"/>
        <w:gridCol w:w="992"/>
      </w:tblGrid>
      <w:tr w:rsidR="00C81D19" w14:paraId="0B9376F5" w14:textId="77777777" w:rsidTr="004A5528">
        <w:trPr>
          <w:gridAfter w:val="2"/>
          <w:wAfter w:w="3544" w:type="dxa"/>
        </w:trPr>
        <w:tc>
          <w:tcPr>
            <w:tcW w:w="5671" w:type="dxa"/>
            <w:vMerge w:val="restart"/>
          </w:tcPr>
          <w:sdt>
            <w:sdtPr>
              <w:alias w:val="Addressee's Name, Title, Co, Address. Use Enter for a new line"/>
              <w:tag w:val="Addressee"/>
              <w:id w:val="1986118988"/>
              <w:placeholder>
                <w:docPart w:val="1C8175ADAE644306BD623AA062986D0A"/>
              </w:placeholder>
              <w:temporary/>
              <w:showingPlcHdr/>
              <w15:color w:val="FF99CC"/>
            </w:sdtPr>
            <w:sdtContent>
              <w:p w14:paraId="08AABAC8" w14:textId="77777777" w:rsidR="00C81D19" w:rsidRDefault="00C81D19" w:rsidP="00267390">
                <w:pPr>
                  <w:pStyle w:val="LetterAddressText"/>
                </w:pPr>
                <w:r w:rsidRPr="002A3C9C">
                  <w:rPr>
                    <w:rStyle w:val="PlaceholderText"/>
                    <w:vanish/>
                  </w:rPr>
                  <w:t>Click or tap here to enter text.</w:t>
                </w:r>
              </w:p>
            </w:sdtContent>
          </w:sdt>
          <w:p w14:paraId="18CC2F26" w14:textId="77777777" w:rsidR="00C81D19" w:rsidRPr="00BF2335" w:rsidRDefault="00C81D19" w:rsidP="00267390">
            <w:pPr>
              <w:pStyle w:val="LetterAddressText"/>
            </w:pPr>
          </w:p>
          <w:sdt>
            <w:sdtPr>
              <w:alias w:val="Enter Email or For Attention details if applicable"/>
              <w:tag w:val="Addressee"/>
              <w:id w:val="852147284"/>
              <w:placeholder>
                <w:docPart w:val="6E04C38900AD4D7EA1D77BC74B787406"/>
              </w:placeholder>
              <w:temporary/>
              <w:showingPlcHdr/>
              <w15:color w:val="FF99CC"/>
            </w:sdtPr>
            <w:sdtContent>
              <w:p w14:paraId="6C3989E3" w14:textId="77777777" w:rsidR="00C81D19" w:rsidRPr="00BF2335" w:rsidRDefault="00C81D19" w:rsidP="00267390">
                <w:pPr>
                  <w:pStyle w:val="LetterEmail"/>
                </w:pPr>
                <w:r w:rsidRPr="00377356">
                  <w:rPr>
                    <w:rStyle w:val="PlaceholderText"/>
                    <w:vanish/>
                  </w:rPr>
                  <w:t>Click or tap here to enter text.</w:t>
                </w:r>
              </w:p>
            </w:sdtContent>
          </w:sdt>
        </w:tc>
        <w:tc>
          <w:tcPr>
            <w:tcW w:w="283" w:type="dxa"/>
          </w:tcPr>
          <w:p w14:paraId="766BB56F" w14:textId="77777777" w:rsidR="00C81D19" w:rsidRPr="001D246E" w:rsidRDefault="00C81D19" w:rsidP="00267390">
            <w:pPr>
              <w:pStyle w:val="LetterRefs"/>
            </w:pPr>
          </w:p>
        </w:tc>
        <w:sdt>
          <w:sdtPr>
            <w:alias w:val="Enter our reference"/>
            <w:tag w:val="OurRef"/>
            <w:id w:val="2029136660"/>
            <w:placeholder>
              <w:docPart w:val="3510DCF10A6A4C7C9B4E0A2E7D9A5C98"/>
            </w:placeholder>
            <w:temporary/>
            <w:showingPlcHdr/>
            <w15:color w:val="FF99CC"/>
          </w:sdtPr>
          <w:sdtContent>
            <w:tc>
              <w:tcPr>
                <w:tcW w:w="2552" w:type="dxa"/>
              </w:tcPr>
              <w:p w14:paraId="1D1C59CA" w14:textId="77777777" w:rsidR="00C81D19" w:rsidRPr="00C37414" w:rsidRDefault="00C81D19" w:rsidP="00267390">
                <w:pPr>
                  <w:pStyle w:val="LetterRefs"/>
                  <w:spacing w:before="20" w:after="40"/>
                </w:pPr>
                <w:r w:rsidRPr="007B6732">
                  <w:rPr>
                    <w:rStyle w:val="PlaceholderText"/>
                    <w:vanish/>
                  </w:rPr>
                  <w:t>Click or tap here to enter text.</w:t>
                </w:r>
              </w:p>
            </w:tc>
          </w:sdtContent>
        </w:sdt>
        <w:tc>
          <w:tcPr>
            <w:tcW w:w="992" w:type="dxa"/>
          </w:tcPr>
          <w:p w14:paraId="63AD549A" w14:textId="5814FB7F" w:rsidR="00C81D19" w:rsidRPr="00911027" w:rsidRDefault="00C81D19" w:rsidP="00267390">
            <w:pPr>
              <w:pStyle w:val="LetterAddressText"/>
              <w:spacing w:before="20" w:after="40"/>
              <w:jc w:val="right"/>
              <w:rPr>
                <w:sz w:val="16"/>
                <w:szCs w:val="16"/>
              </w:rPr>
            </w:pPr>
          </w:p>
        </w:tc>
      </w:tr>
      <w:tr w:rsidR="00C81D19" w14:paraId="3F99F0A2" w14:textId="77777777" w:rsidTr="004A5528">
        <w:trPr>
          <w:gridAfter w:val="2"/>
          <w:wAfter w:w="3544" w:type="dxa"/>
        </w:trPr>
        <w:tc>
          <w:tcPr>
            <w:tcW w:w="5671" w:type="dxa"/>
            <w:vMerge/>
          </w:tcPr>
          <w:p w14:paraId="334754C5" w14:textId="77777777" w:rsidR="00C81D19" w:rsidRDefault="00C81D19" w:rsidP="00267390">
            <w:pPr>
              <w:pStyle w:val="LetterAddressText"/>
            </w:pPr>
          </w:p>
        </w:tc>
        <w:tc>
          <w:tcPr>
            <w:tcW w:w="283" w:type="dxa"/>
          </w:tcPr>
          <w:p w14:paraId="528BD325" w14:textId="77777777" w:rsidR="00C81D19" w:rsidRPr="00D80C52" w:rsidRDefault="00C81D19" w:rsidP="00267390">
            <w:pPr>
              <w:pStyle w:val="LetterRefs"/>
            </w:pPr>
          </w:p>
        </w:tc>
        <w:tc>
          <w:tcPr>
            <w:tcW w:w="2552" w:type="dxa"/>
          </w:tcPr>
          <w:sdt>
            <w:sdtPr>
              <w:alias w:val="Enter their reference"/>
              <w:tag w:val="TheirRef"/>
              <w:id w:val="745379184"/>
              <w:placeholder>
                <w:docPart w:val="AC0A03EB40B248728588566F5B037191"/>
              </w:placeholder>
              <w:temporary/>
              <w:showingPlcHdr/>
              <w15:color w:val="FF99CC"/>
            </w:sdtPr>
            <w:sdtContent>
              <w:p w14:paraId="59301A84" w14:textId="77777777" w:rsidR="00C81D19" w:rsidRPr="00C37414" w:rsidRDefault="00C81D19" w:rsidP="00267390">
                <w:pPr>
                  <w:pStyle w:val="LetterRefs"/>
                  <w:spacing w:before="20" w:after="40"/>
                </w:pPr>
                <w:r w:rsidRPr="007B6732">
                  <w:rPr>
                    <w:rStyle w:val="PlaceholderText"/>
                    <w:vanish/>
                  </w:rPr>
                  <w:t>Click or tap here to enter text.</w:t>
                </w:r>
              </w:p>
            </w:sdtContent>
          </w:sdt>
        </w:tc>
        <w:tc>
          <w:tcPr>
            <w:tcW w:w="992" w:type="dxa"/>
          </w:tcPr>
          <w:p w14:paraId="25761F42" w14:textId="72ABF774" w:rsidR="00C81D19" w:rsidRPr="00911027" w:rsidRDefault="00C81D19" w:rsidP="00267390">
            <w:pPr>
              <w:pStyle w:val="LetterAddressText"/>
              <w:spacing w:before="20" w:after="40"/>
              <w:jc w:val="right"/>
              <w:rPr>
                <w:sz w:val="16"/>
                <w:szCs w:val="16"/>
              </w:rPr>
            </w:pPr>
          </w:p>
        </w:tc>
      </w:tr>
      <w:tr w:rsidR="00C81D19" w14:paraId="604DBEB3" w14:textId="77777777" w:rsidTr="004A5528">
        <w:trPr>
          <w:gridAfter w:val="2"/>
          <w:wAfter w:w="3544" w:type="dxa"/>
        </w:trPr>
        <w:tc>
          <w:tcPr>
            <w:tcW w:w="5671" w:type="dxa"/>
            <w:vMerge/>
          </w:tcPr>
          <w:p w14:paraId="0FB13F89" w14:textId="77777777" w:rsidR="00C81D19" w:rsidRDefault="00C81D19" w:rsidP="00267390">
            <w:pPr>
              <w:pStyle w:val="LetterAddressText"/>
            </w:pPr>
          </w:p>
        </w:tc>
        <w:tc>
          <w:tcPr>
            <w:tcW w:w="283" w:type="dxa"/>
          </w:tcPr>
          <w:p w14:paraId="1DDF2597" w14:textId="77777777" w:rsidR="00C81D19" w:rsidRPr="00D80C52" w:rsidRDefault="00C81D19" w:rsidP="00267390">
            <w:pPr>
              <w:pStyle w:val="LetterRefs"/>
            </w:pPr>
          </w:p>
        </w:tc>
        <w:sdt>
          <w:sdtPr>
            <w:alias w:val="Enter letter date"/>
            <w:tag w:val="Date"/>
            <w:id w:val="-1578431714"/>
            <w:placeholder>
              <w:docPart w:val="C4070BBB73EF4223B2448ADDBECA9259"/>
            </w:placeholder>
            <w:temporary/>
            <w:showingPlcHdr/>
            <w15:color w:val="FF99CC"/>
            <w:date>
              <w:dateFormat w:val="dd MMMM yyyy"/>
              <w:lid w:val="en-ZA"/>
              <w:storeMappedDataAs w:val="dateTime"/>
              <w:calendar w:val="gregorian"/>
            </w:date>
          </w:sdtPr>
          <w:sdtContent>
            <w:tc>
              <w:tcPr>
                <w:tcW w:w="2552" w:type="dxa"/>
              </w:tcPr>
              <w:p w14:paraId="14B1DBE3" w14:textId="77777777" w:rsidR="00C81D19" w:rsidRPr="009E57F0" w:rsidRDefault="00C81D19" w:rsidP="00267390">
                <w:pPr>
                  <w:pStyle w:val="LetterRefs"/>
                  <w:spacing w:before="20" w:after="40"/>
                </w:pPr>
                <w:r>
                  <w:t>                        </w:t>
                </w:r>
              </w:p>
            </w:tc>
          </w:sdtContent>
        </w:sdt>
        <w:tc>
          <w:tcPr>
            <w:tcW w:w="992" w:type="dxa"/>
          </w:tcPr>
          <w:p w14:paraId="064D58A1" w14:textId="5E6D75DD" w:rsidR="00C81D19" w:rsidRPr="00D80C52" w:rsidRDefault="00C81D19" w:rsidP="00267390">
            <w:pPr>
              <w:pStyle w:val="LetterAddressText"/>
              <w:spacing w:before="20" w:after="40"/>
              <w:jc w:val="right"/>
              <w:rPr>
                <w:sz w:val="16"/>
                <w:szCs w:val="16"/>
              </w:rPr>
            </w:pPr>
          </w:p>
        </w:tc>
      </w:tr>
      <w:tr w:rsidR="00C81D19" w14:paraId="7158EA3B" w14:textId="77777777" w:rsidTr="004A5528">
        <w:trPr>
          <w:gridAfter w:val="2"/>
          <w:wAfter w:w="3544" w:type="dxa"/>
          <w:trHeight w:val="575"/>
        </w:trPr>
        <w:tc>
          <w:tcPr>
            <w:tcW w:w="5671" w:type="dxa"/>
            <w:vMerge/>
          </w:tcPr>
          <w:p w14:paraId="2199CB4C" w14:textId="77777777" w:rsidR="00C81D19" w:rsidRDefault="00C81D19" w:rsidP="00267390">
            <w:pPr>
              <w:pStyle w:val="LetterAddressText"/>
            </w:pPr>
          </w:p>
        </w:tc>
        <w:tc>
          <w:tcPr>
            <w:tcW w:w="283" w:type="dxa"/>
          </w:tcPr>
          <w:p w14:paraId="2418D629" w14:textId="77777777" w:rsidR="00C81D19" w:rsidRPr="00D80C52" w:rsidRDefault="00C81D19" w:rsidP="00267390">
            <w:pPr>
              <w:pStyle w:val="LetterRefs"/>
            </w:pPr>
          </w:p>
        </w:tc>
        <w:sdt>
          <w:sdtPr>
            <w:alias w:val="Select or Enter the Delivery Method"/>
            <w:tag w:val="Delivery"/>
            <w:id w:val="1426842813"/>
            <w:placeholder>
              <w:docPart w:val="1F5D03E2B0F240F6ADDED37C8DBB040A"/>
            </w:placeholder>
            <w:temporary/>
            <w:showingPlcHdr/>
            <w15:color w:val="FF99CC"/>
            <w:comboBox>
              <w:listItem w:displayText="Per Email" w:value="Per Email"/>
              <w:listItem w:displayText="By Hand" w:value="By Hand"/>
              <w:listItem w:displayText="Per Registered Post" w:value="Per Registered Post"/>
              <w:listItem w:value="                   "/>
            </w:comboBox>
          </w:sdtPr>
          <w:sdtContent>
            <w:tc>
              <w:tcPr>
                <w:tcW w:w="2552" w:type="dxa"/>
              </w:tcPr>
              <w:p w14:paraId="67DCBB88" w14:textId="77777777" w:rsidR="00C81D19" w:rsidRPr="00EC197A" w:rsidRDefault="00C81D19" w:rsidP="00267390">
                <w:pPr>
                  <w:pStyle w:val="LetterRefs"/>
                  <w:spacing w:before="20" w:after="40"/>
                </w:pPr>
                <w:r w:rsidRPr="00D323C0">
                  <w:rPr>
                    <w:rStyle w:val="PlaceholderText"/>
                    <w:vanish/>
                  </w:rPr>
                  <w:t>Choose an item.</w:t>
                </w:r>
              </w:p>
            </w:tc>
          </w:sdtContent>
        </w:sdt>
        <w:tc>
          <w:tcPr>
            <w:tcW w:w="992" w:type="dxa"/>
          </w:tcPr>
          <w:p w14:paraId="1A134C0A" w14:textId="08201D20" w:rsidR="00C81D19" w:rsidRPr="00D80C52" w:rsidRDefault="00C81D19" w:rsidP="00267390">
            <w:pPr>
              <w:pStyle w:val="LetterAddressText"/>
              <w:spacing w:before="20" w:after="40"/>
              <w:jc w:val="right"/>
              <w:rPr>
                <w:sz w:val="16"/>
                <w:szCs w:val="16"/>
              </w:rPr>
            </w:pPr>
          </w:p>
        </w:tc>
      </w:tr>
      <w:tr w:rsidR="00A84BA4" w:rsidRPr="007C57DD" w14:paraId="1044429F" w14:textId="77777777" w:rsidTr="004A5528">
        <w:tc>
          <w:tcPr>
            <w:tcW w:w="9498" w:type="dxa"/>
            <w:gridSpan w:val="4"/>
            <w:vMerge w:val="restart"/>
          </w:tcPr>
          <w:p w14:paraId="527E371E" w14:textId="77777777" w:rsidR="00A84BA4" w:rsidRPr="007C57DD" w:rsidRDefault="00A84BA4" w:rsidP="004A5528">
            <w:pPr>
              <w:spacing w:after="200" w:line="276" w:lineRule="auto"/>
              <w:jc w:val="left"/>
              <w:rPr>
                <w:rFonts w:cs="Arial"/>
                <w:szCs w:val="20"/>
                <w:highlight w:val="yellow"/>
              </w:rPr>
            </w:pPr>
          </w:p>
        </w:tc>
        <w:tc>
          <w:tcPr>
            <w:tcW w:w="2552" w:type="dxa"/>
          </w:tcPr>
          <w:p w14:paraId="4F155DC7" w14:textId="77777777" w:rsidR="00A84BA4" w:rsidRPr="007C57DD" w:rsidRDefault="00A84BA4" w:rsidP="00EC6516">
            <w:pPr>
              <w:pStyle w:val="LetterRefs"/>
              <w:spacing w:before="20" w:after="40" w:line="360" w:lineRule="auto"/>
              <w:rPr>
                <w:rFonts w:cs="Arial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1BB7A02" w14:textId="77777777" w:rsidR="00A84BA4" w:rsidRPr="007C57DD" w:rsidRDefault="00A84BA4" w:rsidP="00EC6516">
            <w:pPr>
              <w:pStyle w:val="LetterAddressText"/>
              <w:spacing w:before="20" w:after="40" w:line="360" w:lineRule="auto"/>
              <w:jc w:val="right"/>
              <w:rPr>
                <w:rFonts w:cs="Arial"/>
                <w:szCs w:val="20"/>
                <w:highlight w:val="yellow"/>
              </w:rPr>
            </w:pPr>
          </w:p>
        </w:tc>
      </w:tr>
      <w:tr w:rsidR="00A84BA4" w:rsidRPr="007C57DD" w14:paraId="017056D6" w14:textId="77777777" w:rsidTr="004A5528">
        <w:tc>
          <w:tcPr>
            <w:tcW w:w="9498" w:type="dxa"/>
            <w:gridSpan w:val="4"/>
            <w:vMerge/>
          </w:tcPr>
          <w:p w14:paraId="25BC8177" w14:textId="77777777" w:rsidR="00A84BA4" w:rsidRPr="007C57DD" w:rsidRDefault="00A84BA4" w:rsidP="00EC6516">
            <w:pPr>
              <w:pStyle w:val="LetterAddressText"/>
              <w:spacing w:line="360" w:lineRule="auto"/>
              <w:rPr>
                <w:rFonts w:cs="Arial"/>
                <w:szCs w:val="20"/>
                <w:highlight w:val="yellow"/>
              </w:rPr>
            </w:pPr>
          </w:p>
        </w:tc>
        <w:tc>
          <w:tcPr>
            <w:tcW w:w="2552" w:type="dxa"/>
          </w:tcPr>
          <w:p w14:paraId="4BBF8972" w14:textId="77777777" w:rsidR="00A84BA4" w:rsidRPr="007C57DD" w:rsidRDefault="00A84BA4" w:rsidP="00EC6516">
            <w:pPr>
              <w:pStyle w:val="LetterRefs"/>
              <w:spacing w:before="20" w:after="40" w:line="360" w:lineRule="auto"/>
              <w:rPr>
                <w:rFonts w:cs="Arial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E08C4BE" w14:textId="77777777" w:rsidR="00A84BA4" w:rsidRPr="007C57DD" w:rsidRDefault="00A84BA4" w:rsidP="00EC6516">
            <w:pPr>
              <w:pStyle w:val="LetterAddressText"/>
              <w:spacing w:before="20" w:after="40" w:line="360" w:lineRule="auto"/>
              <w:jc w:val="right"/>
              <w:rPr>
                <w:rFonts w:cs="Arial"/>
                <w:szCs w:val="20"/>
                <w:highlight w:val="yellow"/>
              </w:rPr>
            </w:pPr>
          </w:p>
        </w:tc>
      </w:tr>
      <w:tr w:rsidR="00A84BA4" w:rsidRPr="007C57DD" w14:paraId="7E91DCCF" w14:textId="77777777" w:rsidTr="004A5528">
        <w:trPr>
          <w:trHeight w:val="575"/>
        </w:trPr>
        <w:tc>
          <w:tcPr>
            <w:tcW w:w="9498" w:type="dxa"/>
            <w:gridSpan w:val="4"/>
            <w:vMerge/>
          </w:tcPr>
          <w:p w14:paraId="4DC010DB" w14:textId="77777777" w:rsidR="00A84BA4" w:rsidRPr="007C57DD" w:rsidRDefault="00A84BA4" w:rsidP="00EC6516">
            <w:pPr>
              <w:pStyle w:val="LetterAddressText"/>
              <w:spacing w:line="360" w:lineRule="auto"/>
              <w:rPr>
                <w:rFonts w:cs="Arial"/>
                <w:szCs w:val="20"/>
                <w:highlight w:val="yellow"/>
              </w:rPr>
            </w:pPr>
          </w:p>
        </w:tc>
        <w:tc>
          <w:tcPr>
            <w:tcW w:w="2552" w:type="dxa"/>
          </w:tcPr>
          <w:p w14:paraId="5C53757A" w14:textId="77777777" w:rsidR="00A84BA4" w:rsidRPr="007C57DD" w:rsidRDefault="00A84BA4" w:rsidP="00EC6516">
            <w:pPr>
              <w:pStyle w:val="LetterRefs"/>
              <w:spacing w:before="20" w:after="40" w:line="360" w:lineRule="auto"/>
              <w:rPr>
                <w:rFonts w:cs="Arial"/>
                <w:sz w:val="20"/>
                <w:szCs w:val="20"/>
                <w:highlight w:val="yellow"/>
              </w:rPr>
            </w:pPr>
          </w:p>
        </w:tc>
        <w:tc>
          <w:tcPr>
            <w:tcW w:w="992" w:type="dxa"/>
          </w:tcPr>
          <w:p w14:paraId="08CEBF69" w14:textId="77777777" w:rsidR="00A84BA4" w:rsidRPr="007C57DD" w:rsidRDefault="00A84BA4" w:rsidP="00EC6516">
            <w:pPr>
              <w:pStyle w:val="LetterAddressText"/>
              <w:spacing w:before="20" w:after="40" w:line="360" w:lineRule="auto"/>
              <w:jc w:val="right"/>
              <w:rPr>
                <w:rFonts w:cs="Arial"/>
                <w:szCs w:val="20"/>
                <w:highlight w:val="yellow"/>
              </w:rPr>
            </w:pPr>
          </w:p>
        </w:tc>
      </w:tr>
    </w:tbl>
    <w:p w14:paraId="2032BC43" w14:textId="2D600A6A" w:rsidR="00842409" w:rsidRPr="007C57DD" w:rsidRDefault="00842409" w:rsidP="00BD5627">
      <w:pPr>
        <w:pStyle w:val="Level0Unnumbered"/>
        <w:numPr>
          <w:ilvl w:val="0"/>
          <w:numId w:val="0"/>
        </w:numPr>
        <w:spacing w:after="0" w:line="240" w:lineRule="auto"/>
        <w:rPr>
          <w:rFonts w:cs="Arial"/>
          <w:b/>
          <w:szCs w:val="20"/>
          <w:lang w:eastAsia="en-ZA"/>
        </w:rPr>
      </w:pPr>
    </w:p>
    <w:sectPr w:rsidR="00842409" w:rsidRPr="007C57DD" w:rsidSect="00B116FF">
      <w:headerReference w:type="default" r:id="rId11"/>
      <w:headerReference w:type="first" r:id="rId12"/>
      <w:footerReference w:type="first" r:id="rId13"/>
      <w:type w:val="continuous"/>
      <w:pgSz w:w="11906" w:h="16838" w:code="9"/>
      <w:pgMar w:top="1134" w:right="1134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5EC3" w14:textId="77777777" w:rsidR="00215D3E" w:rsidRDefault="00215D3E" w:rsidP="00DE0464">
      <w:pPr>
        <w:spacing w:after="0"/>
      </w:pPr>
      <w:r>
        <w:separator/>
      </w:r>
    </w:p>
  </w:endnote>
  <w:endnote w:type="continuationSeparator" w:id="0">
    <w:p w14:paraId="67634E78" w14:textId="77777777" w:rsidR="00215D3E" w:rsidRDefault="00215D3E" w:rsidP="00DE0464">
      <w:pPr>
        <w:spacing w:after="0"/>
      </w:pPr>
      <w:r>
        <w:continuationSeparator/>
      </w:r>
    </w:p>
  </w:endnote>
  <w:endnote w:type="continuationNotice" w:id="1">
    <w:p w14:paraId="3BECAB6C" w14:textId="77777777" w:rsidR="00215D3E" w:rsidRDefault="00215D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 Medium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D61B3" w14:textId="77777777" w:rsidR="00597A46" w:rsidRPr="00597A46" w:rsidRDefault="00597A46" w:rsidP="00E734F0">
    <w:pPr>
      <w:spacing w:before="120" w:after="0" w:line="240" w:lineRule="auto"/>
      <w:ind w:left="-142"/>
      <w:rPr>
        <w:sz w:val="10"/>
        <w:szCs w:val="10"/>
      </w:rPr>
    </w:pPr>
  </w:p>
  <w:tbl>
    <w:tblPr>
      <w:tblStyle w:val="TableGrid"/>
      <w:tblW w:w="9640" w:type="dxa"/>
      <w:tblInd w:w="-142" w:type="dxa"/>
      <w:tblBorders>
        <w:top w:val="single" w:sz="18" w:space="0" w:color="2E403B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3"/>
      <w:gridCol w:w="3402"/>
      <w:gridCol w:w="2835"/>
    </w:tblGrid>
    <w:tr w:rsidR="00597A46" w:rsidRPr="00597A46" w14:paraId="1BC31B7B" w14:textId="77777777" w:rsidTr="00D06104">
      <w:tc>
        <w:tcPr>
          <w:tcW w:w="3403" w:type="dxa"/>
        </w:tcPr>
        <w:p w14:paraId="5BC9C18E" w14:textId="77777777" w:rsidR="00597A46" w:rsidRPr="00597A46" w:rsidRDefault="00597A46" w:rsidP="00597A46">
          <w:pPr>
            <w:pStyle w:val="LetterFooter"/>
            <w:spacing w:before="4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LNP Attorneys Incorporated</w:t>
          </w:r>
        </w:p>
        <w:p w14:paraId="661340E5" w14:textId="77777777" w:rsidR="00597A46" w:rsidRPr="00597A46" w:rsidRDefault="00597A46" w:rsidP="00597A46">
          <w:pPr>
            <w:pStyle w:val="LetterFooter"/>
            <w:spacing w:before="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Registration No. 2018/027486/21</w:t>
          </w:r>
        </w:p>
        <w:p w14:paraId="0BAD8901" w14:textId="77777777" w:rsidR="00597A46" w:rsidRPr="00597A46" w:rsidRDefault="00597A46" w:rsidP="00597A46">
          <w:pPr>
            <w:pStyle w:val="LetterFooter"/>
            <w:spacing w:before="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Johannesburg:</w:t>
          </w:r>
        </w:p>
        <w:p w14:paraId="1B6DAFDA" w14:textId="77777777" w:rsidR="00597A46" w:rsidRPr="00597A46" w:rsidRDefault="00597A46" w:rsidP="00597A46">
          <w:pPr>
            <w:pStyle w:val="LetterFooter"/>
            <w:spacing w:before="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Tel:  (+27) 10 025 0493</w:t>
          </w:r>
        </w:p>
        <w:p w14:paraId="59FFF26B" w14:textId="77777777" w:rsidR="00597A46" w:rsidRPr="00597A46" w:rsidRDefault="00597A46" w:rsidP="00597A46">
          <w:pPr>
            <w:pStyle w:val="LetterFooter"/>
            <w:spacing w:before="0"/>
            <w:ind w:left="-101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Ad</w:t>
          </w:r>
          <w:r w:rsidR="00B92360">
            <w:rPr>
              <w:bCs w:val="0"/>
              <w:color w:val="2E403B"/>
              <w:szCs w:val="16"/>
            </w:rPr>
            <w:t>d</w:t>
          </w:r>
          <w:r w:rsidRPr="00597A46">
            <w:rPr>
              <w:bCs w:val="0"/>
              <w:color w:val="2E403B"/>
              <w:szCs w:val="16"/>
            </w:rPr>
            <w:t>ress:</w:t>
          </w:r>
        </w:p>
        <w:p w14:paraId="4B03E3DD" w14:textId="70A79750" w:rsidR="00597A46" w:rsidRPr="005D76F6" w:rsidRDefault="00026D5E" w:rsidP="005D76F6">
          <w:pPr>
            <w:pStyle w:val="LetterFooter"/>
            <w:spacing w:before="0"/>
            <w:ind w:left="-101" w:right="126"/>
            <w:jc w:val="left"/>
            <w:rPr>
              <w:bCs w:val="0"/>
              <w:color w:val="2E403B"/>
              <w:szCs w:val="16"/>
            </w:rPr>
          </w:pPr>
          <w:r>
            <w:rPr>
              <w:bCs w:val="0"/>
              <w:color w:val="2E403B"/>
              <w:szCs w:val="16"/>
            </w:rPr>
            <w:t>3</w:t>
          </w:r>
          <w:r w:rsidRPr="00026D5E">
            <w:rPr>
              <w:bCs w:val="0"/>
              <w:color w:val="2E403B"/>
              <w:szCs w:val="16"/>
              <w:vertAlign w:val="superscript"/>
            </w:rPr>
            <w:t>rd</w:t>
          </w:r>
          <w:r>
            <w:rPr>
              <w:bCs w:val="0"/>
              <w:color w:val="2E403B"/>
              <w:szCs w:val="16"/>
            </w:rPr>
            <w:t xml:space="preserve"> floor , West building,Sandown Mews,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88</w:t>
          </w:r>
          <w:r w:rsidR="00597A46" w:rsidRPr="00597A46">
            <w:rPr>
              <w:bCs w:val="0"/>
              <w:color w:val="2E403B"/>
              <w:szCs w:val="16"/>
            </w:rPr>
            <w:t xml:space="preserve"> </w:t>
          </w:r>
          <w:r>
            <w:rPr>
              <w:bCs w:val="0"/>
              <w:color w:val="2E403B"/>
              <w:szCs w:val="16"/>
            </w:rPr>
            <w:t>Stella</w:t>
          </w:r>
          <w:r w:rsidR="00597A46" w:rsidRPr="00597A46">
            <w:rPr>
              <w:bCs w:val="0"/>
              <w:color w:val="2E403B"/>
              <w:szCs w:val="16"/>
            </w:rPr>
            <w:t xml:space="preserve"> Street,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Sandton</w:t>
          </w:r>
          <w:r w:rsidR="00597A46" w:rsidRPr="00597A46">
            <w:rPr>
              <w:bCs w:val="0"/>
              <w:color w:val="2E403B"/>
              <w:szCs w:val="16"/>
            </w:rPr>
            <w:t xml:space="preserve">, </w:t>
          </w:r>
          <w:r>
            <w:rPr>
              <w:bCs w:val="0"/>
              <w:color w:val="2E403B"/>
              <w:szCs w:val="16"/>
            </w:rPr>
            <w:t>2196</w:t>
          </w:r>
        </w:p>
      </w:tc>
      <w:tc>
        <w:tcPr>
          <w:tcW w:w="3402" w:type="dxa"/>
        </w:tcPr>
        <w:p w14:paraId="6F496BD3" w14:textId="77777777" w:rsidR="00597A46" w:rsidRPr="00597A46" w:rsidRDefault="00597A46" w:rsidP="00597A46">
          <w:pPr>
            <w:pStyle w:val="LetterFooter"/>
            <w:spacing w:before="4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LNP Attorneys Incorporated</w:t>
          </w:r>
        </w:p>
        <w:p w14:paraId="6EBA75FC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Registration No. 2018/027486/21</w:t>
          </w:r>
        </w:p>
        <w:p w14:paraId="024D39F7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Durban</w:t>
          </w:r>
          <w:r w:rsidR="003405D6">
            <w:rPr>
              <w:bCs w:val="0"/>
              <w:color w:val="2E403B"/>
              <w:szCs w:val="16"/>
            </w:rPr>
            <w:t>:</w:t>
          </w:r>
        </w:p>
        <w:p w14:paraId="67B55E1E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 xml:space="preserve">Tel:  (+27) </w:t>
          </w:r>
          <w:r w:rsidR="00625826">
            <w:rPr>
              <w:bCs w:val="0"/>
              <w:color w:val="2E403B"/>
              <w:szCs w:val="16"/>
            </w:rPr>
            <w:t>31</w:t>
          </w:r>
          <w:r w:rsidRPr="00597A46">
            <w:rPr>
              <w:bCs w:val="0"/>
              <w:color w:val="2E403B"/>
              <w:szCs w:val="16"/>
            </w:rPr>
            <w:t> </w:t>
          </w:r>
          <w:r w:rsidR="00625826">
            <w:rPr>
              <w:bCs w:val="0"/>
              <w:color w:val="2E403B"/>
              <w:szCs w:val="16"/>
            </w:rPr>
            <w:t>020</w:t>
          </w:r>
          <w:r w:rsidRPr="00597A46">
            <w:rPr>
              <w:bCs w:val="0"/>
              <w:color w:val="2E403B"/>
              <w:szCs w:val="16"/>
            </w:rPr>
            <w:t xml:space="preserve"> </w:t>
          </w:r>
          <w:r w:rsidR="00625826">
            <w:rPr>
              <w:bCs w:val="0"/>
              <w:color w:val="2E403B"/>
              <w:szCs w:val="16"/>
            </w:rPr>
            <w:t>0013</w:t>
          </w:r>
        </w:p>
        <w:p w14:paraId="33E8973E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Ad</w:t>
          </w:r>
          <w:r w:rsidR="00B92360">
            <w:rPr>
              <w:bCs w:val="0"/>
              <w:color w:val="2E403B"/>
              <w:szCs w:val="16"/>
            </w:rPr>
            <w:t>d</w:t>
          </w:r>
          <w:r w:rsidRPr="00597A46">
            <w:rPr>
              <w:bCs w:val="0"/>
              <w:color w:val="2E403B"/>
              <w:szCs w:val="16"/>
            </w:rPr>
            <w:t>ress:</w:t>
          </w:r>
        </w:p>
        <w:p w14:paraId="7CFEF70B" w14:textId="77777777" w:rsidR="00597A46" w:rsidRPr="00597A46" w:rsidRDefault="00625826" w:rsidP="00597A46">
          <w:pPr>
            <w:pStyle w:val="LetterFooter"/>
            <w:spacing w:before="0"/>
            <w:jc w:val="left"/>
            <w:rPr>
              <w:color w:val="2E403B"/>
            </w:rPr>
          </w:pPr>
          <w:r>
            <w:rPr>
              <w:bCs w:val="0"/>
              <w:color w:val="2E403B"/>
              <w:szCs w:val="16"/>
            </w:rPr>
            <w:t>Spaces Umhlanga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2 Ncondo Place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Ridgeside, Umhlanga Ridge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color w:val="2E403B"/>
            </w:rPr>
            <w:t>Durban, 4320</w:t>
          </w:r>
        </w:p>
      </w:tc>
      <w:tc>
        <w:tcPr>
          <w:tcW w:w="2835" w:type="dxa"/>
        </w:tcPr>
        <w:p w14:paraId="5C5852D0" w14:textId="77777777" w:rsidR="00597A46" w:rsidRPr="00597A46" w:rsidRDefault="00597A46" w:rsidP="00597A46">
          <w:pPr>
            <w:pStyle w:val="LetterFooter"/>
            <w:spacing w:before="4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LNP International L</w:t>
          </w:r>
          <w:r w:rsidR="00820309">
            <w:rPr>
              <w:bCs w:val="0"/>
              <w:color w:val="2E403B"/>
              <w:szCs w:val="16"/>
            </w:rPr>
            <w:t>t</w:t>
          </w:r>
          <w:r w:rsidR="00C565FB">
            <w:rPr>
              <w:bCs w:val="0"/>
              <w:color w:val="2E403B"/>
              <w:szCs w:val="16"/>
            </w:rPr>
            <w:t>d</w:t>
          </w:r>
        </w:p>
        <w:p w14:paraId="436DCC1B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color w:val="2E403B"/>
              <w:szCs w:val="16"/>
            </w:rPr>
          </w:pPr>
          <w:r w:rsidRPr="00597A46">
            <w:rPr>
              <w:bCs w:val="0"/>
              <w:color w:val="2E403B"/>
              <w:szCs w:val="16"/>
            </w:rPr>
            <w:t>Reg Number:</w:t>
          </w:r>
          <w:r w:rsidR="0052120D">
            <w:rPr>
              <w:bCs w:val="0"/>
              <w:color w:val="2E403B"/>
              <w:szCs w:val="16"/>
            </w:rPr>
            <w:t xml:space="preserve"> </w:t>
          </w:r>
          <w:r w:rsidR="00625826">
            <w:rPr>
              <w:bCs w:val="0"/>
              <w:color w:val="2E403B"/>
              <w:szCs w:val="16"/>
            </w:rPr>
            <w:t>192644 GBC</w:t>
          </w:r>
        </w:p>
        <w:p w14:paraId="663BF9C7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color w:val="2E403B"/>
              <w:szCs w:val="16"/>
            </w:rPr>
          </w:pPr>
          <w:r w:rsidRPr="00597A46">
            <w:rPr>
              <w:color w:val="2E403B"/>
              <w:szCs w:val="16"/>
            </w:rPr>
            <w:t>Mauritius</w:t>
          </w:r>
          <w:r w:rsidR="003405D6">
            <w:rPr>
              <w:color w:val="2E403B"/>
              <w:szCs w:val="16"/>
            </w:rPr>
            <w:t>:</w:t>
          </w:r>
        </w:p>
        <w:p w14:paraId="25EA3C8F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color w:val="2E403B"/>
              <w:szCs w:val="16"/>
            </w:rPr>
            <w:t xml:space="preserve">Tel:  </w:t>
          </w:r>
          <w:r w:rsidRPr="00597A46">
            <w:rPr>
              <w:bCs w:val="0"/>
              <w:color w:val="2E403B"/>
              <w:szCs w:val="16"/>
            </w:rPr>
            <w:t>(+</w:t>
          </w:r>
          <w:r w:rsidR="00A45C26">
            <w:rPr>
              <w:bCs w:val="0"/>
              <w:color w:val="2E403B"/>
              <w:szCs w:val="16"/>
            </w:rPr>
            <w:t>230</w:t>
          </w:r>
          <w:r w:rsidRPr="00597A46">
            <w:rPr>
              <w:bCs w:val="0"/>
              <w:color w:val="2E403B"/>
              <w:szCs w:val="16"/>
            </w:rPr>
            <w:t xml:space="preserve">) </w:t>
          </w:r>
          <w:r w:rsidR="00A45C26">
            <w:rPr>
              <w:bCs w:val="0"/>
              <w:color w:val="2E403B"/>
              <w:szCs w:val="16"/>
            </w:rPr>
            <w:t>460 1777</w:t>
          </w:r>
        </w:p>
        <w:p w14:paraId="2621F7B1" w14:textId="77777777" w:rsidR="00597A46" w:rsidRPr="00597A46" w:rsidRDefault="00597A46" w:rsidP="00597A46">
          <w:pPr>
            <w:pStyle w:val="LetterFooter"/>
            <w:spacing w:before="0"/>
            <w:jc w:val="left"/>
            <w:rPr>
              <w:bCs w:val="0"/>
              <w:color w:val="2E403B"/>
              <w:szCs w:val="16"/>
            </w:rPr>
          </w:pPr>
          <w:r w:rsidRPr="00597A46">
            <w:rPr>
              <w:color w:val="2E403B"/>
              <w:szCs w:val="16"/>
            </w:rPr>
            <w:t>Address:</w:t>
          </w:r>
        </w:p>
        <w:p w14:paraId="00280E8E" w14:textId="77777777" w:rsidR="00597A46" w:rsidRPr="00597A46" w:rsidRDefault="00A45C26" w:rsidP="00597A46">
          <w:pPr>
            <w:pStyle w:val="LetterFooter"/>
            <w:spacing w:before="0"/>
            <w:jc w:val="left"/>
            <w:rPr>
              <w:color w:val="2E403B"/>
            </w:rPr>
          </w:pPr>
          <w:r>
            <w:rPr>
              <w:bCs w:val="0"/>
              <w:color w:val="2E403B"/>
              <w:szCs w:val="16"/>
            </w:rPr>
            <w:t>B0-04, Ground Floor of Tower C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1 Cybercity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</w:r>
          <w:r>
            <w:rPr>
              <w:bCs w:val="0"/>
              <w:color w:val="2E403B"/>
              <w:szCs w:val="16"/>
            </w:rPr>
            <w:t>Ebene</w:t>
          </w:r>
          <w:r w:rsidR="00597A46" w:rsidRPr="00597A46">
            <w:rPr>
              <w:bCs w:val="0"/>
              <w:color w:val="2E403B"/>
              <w:szCs w:val="16"/>
            </w:rPr>
            <w:t>,</w:t>
          </w:r>
          <w:r w:rsidR="00597A46" w:rsidRPr="00597A46">
            <w:rPr>
              <w:bCs w:val="0"/>
              <w:color w:val="2E403B"/>
              <w:szCs w:val="16"/>
            </w:rPr>
            <w:br/>
            <w:t>Mauritius</w:t>
          </w:r>
        </w:p>
      </w:tc>
    </w:tr>
  </w:tbl>
  <w:p w14:paraId="2701F283" w14:textId="77777777" w:rsidR="00A45C26" w:rsidRPr="006D64D7" w:rsidRDefault="00287EFD" w:rsidP="006D64D7">
    <w:pPr>
      <w:pStyle w:val="LetterFooter"/>
      <w:spacing w:before="0"/>
    </w:pPr>
    <w:hyperlink r:id="rId1" w:history="1">
      <w:r>
        <w:rPr>
          <w:color w:val="2E403B"/>
        </w:rPr>
        <w:t>https://www.lnpbeyondlegal.com/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662CC" w14:textId="77777777" w:rsidR="00215D3E" w:rsidRDefault="00215D3E" w:rsidP="00DE0464">
      <w:pPr>
        <w:spacing w:after="0"/>
      </w:pPr>
      <w:r>
        <w:separator/>
      </w:r>
    </w:p>
  </w:footnote>
  <w:footnote w:type="continuationSeparator" w:id="0">
    <w:p w14:paraId="16C2F105" w14:textId="77777777" w:rsidR="00215D3E" w:rsidRDefault="00215D3E" w:rsidP="00DE0464">
      <w:pPr>
        <w:spacing w:after="0"/>
      </w:pPr>
      <w:r>
        <w:continuationSeparator/>
      </w:r>
    </w:p>
  </w:footnote>
  <w:footnote w:type="continuationNotice" w:id="1">
    <w:p w14:paraId="06CCDD26" w14:textId="77777777" w:rsidR="00215D3E" w:rsidRDefault="00215D3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963947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98B7622" w14:textId="77777777" w:rsidR="00202B22" w:rsidRDefault="00202B22" w:rsidP="00202B22">
        <w:pPr>
          <w:pStyle w:val="Header"/>
          <w:spacing w:after="240" w:line="240" w:lineRule="auto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344"/>
    </w:tblGrid>
    <w:tr w:rsidR="00B116FF" w14:paraId="7024BAF6" w14:textId="77777777" w:rsidTr="00597A46">
      <w:tc>
        <w:tcPr>
          <w:tcW w:w="9344" w:type="dxa"/>
          <w:vAlign w:val="center"/>
        </w:tcPr>
        <w:p w14:paraId="086D9CCB" w14:textId="77777777" w:rsidR="00B116FF" w:rsidRPr="00B116FF" w:rsidRDefault="00B116FF" w:rsidP="00B116FF">
          <w:pPr>
            <w:spacing w:after="0" w:line="240" w:lineRule="auto"/>
          </w:pPr>
        </w:p>
      </w:tc>
    </w:tr>
    <w:tr w:rsidR="00B116FF" w14:paraId="5151AB9D" w14:textId="77777777" w:rsidTr="00597A46">
      <w:tc>
        <w:tcPr>
          <w:tcW w:w="9344" w:type="dxa"/>
          <w:vAlign w:val="center"/>
        </w:tcPr>
        <w:p w14:paraId="4C2562F2" w14:textId="77777777" w:rsidR="00B116FF" w:rsidRPr="000357FE" w:rsidRDefault="00B116FF" w:rsidP="00B116FF">
          <w:pPr>
            <w:pStyle w:val="LetterHeader"/>
            <w:ind w:left="177"/>
          </w:pPr>
          <w:r w:rsidRPr="008C4730">
            <w:rPr>
              <w:noProof/>
              <w:lang w:eastAsia="en-ZA"/>
            </w:rPr>
            <w:drawing>
              <wp:inline distT="0" distB="0" distL="0" distR="0" wp14:anchorId="3E97080F" wp14:editId="431CFBBE">
                <wp:extent cx="3444500" cy="952500"/>
                <wp:effectExtent l="0" t="0" r="3810" b="0"/>
                <wp:docPr id="1" name="Picture 1" descr="D:\LNP Attorneys Inc\LNP Attorneys Inc current - Research - Research\Updated Logo\Beyond Legal\SVG\Beyond Legal - 2 COLOUR sv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:\LNP Attorneys Inc\LNP Attorneys Inc current - Research - Research\Updated Logo\Beyond Legal\SVG\Beyond Legal - 2 COLOUR sv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62369" cy="957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116FF" w14:paraId="19174E20" w14:textId="77777777" w:rsidTr="00597A46">
      <w:tc>
        <w:tcPr>
          <w:tcW w:w="9344" w:type="dxa"/>
          <w:vAlign w:val="center"/>
        </w:tcPr>
        <w:p w14:paraId="45318DBC" w14:textId="77777777" w:rsidR="00B116FF" w:rsidRPr="00B116FF" w:rsidRDefault="00B116FF" w:rsidP="00B116FF">
          <w:pPr>
            <w:spacing w:after="0" w:line="240" w:lineRule="auto"/>
          </w:pPr>
        </w:p>
      </w:tc>
    </w:tr>
    <w:tr w:rsidR="00B116FF" w14:paraId="23D1B07D" w14:textId="77777777" w:rsidTr="00597A46">
      <w:tc>
        <w:tcPr>
          <w:tcW w:w="9344" w:type="dxa"/>
          <w:tcBorders>
            <w:bottom w:val="single" w:sz="18" w:space="0" w:color="2E403B"/>
          </w:tcBorders>
          <w:vAlign w:val="center"/>
        </w:tcPr>
        <w:p w14:paraId="2E1CD986" w14:textId="77777777" w:rsidR="00B116FF" w:rsidRPr="00B116FF" w:rsidRDefault="00B116FF" w:rsidP="00723C7E">
          <w:pPr>
            <w:pStyle w:val="LetterHeader"/>
            <w:ind w:left="34"/>
          </w:pPr>
          <w:r w:rsidRPr="00597A46">
            <w:rPr>
              <w:color w:val="2E403B"/>
            </w:rPr>
            <w:t xml:space="preserve">Email: </w:t>
          </w:r>
          <w:hyperlink r:id="rId2" w:history="1">
            <w:r w:rsidR="00287EFD">
              <w:rPr>
                <w:color w:val="2E403B"/>
              </w:rPr>
              <w:t>info@lnpbeyondlegal.com</w:t>
            </w:r>
          </w:hyperlink>
          <w:r w:rsidRPr="00597A46">
            <w:rPr>
              <w:color w:val="2E403B"/>
            </w:rPr>
            <w:t xml:space="preserve">    I    Web: </w:t>
          </w:r>
          <w:hyperlink r:id="rId3" w:history="1">
            <w:r w:rsidR="00287EFD">
              <w:rPr>
                <w:color w:val="2E403B"/>
              </w:rPr>
              <w:t>www.lnpbeyondlegal.com</w:t>
            </w:r>
          </w:hyperlink>
        </w:p>
      </w:tc>
    </w:tr>
  </w:tbl>
  <w:p w14:paraId="3E6C77D6" w14:textId="77777777" w:rsidR="00B116FF" w:rsidRPr="00B116FF" w:rsidRDefault="00B116FF" w:rsidP="00B116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14A07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329E8"/>
    <w:multiLevelType w:val="hybridMultilevel"/>
    <w:tmpl w:val="8AAC90F0"/>
    <w:name w:val="TestTwo2222226"/>
    <w:lvl w:ilvl="0" w:tplc="D1E0FE3C">
      <w:start w:val="1"/>
      <w:numFmt w:val="upperLetter"/>
      <w:lvlText w:val="Annexure &quot;%1&quot; "/>
      <w:lvlJc w:val="center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3C3966"/>
    <w:multiLevelType w:val="multilevel"/>
    <w:tmpl w:val="56BE3A6A"/>
    <w:styleLink w:val="Annexure1Quotes"/>
    <w:lvl w:ilvl="0">
      <w:start w:val="1"/>
      <w:numFmt w:val="decimal"/>
      <w:suff w:val="space"/>
      <w:lvlText w:val="Annexur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2132EFC"/>
    <w:multiLevelType w:val="multilevel"/>
    <w:tmpl w:val="3A60011C"/>
    <w:styleLink w:val="Schedule1Quotes"/>
    <w:lvl w:ilvl="0">
      <w:start w:val="1"/>
      <w:numFmt w:val="decimal"/>
      <w:pStyle w:val="Schedule1quotes0"/>
      <w:suff w:val="space"/>
      <w:lvlText w:val="Schedul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chedule1quotessub"/>
      <w:suff w:val="space"/>
      <w:lvlText w:val="Schedul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3143591"/>
    <w:multiLevelType w:val="multilevel"/>
    <w:tmpl w:val="402A1976"/>
    <w:lvl w:ilvl="0">
      <w:start w:val="1"/>
      <w:numFmt w:val="upperLetter"/>
      <w:suff w:val="space"/>
      <w:lvlText w:val="Exhibit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xhibitAsub"/>
      <w:suff w:val="space"/>
      <w:lvlText w:val="EXHIBIT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33A7956"/>
    <w:multiLevelType w:val="multilevel"/>
    <w:tmpl w:val="31480408"/>
    <w:styleLink w:val="Annex1"/>
    <w:lvl w:ilvl="0">
      <w:start w:val="1"/>
      <w:numFmt w:val="decimal"/>
      <w:suff w:val="space"/>
      <w:lvlText w:val="Anne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4FF52B7"/>
    <w:multiLevelType w:val="multilevel"/>
    <w:tmpl w:val="14A451B4"/>
    <w:lvl w:ilvl="0">
      <w:start w:val="1"/>
      <w:numFmt w:val="decimal"/>
      <w:pStyle w:val="Part1TOC"/>
      <w:suff w:val="space"/>
      <w:lvlText w:val="Part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7" w15:restartNumberingAfterBreak="0">
    <w:nsid w:val="05442F19"/>
    <w:multiLevelType w:val="multilevel"/>
    <w:tmpl w:val="6DB2DFD2"/>
    <w:styleLink w:val="Schedule1"/>
    <w:lvl w:ilvl="0">
      <w:start w:val="1"/>
      <w:numFmt w:val="decimal"/>
      <w:suff w:val="space"/>
      <w:lvlText w:val="Schedul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Schedul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5717929"/>
    <w:multiLevelType w:val="multilevel"/>
    <w:tmpl w:val="A2E818FA"/>
    <w:lvl w:ilvl="0">
      <w:start w:val="1"/>
      <w:numFmt w:val="upperLetter"/>
      <w:pStyle w:val="PartATOC"/>
      <w:suff w:val="space"/>
      <w:lvlText w:val="Part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9" w15:restartNumberingAfterBreak="0">
    <w:nsid w:val="0619182B"/>
    <w:multiLevelType w:val="multilevel"/>
    <w:tmpl w:val="14F8B7FE"/>
    <w:lvl w:ilvl="0">
      <w:start w:val="1"/>
      <w:numFmt w:val="none"/>
      <w:pStyle w:val="Level0Unnumbered"/>
      <w:lvlText w:val="%1"/>
      <w:lvlJc w:val="left"/>
      <w:pPr>
        <w:ind w:left="0" w:firstLine="0"/>
      </w:pPr>
      <w:rPr>
        <w:rFonts w:ascii="Arial" w:hAnsi="Arial" w:hint="default"/>
        <w:b w:val="0"/>
        <w:bCs w:val="0"/>
      </w:rPr>
    </w:lvl>
    <w:lvl w:ilvl="1">
      <w:start w:val="1"/>
      <w:numFmt w:val="none"/>
      <w:lvlRestart w:val="0"/>
      <w:pStyle w:val="Level1Unnumbered"/>
      <w:lvlText w:val="%1"/>
      <w:lvlJc w:val="left"/>
      <w:pPr>
        <w:tabs>
          <w:tab w:val="num" w:pos="284"/>
        </w:tabs>
        <w:ind w:left="284" w:firstLine="0"/>
      </w:pPr>
      <w:rPr>
        <w:rFonts w:ascii="Arial" w:hAnsi="Arial" w:hint="default"/>
        <w:b w:val="0"/>
      </w:rPr>
    </w:lvl>
    <w:lvl w:ilvl="2">
      <w:start w:val="1"/>
      <w:numFmt w:val="none"/>
      <w:lvlRestart w:val="0"/>
      <w:pStyle w:val="Level2Unnumbered"/>
      <w:lvlText w:val="%1"/>
      <w:lvlJc w:val="left"/>
      <w:pPr>
        <w:tabs>
          <w:tab w:val="num" w:pos="992"/>
        </w:tabs>
        <w:ind w:left="992" w:firstLine="0"/>
      </w:pPr>
      <w:rPr>
        <w:rFonts w:hint="default"/>
        <w:b w:val="0"/>
      </w:rPr>
    </w:lvl>
    <w:lvl w:ilvl="3">
      <w:start w:val="1"/>
      <w:numFmt w:val="none"/>
      <w:lvlRestart w:val="0"/>
      <w:pStyle w:val="Level3Unnumbered"/>
      <w:lvlText w:val="%1"/>
      <w:lvlJc w:val="left"/>
      <w:pPr>
        <w:tabs>
          <w:tab w:val="num" w:pos="1701"/>
        </w:tabs>
        <w:ind w:left="1701" w:firstLine="0"/>
      </w:pPr>
      <w:rPr>
        <w:rFonts w:hint="default"/>
        <w:b w:val="0"/>
        <w:color w:val="auto"/>
      </w:rPr>
    </w:lvl>
    <w:lvl w:ilvl="4">
      <w:start w:val="1"/>
      <w:numFmt w:val="none"/>
      <w:lvlRestart w:val="0"/>
      <w:pStyle w:val="Level4Unnumbered"/>
      <w:lvlText w:val="%1"/>
      <w:lvlJc w:val="left"/>
      <w:pPr>
        <w:tabs>
          <w:tab w:val="num" w:pos="2835"/>
        </w:tabs>
        <w:ind w:left="2835" w:firstLine="0"/>
      </w:pPr>
      <w:rPr>
        <w:rFonts w:hint="default"/>
        <w:b w:val="0"/>
        <w:color w:val="auto"/>
      </w:rPr>
    </w:lvl>
    <w:lvl w:ilvl="5">
      <w:start w:val="1"/>
      <w:numFmt w:val="none"/>
      <w:lvlRestart w:val="0"/>
      <w:pStyle w:val="Level5Unnumbered"/>
      <w:lvlText w:val="%1"/>
      <w:lvlJc w:val="left"/>
      <w:pPr>
        <w:tabs>
          <w:tab w:val="num" w:pos="3969"/>
        </w:tabs>
        <w:ind w:left="3969" w:firstLine="0"/>
      </w:pPr>
      <w:rPr>
        <w:rFonts w:hint="default"/>
      </w:rPr>
    </w:lvl>
    <w:lvl w:ilvl="6">
      <w:start w:val="1"/>
      <w:numFmt w:val="none"/>
      <w:lvlRestart w:val="0"/>
      <w:pStyle w:val="Level6Unnumbered"/>
      <w:lvlText w:val="%1"/>
      <w:lvlJc w:val="left"/>
      <w:pPr>
        <w:tabs>
          <w:tab w:val="num" w:pos="7088"/>
        </w:tabs>
        <w:ind w:left="567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89"/>
        </w:tabs>
        <w:ind w:left="878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90"/>
        </w:tabs>
        <w:ind w:left="10490" w:hanging="1701"/>
      </w:pPr>
      <w:rPr>
        <w:rFonts w:hint="default"/>
      </w:rPr>
    </w:lvl>
  </w:abstractNum>
  <w:abstractNum w:abstractNumId="10" w15:restartNumberingAfterBreak="0">
    <w:nsid w:val="08B957AC"/>
    <w:multiLevelType w:val="multilevel"/>
    <w:tmpl w:val="A306C39E"/>
    <w:styleLink w:val="Appendix1Quotes"/>
    <w:lvl w:ilvl="0">
      <w:start w:val="1"/>
      <w:numFmt w:val="decimal"/>
      <w:suff w:val="space"/>
      <w:lvlText w:val="Appendix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ppendix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9CB6D5A"/>
    <w:multiLevelType w:val="multilevel"/>
    <w:tmpl w:val="6D389138"/>
    <w:lvl w:ilvl="0">
      <w:start w:val="1"/>
      <w:numFmt w:val="decimal"/>
      <w:pStyle w:val="Exhibit1quotes"/>
      <w:suff w:val="space"/>
      <w:lvlText w:val="EXHIBIT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xhibit1quotessub"/>
      <w:suff w:val="space"/>
      <w:lvlText w:val="EXHIBIT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AD00AB2"/>
    <w:multiLevelType w:val="multilevel"/>
    <w:tmpl w:val="403EE250"/>
    <w:styleLink w:val="Exhibit1Quotes0"/>
    <w:lvl w:ilvl="0">
      <w:start w:val="1"/>
      <w:numFmt w:val="decimal"/>
      <w:suff w:val="space"/>
      <w:lvlText w:val="EXHIBIT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ADA0C77"/>
    <w:multiLevelType w:val="multilevel"/>
    <w:tmpl w:val="7242E95C"/>
    <w:lvl w:ilvl="0">
      <w:start w:val="1"/>
      <w:numFmt w:val="decimal"/>
      <w:pStyle w:val="TableLevel1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decimal"/>
      <w:pStyle w:val="TableLevel2"/>
      <w:lvlText w:val="%1.%2."/>
      <w:lvlJc w:val="left"/>
      <w:pPr>
        <w:tabs>
          <w:tab w:val="num" w:pos="992"/>
        </w:tabs>
        <w:ind w:left="992" w:hanging="567"/>
      </w:pPr>
      <w:rPr>
        <w:rFonts w:hint="default"/>
      </w:rPr>
    </w:lvl>
    <w:lvl w:ilvl="2">
      <w:start w:val="1"/>
      <w:numFmt w:val="decimal"/>
      <w:pStyle w:val="TableLevel3"/>
      <w:lvlText w:val="%1.%2.%3."/>
      <w:lvlJc w:val="left"/>
      <w:pPr>
        <w:tabs>
          <w:tab w:val="num" w:pos="1843"/>
        </w:tabs>
        <w:ind w:left="1843" w:hanging="851"/>
      </w:pPr>
      <w:rPr>
        <w:rFonts w:hint="default"/>
      </w:rPr>
    </w:lvl>
    <w:lvl w:ilvl="3">
      <w:start w:val="1"/>
      <w:numFmt w:val="decimal"/>
      <w:pStyle w:val="TableLevel4"/>
      <w:lvlText w:val="%1.%2.%3.%4."/>
      <w:lvlJc w:val="left"/>
      <w:pPr>
        <w:tabs>
          <w:tab w:val="num" w:pos="2835"/>
        </w:tabs>
        <w:ind w:left="2835" w:hanging="992"/>
      </w:pPr>
      <w:rPr>
        <w:rFonts w:hint="default"/>
      </w:rPr>
    </w:lvl>
    <w:lvl w:ilvl="4">
      <w:start w:val="1"/>
      <w:numFmt w:val="decimal"/>
      <w:pStyle w:val="TableLevel5"/>
      <w:lvlText w:val="%1.%2.%3.%4.%5."/>
      <w:lvlJc w:val="left"/>
      <w:pPr>
        <w:tabs>
          <w:tab w:val="num" w:pos="4111"/>
        </w:tabs>
        <w:ind w:left="4111" w:hanging="1276"/>
      </w:pPr>
      <w:rPr>
        <w:rFonts w:hint="default"/>
      </w:rPr>
    </w:lvl>
    <w:lvl w:ilvl="5">
      <w:start w:val="1"/>
      <w:numFmt w:val="decimal"/>
      <w:pStyle w:val="TableLevel6"/>
      <w:lvlText w:val="%1.%2.%3.%4.%5.%6."/>
      <w:lvlJc w:val="left"/>
      <w:pPr>
        <w:tabs>
          <w:tab w:val="num" w:pos="5670"/>
        </w:tabs>
        <w:ind w:left="5670" w:hanging="155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0"/>
        </w:tabs>
        <w:ind w:left="5670" w:hanging="155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0"/>
        </w:tabs>
        <w:ind w:left="5670" w:hanging="155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0"/>
        </w:tabs>
        <w:ind w:left="5670" w:hanging="1559"/>
      </w:pPr>
      <w:rPr>
        <w:rFonts w:hint="default"/>
      </w:rPr>
    </w:lvl>
  </w:abstractNum>
  <w:abstractNum w:abstractNumId="14" w15:restartNumberingAfterBreak="0">
    <w:nsid w:val="0B932918"/>
    <w:multiLevelType w:val="multilevel"/>
    <w:tmpl w:val="DD464938"/>
    <w:styleLink w:val="Alpha"/>
    <w:lvl w:ilvl="0">
      <w:start w:val="1"/>
      <w:numFmt w:val="lowerLetter"/>
      <w:pStyle w:val="Level1alpha"/>
      <w:lvlText w:val="%1)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pStyle w:val="Level2alpha"/>
      <w:lvlText w:val="%2)"/>
      <w:lvlJc w:val="left"/>
      <w:pPr>
        <w:ind w:left="1134" w:hanging="567"/>
      </w:pPr>
      <w:rPr>
        <w:rFonts w:hint="default"/>
      </w:rPr>
    </w:lvl>
    <w:lvl w:ilvl="2">
      <w:start w:val="1"/>
      <w:numFmt w:val="lowerLetter"/>
      <w:pStyle w:val="Level3alpha"/>
      <w:lvlText w:val="%3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lowerLetter"/>
      <w:pStyle w:val="Level4alpha"/>
      <w:lvlText w:val="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lowerLetter"/>
      <w:pStyle w:val="Level5alpha"/>
      <w:lvlText w:val="%5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5">
      <w:start w:val="1"/>
      <w:numFmt w:val="lowerLetter"/>
      <w:pStyle w:val="Level6alpha"/>
      <w:lvlText w:val="%6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6">
      <w:start w:val="1"/>
      <w:numFmt w:val="lowerLetter"/>
      <w:lvlText w:val="%7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8">
      <w:start w:val="1"/>
      <w:numFmt w:val="lowerLetter"/>
      <w:lvlText w:val="%9)"/>
      <w:lvlJc w:val="left"/>
      <w:pPr>
        <w:ind w:left="3119" w:hanging="567"/>
      </w:pPr>
      <w:rPr>
        <w:rFonts w:hint="default"/>
      </w:rPr>
    </w:lvl>
  </w:abstractNum>
  <w:abstractNum w:abstractNumId="15" w15:restartNumberingAfterBreak="0">
    <w:nsid w:val="0BEF128A"/>
    <w:multiLevelType w:val="multilevel"/>
    <w:tmpl w:val="E8BCFBD0"/>
    <w:styleLink w:val="Annexe1Quotes"/>
    <w:lvl w:ilvl="0">
      <w:start w:val="1"/>
      <w:numFmt w:val="decimal"/>
      <w:suff w:val="space"/>
      <w:lvlText w:val="Annex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D8F570B"/>
    <w:multiLevelType w:val="hybridMultilevel"/>
    <w:tmpl w:val="45CAD8D4"/>
    <w:name w:val="TestTwo22222"/>
    <w:lvl w:ilvl="0" w:tplc="C7DCEE6A">
      <w:start w:val="1"/>
      <w:numFmt w:val="decimal"/>
      <w:lvlText w:val="Appendix %1"/>
      <w:lvlJc w:val="center"/>
      <w:pPr>
        <w:ind w:left="228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3000" w:hanging="360"/>
      </w:pPr>
    </w:lvl>
    <w:lvl w:ilvl="2" w:tplc="1C09001B" w:tentative="1">
      <w:start w:val="1"/>
      <w:numFmt w:val="lowerRoman"/>
      <w:lvlText w:val="%3."/>
      <w:lvlJc w:val="right"/>
      <w:pPr>
        <w:ind w:left="3720" w:hanging="180"/>
      </w:pPr>
    </w:lvl>
    <w:lvl w:ilvl="3" w:tplc="1C09000F" w:tentative="1">
      <w:start w:val="1"/>
      <w:numFmt w:val="decimal"/>
      <w:lvlText w:val="%4."/>
      <w:lvlJc w:val="left"/>
      <w:pPr>
        <w:ind w:left="4440" w:hanging="360"/>
      </w:pPr>
    </w:lvl>
    <w:lvl w:ilvl="4" w:tplc="1C090019" w:tentative="1">
      <w:start w:val="1"/>
      <w:numFmt w:val="lowerLetter"/>
      <w:lvlText w:val="%5."/>
      <w:lvlJc w:val="left"/>
      <w:pPr>
        <w:ind w:left="5160" w:hanging="360"/>
      </w:pPr>
    </w:lvl>
    <w:lvl w:ilvl="5" w:tplc="1C09001B" w:tentative="1">
      <w:start w:val="1"/>
      <w:numFmt w:val="lowerRoman"/>
      <w:lvlText w:val="%6."/>
      <w:lvlJc w:val="right"/>
      <w:pPr>
        <w:ind w:left="5880" w:hanging="180"/>
      </w:pPr>
    </w:lvl>
    <w:lvl w:ilvl="6" w:tplc="1C09000F" w:tentative="1">
      <w:start w:val="1"/>
      <w:numFmt w:val="decimal"/>
      <w:lvlText w:val="%7."/>
      <w:lvlJc w:val="left"/>
      <w:pPr>
        <w:ind w:left="6600" w:hanging="360"/>
      </w:pPr>
    </w:lvl>
    <w:lvl w:ilvl="7" w:tplc="1C090019" w:tentative="1">
      <w:start w:val="1"/>
      <w:numFmt w:val="lowerLetter"/>
      <w:lvlText w:val="%8."/>
      <w:lvlJc w:val="left"/>
      <w:pPr>
        <w:ind w:left="7320" w:hanging="360"/>
      </w:pPr>
    </w:lvl>
    <w:lvl w:ilvl="8" w:tplc="1C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7" w15:restartNumberingAfterBreak="0">
    <w:nsid w:val="0D9B195A"/>
    <w:multiLevelType w:val="hybridMultilevel"/>
    <w:tmpl w:val="0FE41098"/>
    <w:name w:val="TestTwo2222225"/>
    <w:lvl w:ilvl="0" w:tplc="D7BAAF40">
      <w:start w:val="1"/>
      <w:numFmt w:val="upperLetter"/>
      <w:lvlText w:val="Annexure &quot;%1&quot;"/>
      <w:lvlJc w:val="center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17F59F9"/>
    <w:multiLevelType w:val="multilevel"/>
    <w:tmpl w:val="DB862332"/>
    <w:styleLink w:val="BulletStyles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134"/>
        </w:tabs>
        <w:ind w:left="1701" w:hanging="56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2268"/>
        </w:tabs>
        <w:ind w:left="2835" w:hanging="56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2835"/>
        </w:tabs>
        <w:ind w:left="3402" w:hanging="567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3402"/>
        </w:tabs>
        <w:ind w:left="3969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3969"/>
        </w:tabs>
        <w:ind w:left="4536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5103" w:hanging="567"/>
      </w:pPr>
      <w:rPr>
        <w:rFonts w:ascii="Symbol" w:hAnsi="Symbol" w:hint="default"/>
        <w:color w:val="auto"/>
      </w:rPr>
    </w:lvl>
  </w:abstractNum>
  <w:abstractNum w:abstractNumId="19" w15:restartNumberingAfterBreak="0">
    <w:nsid w:val="118141E8"/>
    <w:multiLevelType w:val="multilevel"/>
    <w:tmpl w:val="2284A850"/>
    <w:lvl w:ilvl="0">
      <w:start w:val="1"/>
      <w:numFmt w:val="upperLetter"/>
      <w:pStyle w:val="AppendixA"/>
      <w:suff w:val="space"/>
      <w:lvlText w:val="APPENDIX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Asub"/>
      <w:suff w:val="space"/>
      <w:lvlText w:val="APPENDIX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1AA6800"/>
    <w:multiLevelType w:val="multilevel"/>
    <w:tmpl w:val="CEC610BC"/>
    <w:styleLink w:val="Exhibit1"/>
    <w:lvl w:ilvl="0">
      <w:start w:val="1"/>
      <w:numFmt w:val="decimal"/>
      <w:suff w:val="space"/>
      <w:lvlText w:val="Exhibit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30007EF"/>
    <w:multiLevelType w:val="multilevel"/>
    <w:tmpl w:val="13305784"/>
    <w:lvl w:ilvl="0">
      <w:start w:val="1"/>
      <w:numFmt w:val="upperLetter"/>
      <w:pStyle w:val="ExhibitAquotes"/>
      <w:suff w:val="space"/>
      <w:lvlText w:val="EXHIBIT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xhibitAquotessub"/>
      <w:suff w:val="space"/>
      <w:lvlText w:val="EXHIBIT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31360B4"/>
    <w:multiLevelType w:val="multilevel"/>
    <w:tmpl w:val="62CA4A2C"/>
    <w:lvl w:ilvl="0">
      <w:start w:val="1"/>
      <w:numFmt w:val="upperLetter"/>
      <w:suff w:val="space"/>
      <w:lvlText w:val="Annexur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ureAsub"/>
      <w:suff w:val="space"/>
      <w:lvlText w:val="ANNEXUR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4DB55B9"/>
    <w:multiLevelType w:val="multilevel"/>
    <w:tmpl w:val="71E619A8"/>
    <w:styleLink w:val="ScheduleA"/>
    <w:lvl w:ilvl="0">
      <w:start w:val="1"/>
      <w:numFmt w:val="upperLetter"/>
      <w:suff w:val="space"/>
      <w:lvlText w:val="Schedul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Schedul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6C536E8"/>
    <w:multiLevelType w:val="multilevel"/>
    <w:tmpl w:val="C45ED82E"/>
    <w:lvl w:ilvl="0">
      <w:start w:val="1"/>
      <w:numFmt w:val="upperLetter"/>
      <w:pStyle w:val="ScheduleA0"/>
      <w:suff w:val="space"/>
      <w:lvlText w:val="SCHEDUL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cheduleAsub"/>
      <w:suff w:val="space"/>
      <w:lvlText w:val="SCHEDUL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180531BB"/>
    <w:multiLevelType w:val="multilevel"/>
    <w:tmpl w:val="0646F7C0"/>
    <w:lvl w:ilvl="0">
      <w:start w:val="1"/>
      <w:numFmt w:val="upperLetter"/>
      <w:pStyle w:val="AppendixAquotes"/>
      <w:suff w:val="space"/>
      <w:lvlText w:val="APPENDIX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Aquotessub"/>
      <w:suff w:val="space"/>
      <w:lvlText w:val="APPENDIX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184A14B3"/>
    <w:multiLevelType w:val="multilevel"/>
    <w:tmpl w:val="130AD4C2"/>
    <w:styleLink w:val="AnnexAQuotes"/>
    <w:lvl w:ilvl="0">
      <w:start w:val="1"/>
      <w:numFmt w:val="upperLetter"/>
      <w:suff w:val="space"/>
      <w:lvlText w:val="Annex &quot;%1&quot;"/>
      <w:lvlJc w:val="left"/>
      <w:pPr>
        <w:ind w:left="7371" w:hanging="7371"/>
      </w:pPr>
      <w:rPr>
        <w:rFonts w:hint="default"/>
      </w:rPr>
    </w:lvl>
    <w:lvl w:ilvl="1">
      <w:start w:val="1"/>
      <w:numFmt w:val="decimal"/>
      <w:suff w:val="space"/>
      <w:lvlText w:val="Annex &quot;%1.%2&quot;"/>
      <w:lvlJc w:val="left"/>
      <w:pPr>
        <w:ind w:left="7371" w:hanging="701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98E2095"/>
    <w:multiLevelType w:val="multilevel"/>
    <w:tmpl w:val="7F30EC64"/>
    <w:lvl w:ilvl="0">
      <w:start w:val="1"/>
      <w:numFmt w:val="upperLetter"/>
      <w:pStyle w:val="ChapterATOC"/>
      <w:suff w:val="space"/>
      <w:lvlText w:val="Chapter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28" w15:restartNumberingAfterBreak="0">
    <w:nsid w:val="1A6374DF"/>
    <w:multiLevelType w:val="multilevel"/>
    <w:tmpl w:val="B4908824"/>
    <w:styleLink w:val="AppendixA0"/>
    <w:lvl w:ilvl="0">
      <w:start w:val="1"/>
      <w:numFmt w:val="upperLetter"/>
      <w:suff w:val="space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ppendix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B6D5B07"/>
    <w:multiLevelType w:val="multilevel"/>
    <w:tmpl w:val="445846C2"/>
    <w:lvl w:ilvl="0">
      <w:start w:val="1"/>
      <w:numFmt w:val="upperLetter"/>
      <w:pStyle w:val="AnnexureAquotes"/>
      <w:suff w:val="space"/>
      <w:lvlText w:val="ANNEXURE &quot;%1&quot;:"/>
      <w:lvlJc w:val="left"/>
      <w:pPr>
        <w:ind w:left="360" w:hanging="36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Aquotessub"/>
      <w:suff w:val="space"/>
      <w:lvlText w:val="ANNEXURE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E7C3D8D"/>
    <w:multiLevelType w:val="multilevel"/>
    <w:tmpl w:val="233C40EA"/>
    <w:lvl w:ilvl="0">
      <w:start w:val="1"/>
      <w:numFmt w:val="decimal"/>
      <w:pStyle w:val="Section1TOC"/>
      <w:suff w:val="space"/>
      <w:lvlText w:val="Section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31" w15:restartNumberingAfterBreak="0">
    <w:nsid w:val="1EC2369E"/>
    <w:multiLevelType w:val="multilevel"/>
    <w:tmpl w:val="ACE44134"/>
    <w:lvl w:ilvl="0">
      <w:start w:val="1"/>
      <w:numFmt w:val="upperLetter"/>
      <w:pStyle w:val="AnnexAquotes0"/>
      <w:suff w:val="space"/>
      <w:lvlText w:val="ANNEX &quot;%1&quot;:"/>
      <w:lvlJc w:val="left"/>
      <w:pPr>
        <w:ind w:left="7371" w:hanging="7371"/>
      </w:pPr>
      <w:rPr>
        <w:rFonts w:hint="default"/>
      </w:rPr>
    </w:lvl>
    <w:lvl w:ilvl="1">
      <w:start w:val="1"/>
      <w:numFmt w:val="decimal"/>
      <w:pStyle w:val="AnnexAquotessub"/>
      <w:suff w:val="space"/>
      <w:lvlText w:val="ANNEX &quot;%1.%2&quot;:"/>
      <w:lvlJc w:val="left"/>
      <w:pPr>
        <w:ind w:left="7371" w:hanging="701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F2C0E79"/>
    <w:multiLevelType w:val="multilevel"/>
    <w:tmpl w:val="27BCB658"/>
    <w:lvl w:ilvl="0">
      <w:start w:val="1"/>
      <w:numFmt w:val="upperLetter"/>
      <w:pStyle w:val="AnnexureA"/>
      <w:suff w:val="space"/>
      <w:lvlText w:val="ANNEXUR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16565DD"/>
    <w:multiLevelType w:val="multilevel"/>
    <w:tmpl w:val="B69E5BB8"/>
    <w:lvl w:ilvl="0">
      <w:start w:val="1"/>
      <w:numFmt w:val="upperLetter"/>
      <w:pStyle w:val="ScheduleAquotes"/>
      <w:suff w:val="space"/>
      <w:lvlText w:val="SCHEDULE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cheduleAquotesSub"/>
      <w:suff w:val="space"/>
      <w:lvlText w:val="SCHEDULE&quot;%1.%2&quot;:"/>
      <w:lvlJc w:val="left"/>
      <w:pPr>
        <w:ind w:left="720" w:hanging="360"/>
      </w:pPr>
      <w:rPr>
        <w:rFonts w:cs="Times New Roman" w:hint="default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2B770E5"/>
    <w:multiLevelType w:val="multilevel"/>
    <w:tmpl w:val="F894E3B4"/>
    <w:styleLink w:val="MyStyles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35" w15:restartNumberingAfterBreak="0">
    <w:nsid w:val="2503108E"/>
    <w:multiLevelType w:val="hybridMultilevel"/>
    <w:tmpl w:val="60A8789A"/>
    <w:name w:val="TestTwo2222227"/>
    <w:lvl w:ilvl="0" w:tplc="DEA85EF6">
      <w:start w:val="1"/>
      <w:numFmt w:val="upperLetter"/>
      <w:lvlText w:val="Annexure &quot;%1&quot; "/>
      <w:lvlJc w:val="center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75753A"/>
    <w:multiLevelType w:val="multilevel"/>
    <w:tmpl w:val="1B3E926A"/>
    <w:lvl w:ilvl="0">
      <w:start w:val="1"/>
      <w:numFmt w:val="upperLetter"/>
      <w:pStyle w:val="ExhibitA"/>
      <w:suff w:val="space"/>
      <w:lvlText w:val="EXHIBIT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A165351"/>
    <w:multiLevelType w:val="multilevel"/>
    <w:tmpl w:val="74EA97CC"/>
    <w:styleLink w:val="AnnexureAQuotes0"/>
    <w:lvl w:ilvl="0">
      <w:start w:val="1"/>
      <w:numFmt w:val="upperLetter"/>
      <w:suff w:val="space"/>
      <w:lvlText w:val="Annexur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D1B2381"/>
    <w:multiLevelType w:val="hybridMultilevel"/>
    <w:tmpl w:val="01F21866"/>
    <w:name w:val="TestTwo2222"/>
    <w:lvl w:ilvl="0" w:tplc="7088AE7A">
      <w:start w:val="1"/>
      <w:numFmt w:val="decimal"/>
      <w:lvlText w:val="Annexure %1"/>
      <w:lvlJc w:val="center"/>
      <w:pPr>
        <w:ind w:left="1656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376" w:hanging="360"/>
      </w:pPr>
    </w:lvl>
    <w:lvl w:ilvl="2" w:tplc="1C09001B" w:tentative="1">
      <w:start w:val="1"/>
      <w:numFmt w:val="lowerRoman"/>
      <w:lvlText w:val="%3."/>
      <w:lvlJc w:val="right"/>
      <w:pPr>
        <w:ind w:left="3096" w:hanging="180"/>
      </w:pPr>
    </w:lvl>
    <w:lvl w:ilvl="3" w:tplc="1C09000F" w:tentative="1">
      <w:start w:val="1"/>
      <w:numFmt w:val="decimal"/>
      <w:lvlText w:val="%4."/>
      <w:lvlJc w:val="left"/>
      <w:pPr>
        <w:ind w:left="3816" w:hanging="360"/>
      </w:pPr>
    </w:lvl>
    <w:lvl w:ilvl="4" w:tplc="1C090019" w:tentative="1">
      <w:start w:val="1"/>
      <w:numFmt w:val="lowerLetter"/>
      <w:lvlText w:val="%5."/>
      <w:lvlJc w:val="left"/>
      <w:pPr>
        <w:ind w:left="4536" w:hanging="360"/>
      </w:pPr>
    </w:lvl>
    <w:lvl w:ilvl="5" w:tplc="1C09001B" w:tentative="1">
      <w:start w:val="1"/>
      <w:numFmt w:val="lowerRoman"/>
      <w:lvlText w:val="%6."/>
      <w:lvlJc w:val="right"/>
      <w:pPr>
        <w:ind w:left="5256" w:hanging="180"/>
      </w:pPr>
    </w:lvl>
    <w:lvl w:ilvl="6" w:tplc="1C09000F" w:tentative="1">
      <w:start w:val="1"/>
      <w:numFmt w:val="decimal"/>
      <w:lvlText w:val="%7."/>
      <w:lvlJc w:val="left"/>
      <w:pPr>
        <w:ind w:left="5976" w:hanging="360"/>
      </w:pPr>
    </w:lvl>
    <w:lvl w:ilvl="7" w:tplc="1C090019" w:tentative="1">
      <w:start w:val="1"/>
      <w:numFmt w:val="lowerLetter"/>
      <w:lvlText w:val="%8."/>
      <w:lvlJc w:val="left"/>
      <w:pPr>
        <w:ind w:left="6696" w:hanging="360"/>
      </w:pPr>
    </w:lvl>
    <w:lvl w:ilvl="8" w:tplc="1C09001B" w:tentative="1">
      <w:start w:val="1"/>
      <w:numFmt w:val="lowerRoman"/>
      <w:lvlText w:val="%9."/>
      <w:lvlJc w:val="right"/>
      <w:pPr>
        <w:ind w:left="7416" w:hanging="180"/>
      </w:pPr>
    </w:lvl>
  </w:abstractNum>
  <w:abstractNum w:abstractNumId="39" w15:restartNumberingAfterBreak="0">
    <w:nsid w:val="2D6830BD"/>
    <w:multiLevelType w:val="multilevel"/>
    <w:tmpl w:val="973C68AA"/>
    <w:lvl w:ilvl="0">
      <w:start w:val="1"/>
      <w:numFmt w:val="bullet"/>
      <w:pStyle w:val="Level0or1Bullet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pStyle w:val="Level2Bullet"/>
      <w:lvlText w:val=""/>
      <w:lvlJc w:val="left"/>
      <w:pPr>
        <w:ind w:left="765" w:hanging="481"/>
      </w:pPr>
      <w:rPr>
        <w:rFonts w:ascii="Symbol" w:hAnsi="Symbol" w:hint="default"/>
        <w:color w:val="auto"/>
      </w:rPr>
    </w:lvl>
    <w:lvl w:ilvl="2">
      <w:start w:val="1"/>
      <w:numFmt w:val="bullet"/>
      <w:pStyle w:val="Level3Bullet"/>
      <w:lvlText w:val=""/>
      <w:lvlJc w:val="left"/>
      <w:pPr>
        <w:ind w:left="1446" w:hanging="681"/>
      </w:pPr>
      <w:rPr>
        <w:rFonts w:ascii="Symbol" w:hAnsi="Symbol" w:hint="default"/>
        <w:color w:val="auto"/>
      </w:rPr>
    </w:lvl>
    <w:lvl w:ilvl="3">
      <w:start w:val="1"/>
      <w:numFmt w:val="bullet"/>
      <w:pStyle w:val="Level4Bullet"/>
      <w:lvlText w:val=""/>
      <w:lvlJc w:val="left"/>
      <w:pPr>
        <w:ind w:left="2268" w:hanging="822"/>
      </w:pPr>
      <w:rPr>
        <w:rFonts w:ascii="Symbol" w:hAnsi="Symbol" w:hint="default"/>
        <w:color w:val="auto"/>
      </w:rPr>
    </w:lvl>
    <w:lvl w:ilvl="4">
      <w:start w:val="1"/>
      <w:numFmt w:val="bullet"/>
      <w:pStyle w:val="Level5Bullet"/>
      <w:lvlText w:val=""/>
      <w:lvlJc w:val="left"/>
      <w:pPr>
        <w:tabs>
          <w:tab w:val="num" w:pos="2268"/>
        </w:tabs>
        <w:ind w:left="3260" w:hanging="992"/>
      </w:pPr>
      <w:rPr>
        <w:rFonts w:ascii="Symbol" w:hAnsi="Symbol" w:hint="default"/>
        <w:color w:val="auto"/>
      </w:rPr>
    </w:lvl>
    <w:lvl w:ilvl="5">
      <w:start w:val="1"/>
      <w:numFmt w:val="bullet"/>
      <w:pStyle w:val="Level6Bullet"/>
      <w:lvlText w:val=""/>
      <w:lvlJc w:val="left"/>
      <w:pPr>
        <w:tabs>
          <w:tab w:val="num" w:pos="3260"/>
        </w:tabs>
        <w:ind w:left="4394" w:hanging="113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4394"/>
        </w:tabs>
        <w:ind w:left="5103" w:hanging="709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5103"/>
        </w:tabs>
        <w:ind w:left="6237" w:hanging="1134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7371" w:hanging="1134"/>
      </w:pPr>
      <w:rPr>
        <w:rFonts w:ascii="Symbol" w:hAnsi="Symbol" w:hint="default"/>
        <w:color w:val="auto"/>
      </w:rPr>
    </w:lvl>
  </w:abstractNum>
  <w:abstractNum w:abstractNumId="40" w15:restartNumberingAfterBreak="0">
    <w:nsid w:val="2DA66907"/>
    <w:multiLevelType w:val="multilevel"/>
    <w:tmpl w:val="BEB252DE"/>
    <w:styleLink w:val="Roman"/>
    <w:lvl w:ilvl="0">
      <w:start w:val="1"/>
      <w:numFmt w:val="lowerRoman"/>
      <w:pStyle w:val="Level1roman"/>
      <w:lvlText w:val="%1)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pStyle w:val="Level2roman"/>
      <w:lvlText w:val="%2)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pStyle w:val="Level3roman"/>
      <w:lvlText w:val="%3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3">
      <w:start w:val="1"/>
      <w:numFmt w:val="lowerRoman"/>
      <w:pStyle w:val="Level4roman"/>
      <w:lvlText w:val="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lowerRoman"/>
      <w:pStyle w:val="Level5roman"/>
      <w:lvlText w:val="%5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5">
      <w:start w:val="1"/>
      <w:numFmt w:val="lowerRoman"/>
      <w:pStyle w:val="Level6roman"/>
      <w:lvlText w:val="%6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6">
      <w:start w:val="1"/>
      <w:numFmt w:val="lowerRoman"/>
      <w:lvlText w:val="%7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8">
      <w:start w:val="1"/>
      <w:numFmt w:val="lowerRoman"/>
      <w:lvlText w:val="%9)"/>
      <w:lvlJc w:val="left"/>
      <w:pPr>
        <w:tabs>
          <w:tab w:val="num" w:pos="3119"/>
        </w:tabs>
        <w:ind w:left="3119" w:hanging="567"/>
      </w:pPr>
      <w:rPr>
        <w:rFonts w:hint="default"/>
      </w:rPr>
    </w:lvl>
  </w:abstractNum>
  <w:abstractNum w:abstractNumId="41" w15:restartNumberingAfterBreak="0">
    <w:nsid w:val="2F493BB3"/>
    <w:multiLevelType w:val="multilevel"/>
    <w:tmpl w:val="E1B2F0B8"/>
    <w:lvl w:ilvl="0">
      <w:start w:val="1"/>
      <w:numFmt w:val="decimal"/>
      <w:pStyle w:val="Appendix1quotes0"/>
      <w:suff w:val="space"/>
      <w:lvlText w:val="APPENDIX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1quotessub"/>
      <w:suff w:val="space"/>
      <w:lvlText w:val="APPENDIX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321765EE"/>
    <w:multiLevelType w:val="multilevel"/>
    <w:tmpl w:val="89C00FDE"/>
    <w:lvl w:ilvl="0">
      <w:start w:val="1"/>
      <w:numFmt w:val="upperLetter"/>
      <w:pStyle w:val="AnnexeAquotes"/>
      <w:suff w:val="space"/>
      <w:lvlText w:val="ANNEXE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eAquotessub"/>
      <w:suff w:val="space"/>
      <w:lvlText w:val="ANNEXE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33102A81"/>
    <w:multiLevelType w:val="multilevel"/>
    <w:tmpl w:val="DD464938"/>
    <w:numStyleLink w:val="Alpha"/>
  </w:abstractNum>
  <w:abstractNum w:abstractNumId="44" w15:restartNumberingAfterBreak="0">
    <w:nsid w:val="34F26EBE"/>
    <w:multiLevelType w:val="multilevel"/>
    <w:tmpl w:val="543CFC7A"/>
    <w:styleLink w:val="AnnexA"/>
    <w:lvl w:ilvl="0">
      <w:start w:val="1"/>
      <w:numFmt w:val="upperLetter"/>
      <w:suff w:val="space"/>
      <w:lvlText w:val="Anne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376E3D35"/>
    <w:multiLevelType w:val="multilevel"/>
    <w:tmpl w:val="F7FC09B6"/>
    <w:lvl w:ilvl="0">
      <w:start w:val="1"/>
      <w:numFmt w:val="decimal"/>
      <w:pStyle w:val="Chapter1TOC"/>
      <w:suff w:val="space"/>
      <w:lvlText w:val="Chapter %1"/>
      <w:lvlJc w:val="left"/>
      <w:pPr>
        <w:ind w:left="128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39"/>
        </w:tabs>
        <w:ind w:left="242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327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83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4406" w:hanging="567"/>
      </w:pPr>
      <w:rPr>
        <w:rFonts w:ascii="Symbol" w:hAnsi="Symbol" w:hint="default"/>
        <w:color w:val="auto"/>
      </w:rPr>
    </w:lvl>
  </w:abstractNum>
  <w:abstractNum w:abstractNumId="46" w15:restartNumberingAfterBreak="0">
    <w:nsid w:val="37E5013F"/>
    <w:multiLevelType w:val="multilevel"/>
    <w:tmpl w:val="A4F02C46"/>
    <w:styleLink w:val="ScheduleAQuotes0"/>
    <w:lvl w:ilvl="0">
      <w:start w:val="1"/>
      <w:numFmt w:val="upperLetter"/>
      <w:suff w:val="space"/>
      <w:lvlText w:val="Schedul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Schedul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3910563E"/>
    <w:multiLevelType w:val="hybridMultilevel"/>
    <w:tmpl w:val="B7EEC528"/>
    <w:name w:val="TestTwo2222222"/>
    <w:lvl w:ilvl="0" w:tplc="422E622C">
      <w:start w:val="1"/>
      <w:numFmt w:val="decimal"/>
      <w:lvlText w:val="Exhibit %1"/>
      <w:lvlJc w:val="center"/>
      <w:pPr>
        <w:ind w:left="2214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934" w:hanging="360"/>
      </w:pPr>
    </w:lvl>
    <w:lvl w:ilvl="2" w:tplc="1C09001B" w:tentative="1">
      <w:start w:val="1"/>
      <w:numFmt w:val="lowerRoman"/>
      <w:lvlText w:val="%3."/>
      <w:lvlJc w:val="right"/>
      <w:pPr>
        <w:ind w:left="3654" w:hanging="180"/>
      </w:pPr>
    </w:lvl>
    <w:lvl w:ilvl="3" w:tplc="1C09000F" w:tentative="1">
      <w:start w:val="1"/>
      <w:numFmt w:val="decimal"/>
      <w:lvlText w:val="%4."/>
      <w:lvlJc w:val="left"/>
      <w:pPr>
        <w:ind w:left="4374" w:hanging="360"/>
      </w:pPr>
    </w:lvl>
    <w:lvl w:ilvl="4" w:tplc="1C090019" w:tentative="1">
      <w:start w:val="1"/>
      <w:numFmt w:val="lowerLetter"/>
      <w:lvlText w:val="%5."/>
      <w:lvlJc w:val="left"/>
      <w:pPr>
        <w:ind w:left="5094" w:hanging="360"/>
      </w:pPr>
    </w:lvl>
    <w:lvl w:ilvl="5" w:tplc="1C09001B" w:tentative="1">
      <w:start w:val="1"/>
      <w:numFmt w:val="lowerRoman"/>
      <w:lvlText w:val="%6."/>
      <w:lvlJc w:val="right"/>
      <w:pPr>
        <w:ind w:left="5814" w:hanging="180"/>
      </w:pPr>
    </w:lvl>
    <w:lvl w:ilvl="6" w:tplc="1C09000F" w:tentative="1">
      <w:start w:val="1"/>
      <w:numFmt w:val="decimal"/>
      <w:lvlText w:val="%7."/>
      <w:lvlJc w:val="left"/>
      <w:pPr>
        <w:ind w:left="6534" w:hanging="360"/>
      </w:pPr>
    </w:lvl>
    <w:lvl w:ilvl="7" w:tplc="1C090019" w:tentative="1">
      <w:start w:val="1"/>
      <w:numFmt w:val="lowerLetter"/>
      <w:lvlText w:val="%8."/>
      <w:lvlJc w:val="left"/>
      <w:pPr>
        <w:ind w:left="7254" w:hanging="360"/>
      </w:pPr>
    </w:lvl>
    <w:lvl w:ilvl="8" w:tplc="1C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8" w15:restartNumberingAfterBreak="0">
    <w:nsid w:val="3925066B"/>
    <w:multiLevelType w:val="hybridMultilevel"/>
    <w:tmpl w:val="C568D3B2"/>
    <w:name w:val="TestTwo"/>
    <w:lvl w:ilvl="0" w:tplc="74B6EF6C">
      <w:start w:val="1"/>
      <w:numFmt w:val="decimal"/>
      <w:lvlText w:val="Annexure %1"/>
      <w:lvlJc w:val="left"/>
      <w:pPr>
        <w:ind w:left="717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9E708D6"/>
    <w:multiLevelType w:val="multilevel"/>
    <w:tmpl w:val="F226386C"/>
    <w:styleLink w:val="AppendixAQuotes0"/>
    <w:lvl w:ilvl="0">
      <w:start w:val="1"/>
      <w:numFmt w:val="upperLetter"/>
      <w:suff w:val="space"/>
      <w:lvlText w:val="Appendix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ppendix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3A0B09EC"/>
    <w:multiLevelType w:val="multilevel"/>
    <w:tmpl w:val="BEB252DE"/>
    <w:numStyleLink w:val="Roman"/>
  </w:abstractNum>
  <w:abstractNum w:abstractNumId="51" w15:restartNumberingAfterBreak="0">
    <w:nsid w:val="3A797775"/>
    <w:multiLevelType w:val="multilevel"/>
    <w:tmpl w:val="C2F2643A"/>
    <w:lvl w:ilvl="0">
      <w:start w:val="1"/>
      <w:numFmt w:val="upperLetter"/>
      <w:pStyle w:val="AnnexA0"/>
      <w:suff w:val="space"/>
      <w:lvlText w:val="ANNEX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Asub"/>
      <w:suff w:val="space"/>
      <w:lvlText w:val="ANNEX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3AE21D3D"/>
    <w:multiLevelType w:val="multilevel"/>
    <w:tmpl w:val="6D0E3FF4"/>
    <w:styleLink w:val="Annexure1"/>
    <w:lvl w:ilvl="0">
      <w:start w:val="1"/>
      <w:numFmt w:val="decimal"/>
      <w:suff w:val="space"/>
      <w:lvlText w:val="Annexur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%2.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B42031D"/>
    <w:multiLevelType w:val="multilevel"/>
    <w:tmpl w:val="EAFA2358"/>
    <w:lvl w:ilvl="0">
      <w:start w:val="1"/>
      <w:numFmt w:val="decimal"/>
      <w:pStyle w:val="Annexe1"/>
      <w:suff w:val="space"/>
      <w:lvlText w:val="ANNEX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e1sub"/>
      <w:suff w:val="space"/>
      <w:lvlText w:val="ANNEX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C874E07"/>
    <w:multiLevelType w:val="multilevel"/>
    <w:tmpl w:val="E0BAC4FC"/>
    <w:lvl w:ilvl="0">
      <w:start w:val="1"/>
      <w:numFmt w:val="decimal"/>
      <w:pStyle w:val="Level1Number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bCs w:val="0"/>
        <w:u w:val="none"/>
      </w:rPr>
    </w:lvl>
    <w:lvl w:ilvl="1">
      <w:start w:val="1"/>
      <w:numFmt w:val="decimal"/>
      <w:pStyle w:val="Level2Number"/>
      <w:lvlText w:val="%1.%2."/>
      <w:lvlJc w:val="left"/>
      <w:pPr>
        <w:tabs>
          <w:tab w:val="num" w:pos="992"/>
        </w:tabs>
        <w:ind w:left="992" w:hanging="567"/>
      </w:pPr>
      <w:rPr>
        <w:rFonts w:ascii="Arial" w:hAnsi="Arial" w:hint="default"/>
        <w:b w:val="0"/>
      </w:rPr>
    </w:lvl>
    <w:lvl w:ilvl="2">
      <w:start w:val="1"/>
      <w:numFmt w:val="decimal"/>
      <w:pStyle w:val="Level3Number"/>
      <w:lvlText w:val="%1.%2.%3."/>
      <w:lvlJc w:val="left"/>
      <w:pPr>
        <w:tabs>
          <w:tab w:val="num" w:pos="1843"/>
        </w:tabs>
        <w:ind w:left="1843" w:hanging="851"/>
      </w:pPr>
      <w:rPr>
        <w:rFonts w:hint="default"/>
        <w:b w:val="0"/>
      </w:rPr>
    </w:lvl>
    <w:lvl w:ilvl="3">
      <w:start w:val="1"/>
      <w:numFmt w:val="decimal"/>
      <w:pStyle w:val="Level4Number"/>
      <w:lvlText w:val="%1.%2.%3.%4."/>
      <w:lvlJc w:val="left"/>
      <w:pPr>
        <w:tabs>
          <w:tab w:val="num" w:pos="2835"/>
        </w:tabs>
        <w:ind w:left="2835" w:hanging="992"/>
      </w:pPr>
      <w:rPr>
        <w:rFonts w:hint="default"/>
        <w:b w:val="0"/>
        <w:color w:val="auto"/>
      </w:rPr>
    </w:lvl>
    <w:lvl w:ilvl="4">
      <w:start w:val="1"/>
      <w:numFmt w:val="decimal"/>
      <w:pStyle w:val="Level5Number"/>
      <w:lvlText w:val="%1.%2.%3.%4.%5."/>
      <w:lvlJc w:val="left"/>
      <w:pPr>
        <w:tabs>
          <w:tab w:val="num" w:pos="4111"/>
        </w:tabs>
        <w:ind w:left="4111" w:hanging="1276"/>
      </w:pPr>
      <w:rPr>
        <w:rFonts w:hint="default"/>
        <w:b w:val="0"/>
        <w:color w:val="auto"/>
      </w:rPr>
    </w:lvl>
    <w:lvl w:ilvl="5">
      <w:start w:val="1"/>
      <w:numFmt w:val="decimal"/>
      <w:pStyle w:val="Level6Number"/>
      <w:lvlText w:val="%1.%2.%3.%4.%5.%6."/>
      <w:lvlJc w:val="left"/>
      <w:pPr>
        <w:tabs>
          <w:tab w:val="num" w:pos="5670"/>
        </w:tabs>
        <w:ind w:left="5670" w:hanging="155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7088"/>
        </w:tabs>
        <w:ind w:left="7088" w:hanging="141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89"/>
        </w:tabs>
        <w:ind w:left="8789" w:hanging="170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490"/>
        </w:tabs>
        <w:ind w:left="10490" w:hanging="1701"/>
      </w:pPr>
      <w:rPr>
        <w:rFonts w:hint="default"/>
      </w:rPr>
    </w:lvl>
  </w:abstractNum>
  <w:abstractNum w:abstractNumId="55" w15:restartNumberingAfterBreak="0">
    <w:nsid w:val="3D7E3A7B"/>
    <w:multiLevelType w:val="multilevel"/>
    <w:tmpl w:val="75F481C2"/>
    <w:lvl w:ilvl="0">
      <w:start w:val="1"/>
      <w:numFmt w:val="upperLetter"/>
      <w:pStyle w:val="SectionATOC"/>
      <w:suff w:val="space"/>
      <w:lvlText w:val="Section 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19"/>
        </w:tabs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5" w:hanging="1985"/>
      </w:pPr>
      <w:rPr>
        <w:rFonts w:hint="default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"/>
      <w:lvlJc w:val="left"/>
      <w:pPr>
        <w:ind w:left="3119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"/>
      <w:lvlJc w:val="left"/>
      <w:pPr>
        <w:ind w:left="3686" w:hanging="567"/>
      </w:pPr>
      <w:rPr>
        <w:rFonts w:ascii="Symbol" w:hAnsi="Symbol" w:hint="default"/>
        <w:color w:val="auto"/>
      </w:rPr>
    </w:lvl>
  </w:abstractNum>
  <w:abstractNum w:abstractNumId="56" w15:restartNumberingAfterBreak="0">
    <w:nsid w:val="3DC14645"/>
    <w:multiLevelType w:val="multilevel"/>
    <w:tmpl w:val="25268F72"/>
    <w:lvl w:ilvl="0">
      <w:start w:val="1"/>
      <w:numFmt w:val="bullet"/>
      <w:pStyle w:val="SimpleBulletsTabandShiftTab"/>
      <w:lvlText w:val=""/>
      <w:lvlJc w:val="left"/>
      <w:pPr>
        <w:tabs>
          <w:tab w:val="num" w:pos="-31680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tabs>
          <w:tab w:val="num" w:pos="1134"/>
        </w:tabs>
        <w:ind w:left="1134" w:hanging="283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tabs>
          <w:tab w:val="num" w:pos="2268"/>
        </w:tabs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</w:abstractNum>
  <w:abstractNum w:abstractNumId="57" w15:restartNumberingAfterBreak="0">
    <w:nsid w:val="3F352044"/>
    <w:multiLevelType w:val="hybridMultilevel"/>
    <w:tmpl w:val="ACBE9956"/>
    <w:name w:val="TestTwo22222223"/>
    <w:lvl w:ilvl="0" w:tplc="DC7E86F6">
      <w:start w:val="1"/>
      <w:numFmt w:val="upperLetter"/>
      <w:lvlText w:val="Exhibit %1"/>
      <w:lvlJc w:val="center"/>
      <w:pPr>
        <w:ind w:left="1429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149" w:hanging="360"/>
      </w:pPr>
    </w:lvl>
    <w:lvl w:ilvl="2" w:tplc="1C09001B" w:tentative="1">
      <w:start w:val="1"/>
      <w:numFmt w:val="lowerRoman"/>
      <w:lvlText w:val="%3."/>
      <w:lvlJc w:val="right"/>
      <w:pPr>
        <w:ind w:left="2869" w:hanging="180"/>
      </w:pPr>
    </w:lvl>
    <w:lvl w:ilvl="3" w:tplc="1C09000F" w:tentative="1">
      <w:start w:val="1"/>
      <w:numFmt w:val="decimal"/>
      <w:lvlText w:val="%4."/>
      <w:lvlJc w:val="left"/>
      <w:pPr>
        <w:ind w:left="3589" w:hanging="360"/>
      </w:pPr>
    </w:lvl>
    <w:lvl w:ilvl="4" w:tplc="1C090019" w:tentative="1">
      <w:start w:val="1"/>
      <w:numFmt w:val="lowerLetter"/>
      <w:lvlText w:val="%5."/>
      <w:lvlJc w:val="left"/>
      <w:pPr>
        <w:ind w:left="4309" w:hanging="360"/>
      </w:pPr>
    </w:lvl>
    <w:lvl w:ilvl="5" w:tplc="1C09001B" w:tentative="1">
      <w:start w:val="1"/>
      <w:numFmt w:val="lowerRoman"/>
      <w:lvlText w:val="%6."/>
      <w:lvlJc w:val="right"/>
      <w:pPr>
        <w:ind w:left="5029" w:hanging="180"/>
      </w:pPr>
    </w:lvl>
    <w:lvl w:ilvl="6" w:tplc="1C09000F" w:tentative="1">
      <w:start w:val="1"/>
      <w:numFmt w:val="decimal"/>
      <w:lvlText w:val="%7."/>
      <w:lvlJc w:val="left"/>
      <w:pPr>
        <w:ind w:left="5749" w:hanging="360"/>
      </w:pPr>
    </w:lvl>
    <w:lvl w:ilvl="7" w:tplc="1C090019" w:tentative="1">
      <w:start w:val="1"/>
      <w:numFmt w:val="lowerLetter"/>
      <w:lvlText w:val="%8."/>
      <w:lvlJc w:val="left"/>
      <w:pPr>
        <w:ind w:left="6469" w:hanging="360"/>
      </w:pPr>
    </w:lvl>
    <w:lvl w:ilvl="8" w:tplc="1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40CB67AD"/>
    <w:multiLevelType w:val="multilevel"/>
    <w:tmpl w:val="D996EA76"/>
    <w:styleLink w:val="ExhibitAQuotes0"/>
    <w:lvl w:ilvl="0">
      <w:start w:val="1"/>
      <w:numFmt w:val="upperLetter"/>
      <w:suff w:val="space"/>
      <w:lvlText w:val="Exhibit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41B7566B"/>
    <w:multiLevelType w:val="multilevel"/>
    <w:tmpl w:val="672C761C"/>
    <w:styleLink w:val="AnnexeA"/>
    <w:lvl w:ilvl="0">
      <w:start w:val="1"/>
      <w:numFmt w:val="upperLetter"/>
      <w:suff w:val="space"/>
      <w:lvlText w:val="Annex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42160938"/>
    <w:multiLevelType w:val="hybridMultilevel"/>
    <w:tmpl w:val="D1A4FABE"/>
    <w:name w:val="TestTwo2"/>
    <w:lvl w:ilvl="0" w:tplc="F85435F0">
      <w:start w:val="1"/>
      <w:numFmt w:val="upperLetter"/>
      <w:lvlText w:val="Part %1"/>
      <w:lvlJc w:val="center"/>
      <w:pPr>
        <w:ind w:left="720" w:hanging="360"/>
      </w:pPr>
      <w:rPr>
        <w:rFonts w:hint="default"/>
        <w:b w:val="0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46B6FF5"/>
    <w:multiLevelType w:val="multilevel"/>
    <w:tmpl w:val="A62C6C48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62" w15:restartNumberingAfterBreak="0">
    <w:nsid w:val="46364D59"/>
    <w:multiLevelType w:val="multilevel"/>
    <w:tmpl w:val="863653EE"/>
    <w:styleLink w:val="ExhibitA0"/>
    <w:lvl w:ilvl="0">
      <w:start w:val="1"/>
      <w:numFmt w:val="upperLetter"/>
      <w:suff w:val="space"/>
      <w:lvlText w:val="Exhibit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Exhibit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8232A19"/>
    <w:multiLevelType w:val="multilevel"/>
    <w:tmpl w:val="FA3A35E2"/>
    <w:styleLink w:val="BulletLevels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985" w:hanging="567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52" w:hanging="567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35" w:hanging="567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119" w:hanging="567"/>
      </w:pPr>
      <w:rPr>
        <w:rFonts w:ascii="Symbol" w:hAnsi="Symbol" w:hint="default"/>
        <w:color w:val="auto"/>
      </w:rPr>
    </w:lvl>
  </w:abstractNum>
  <w:abstractNum w:abstractNumId="64" w15:restartNumberingAfterBreak="0">
    <w:nsid w:val="49620075"/>
    <w:multiLevelType w:val="hybridMultilevel"/>
    <w:tmpl w:val="35C408C2"/>
    <w:name w:val="TestTwo22"/>
    <w:lvl w:ilvl="0" w:tplc="4B3242C4">
      <w:start w:val="1"/>
      <w:numFmt w:val="decimal"/>
      <w:lvlText w:val="Part %1"/>
      <w:lvlJc w:val="center"/>
      <w:pPr>
        <w:ind w:left="1077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797" w:hanging="360"/>
      </w:pPr>
    </w:lvl>
    <w:lvl w:ilvl="2" w:tplc="1C09001B" w:tentative="1">
      <w:start w:val="1"/>
      <w:numFmt w:val="lowerRoman"/>
      <w:lvlText w:val="%3."/>
      <w:lvlJc w:val="right"/>
      <w:pPr>
        <w:ind w:left="2517" w:hanging="180"/>
      </w:pPr>
    </w:lvl>
    <w:lvl w:ilvl="3" w:tplc="1C09000F" w:tentative="1">
      <w:start w:val="1"/>
      <w:numFmt w:val="decimal"/>
      <w:lvlText w:val="%4."/>
      <w:lvlJc w:val="left"/>
      <w:pPr>
        <w:ind w:left="3237" w:hanging="360"/>
      </w:pPr>
    </w:lvl>
    <w:lvl w:ilvl="4" w:tplc="1C090019" w:tentative="1">
      <w:start w:val="1"/>
      <w:numFmt w:val="lowerLetter"/>
      <w:lvlText w:val="%5."/>
      <w:lvlJc w:val="left"/>
      <w:pPr>
        <w:ind w:left="3957" w:hanging="360"/>
      </w:pPr>
    </w:lvl>
    <w:lvl w:ilvl="5" w:tplc="1C09001B" w:tentative="1">
      <w:start w:val="1"/>
      <w:numFmt w:val="lowerRoman"/>
      <w:lvlText w:val="%6."/>
      <w:lvlJc w:val="right"/>
      <w:pPr>
        <w:ind w:left="4677" w:hanging="180"/>
      </w:pPr>
    </w:lvl>
    <w:lvl w:ilvl="6" w:tplc="1C09000F" w:tentative="1">
      <w:start w:val="1"/>
      <w:numFmt w:val="decimal"/>
      <w:lvlText w:val="%7."/>
      <w:lvlJc w:val="left"/>
      <w:pPr>
        <w:ind w:left="5397" w:hanging="360"/>
      </w:pPr>
    </w:lvl>
    <w:lvl w:ilvl="7" w:tplc="1C090019" w:tentative="1">
      <w:start w:val="1"/>
      <w:numFmt w:val="lowerLetter"/>
      <w:lvlText w:val="%8."/>
      <w:lvlJc w:val="left"/>
      <w:pPr>
        <w:ind w:left="6117" w:hanging="360"/>
      </w:pPr>
    </w:lvl>
    <w:lvl w:ilvl="8" w:tplc="1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5" w15:restartNumberingAfterBreak="0">
    <w:nsid w:val="4A1B3A05"/>
    <w:multiLevelType w:val="multilevel"/>
    <w:tmpl w:val="3AEE1BB0"/>
    <w:lvl w:ilvl="0">
      <w:start w:val="1"/>
      <w:numFmt w:val="decimal"/>
      <w:pStyle w:val="Annexe1quotes0"/>
      <w:suff w:val="space"/>
      <w:lvlText w:val="ANNEXE &quot;%1&quot;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e1quotessub"/>
      <w:suff w:val="space"/>
      <w:lvlText w:val="ANNEXE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51810F09"/>
    <w:multiLevelType w:val="multilevel"/>
    <w:tmpl w:val="1912307A"/>
    <w:styleLink w:val="AnnexureA0"/>
    <w:lvl w:ilvl="0">
      <w:start w:val="1"/>
      <w:numFmt w:val="upperLetter"/>
      <w:suff w:val="space"/>
      <w:lvlText w:val="Annexur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ur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51AA26A8"/>
    <w:multiLevelType w:val="multilevel"/>
    <w:tmpl w:val="3A60011C"/>
    <w:numStyleLink w:val="Schedule1Quotes"/>
  </w:abstractNum>
  <w:abstractNum w:abstractNumId="68" w15:restartNumberingAfterBreak="0">
    <w:nsid w:val="53B21944"/>
    <w:multiLevelType w:val="hybridMultilevel"/>
    <w:tmpl w:val="3E3C18D2"/>
    <w:name w:val="TestTwo222222"/>
    <w:lvl w:ilvl="0" w:tplc="91166396">
      <w:start w:val="1"/>
      <w:numFmt w:val="decimal"/>
      <w:lvlText w:val="Schedule %1"/>
      <w:lvlJc w:val="center"/>
      <w:pPr>
        <w:ind w:left="1854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574" w:hanging="360"/>
      </w:pPr>
    </w:lvl>
    <w:lvl w:ilvl="2" w:tplc="1C09001B" w:tentative="1">
      <w:start w:val="1"/>
      <w:numFmt w:val="lowerRoman"/>
      <w:lvlText w:val="%3."/>
      <w:lvlJc w:val="right"/>
      <w:pPr>
        <w:ind w:left="3294" w:hanging="180"/>
      </w:pPr>
    </w:lvl>
    <w:lvl w:ilvl="3" w:tplc="1C09000F" w:tentative="1">
      <w:start w:val="1"/>
      <w:numFmt w:val="decimal"/>
      <w:lvlText w:val="%4."/>
      <w:lvlJc w:val="left"/>
      <w:pPr>
        <w:ind w:left="4014" w:hanging="360"/>
      </w:pPr>
    </w:lvl>
    <w:lvl w:ilvl="4" w:tplc="1C090019" w:tentative="1">
      <w:start w:val="1"/>
      <w:numFmt w:val="lowerLetter"/>
      <w:lvlText w:val="%5."/>
      <w:lvlJc w:val="left"/>
      <w:pPr>
        <w:ind w:left="4734" w:hanging="360"/>
      </w:pPr>
    </w:lvl>
    <w:lvl w:ilvl="5" w:tplc="1C09001B" w:tentative="1">
      <w:start w:val="1"/>
      <w:numFmt w:val="lowerRoman"/>
      <w:lvlText w:val="%6."/>
      <w:lvlJc w:val="right"/>
      <w:pPr>
        <w:ind w:left="5454" w:hanging="180"/>
      </w:pPr>
    </w:lvl>
    <w:lvl w:ilvl="6" w:tplc="1C09000F" w:tentative="1">
      <w:start w:val="1"/>
      <w:numFmt w:val="decimal"/>
      <w:lvlText w:val="%7."/>
      <w:lvlJc w:val="left"/>
      <w:pPr>
        <w:ind w:left="6174" w:hanging="360"/>
      </w:pPr>
    </w:lvl>
    <w:lvl w:ilvl="7" w:tplc="1C090019" w:tentative="1">
      <w:start w:val="1"/>
      <w:numFmt w:val="lowerLetter"/>
      <w:lvlText w:val="%8."/>
      <w:lvlJc w:val="left"/>
      <w:pPr>
        <w:ind w:left="6894" w:hanging="360"/>
      </w:pPr>
    </w:lvl>
    <w:lvl w:ilvl="8" w:tplc="1C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9" w15:restartNumberingAfterBreak="0">
    <w:nsid w:val="56B11A41"/>
    <w:multiLevelType w:val="hybridMultilevel"/>
    <w:tmpl w:val="A2062F76"/>
    <w:name w:val="TestTwo222"/>
    <w:lvl w:ilvl="0" w:tplc="35323C4A">
      <w:start w:val="1"/>
      <w:numFmt w:val="decimal"/>
      <w:lvlText w:val="Section %1"/>
      <w:lvlJc w:val="center"/>
      <w:pPr>
        <w:ind w:left="1437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157" w:hanging="360"/>
      </w:pPr>
    </w:lvl>
    <w:lvl w:ilvl="2" w:tplc="1C09001B" w:tentative="1">
      <w:start w:val="1"/>
      <w:numFmt w:val="lowerRoman"/>
      <w:lvlText w:val="%3."/>
      <w:lvlJc w:val="right"/>
      <w:pPr>
        <w:ind w:left="2877" w:hanging="180"/>
      </w:pPr>
    </w:lvl>
    <w:lvl w:ilvl="3" w:tplc="1C09000F" w:tentative="1">
      <w:start w:val="1"/>
      <w:numFmt w:val="decimal"/>
      <w:lvlText w:val="%4."/>
      <w:lvlJc w:val="left"/>
      <w:pPr>
        <w:ind w:left="3597" w:hanging="360"/>
      </w:pPr>
    </w:lvl>
    <w:lvl w:ilvl="4" w:tplc="1C090019" w:tentative="1">
      <w:start w:val="1"/>
      <w:numFmt w:val="lowerLetter"/>
      <w:lvlText w:val="%5."/>
      <w:lvlJc w:val="left"/>
      <w:pPr>
        <w:ind w:left="4317" w:hanging="360"/>
      </w:pPr>
    </w:lvl>
    <w:lvl w:ilvl="5" w:tplc="1C09001B" w:tentative="1">
      <w:start w:val="1"/>
      <w:numFmt w:val="lowerRoman"/>
      <w:lvlText w:val="%6."/>
      <w:lvlJc w:val="right"/>
      <w:pPr>
        <w:ind w:left="5037" w:hanging="180"/>
      </w:pPr>
    </w:lvl>
    <w:lvl w:ilvl="6" w:tplc="1C09000F" w:tentative="1">
      <w:start w:val="1"/>
      <w:numFmt w:val="decimal"/>
      <w:lvlText w:val="%7."/>
      <w:lvlJc w:val="left"/>
      <w:pPr>
        <w:ind w:left="5757" w:hanging="360"/>
      </w:pPr>
    </w:lvl>
    <w:lvl w:ilvl="7" w:tplc="1C090019" w:tentative="1">
      <w:start w:val="1"/>
      <w:numFmt w:val="lowerLetter"/>
      <w:lvlText w:val="%8."/>
      <w:lvlJc w:val="left"/>
      <w:pPr>
        <w:ind w:left="6477" w:hanging="360"/>
      </w:pPr>
    </w:lvl>
    <w:lvl w:ilvl="8" w:tplc="1C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70" w15:restartNumberingAfterBreak="0">
    <w:nsid w:val="578542CA"/>
    <w:multiLevelType w:val="hybridMultilevel"/>
    <w:tmpl w:val="B16AB632"/>
    <w:name w:val="TestTwo23"/>
    <w:lvl w:ilvl="0" w:tplc="40149BCA">
      <w:start w:val="1"/>
      <w:numFmt w:val="upperLetter"/>
      <w:lvlText w:val="Section %1"/>
      <w:lvlJc w:val="center"/>
      <w:pPr>
        <w:ind w:left="1434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154" w:hanging="360"/>
      </w:pPr>
    </w:lvl>
    <w:lvl w:ilvl="2" w:tplc="1C09001B" w:tentative="1">
      <w:start w:val="1"/>
      <w:numFmt w:val="lowerRoman"/>
      <w:lvlText w:val="%3."/>
      <w:lvlJc w:val="right"/>
      <w:pPr>
        <w:ind w:left="2874" w:hanging="180"/>
      </w:pPr>
    </w:lvl>
    <w:lvl w:ilvl="3" w:tplc="1C09000F" w:tentative="1">
      <w:start w:val="1"/>
      <w:numFmt w:val="decimal"/>
      <w:lvlText w:val="%4."/>
      <w:lvlJc w:val="left"/>
      <w:pPr>
        <w:ind w:left="3594" w:hanging="360"/>
      </w:pPr>
    </w:lvl>
    <w:lvl w:ilvl="4" w:tplc="1C090019" w:tentative="1">
      <w:start w:val="1"/>
      <w:numFmt w:val="lowerLetter"/>
      <w:lvlText w:val="%5."/>
      <w:lvlJc w:val="left"/>
      <w:pPr>
        <w:ind w:left="4314" w:hanging="360"/>
      </w:pPr>
    </w:lvl>
    <w:lvl w:ilvl="5" w:tplc="1C09001B" w:tentative="1">
      <w:start w:val="1"/>
      <w:numFmt w:val="lowerRoman"/>
      <w:lvlText w:val="%6."/>
      <w:lvlJc w:val="right"/>
      <w:pPr>
        <w:ind w:left="5034" w:hanging="180"/>
      </w:pPr>
    </w:lvl>
    <w:lvl w:ilvl="6" w:tplc="1C09000F" w:tentative="1">
      <w:start w:val="1"/>
      <w:numFmt w:val="decimal"/>
      <w:lvlText w:val="%7."/>
      <w:lvlJc w:val="left"/>
      <w:pPr>
        <w:ind w:left="5754" w:hanging="360"/>
      </w:pPr>
    </w:lvl>
    <w:lvl w:ilvl="7" w:tplc="1C090019" w:tentative="1">
      <w:start w:val="1"/>
      <w:numFmt w:val="lowerLetter"/>
      <w:lvlText w:val="%8."/>
      <w:lvlJc w:val="left"/>
      <w:pPr>
        <w:ind w:left="6474" w:hanging="360"/>
      </w:pPr>
    </w:lvl>
    <w:lvl w:ilvl="8" w:tplc="1C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71" w15:restartNumberingAfterBreak="0">
    <w:nsid w:val="5A594C97"/>
    <w:multiLevelType w:val="multilevel"/>
    <w:tmpl w:val="4ACE3828"/>
    <w:styleLink w:val="Annex1Quotes"/>
    <w:lvl w:ilvl="0">
      <w:start w:val="1"/>
      <w:numFmt w:val="decimal"/>
      <w:suff w:val="space"/>
      <w:lvlText w:val="Annex &quot;%1&quot;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Annex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5E732559"/>
    <w:multiLevelType w:val="multilevel"/>
    <w:tmpl w:val="40C2DE9A"/>
    <w:lvl w:ilvl="0">
      <w:start w:val="1"/>
      <w:numFmt w:val="upperLetter"/>
      <w:pStyle w:val="AnnexeA0"/>
      <w:suff w:val="space"/>
      <w:lvlText w:val="ANNEX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nnexeAsub"/>
      <w:suff w:val="space"/>
      <w:lvlText w:val="ANNEX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60D63BE4"/>
    <w:multiLevelType w:val="multilevel"/>
    <w:tmpl w:val="C81A41DC"/>
    <w:lvl w:ilvl="0">
      <w:start w:val="1"/>
      <w:numFmt w:val="decimal"/>
      <w:pStyle w:val="Annexure10"/>
      <w:suff w:val="space"/>
      <w:lvlText w:val="ANNEXURE %1: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1sub"/>
      <w:suff w:val="space"/>
      <w:lvlText w:val="ANNEXURE %2.%1: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620941A0"/>
    <w:multiLevelType w:val="multilevel"/>
    <w:tmpl w:val="431020DA"/>
    <w:styleLink w:val="Appendix1"/>
    <w:lvl w:ilvl="0">
      <w:start w:val="1"/>
      <w:numFmt w:val="decimal"/>
      <w:suff w:val="space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ppendix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62787184"/>
    <w:multiLevelType w:val="multilevel"/>
    <w:tmpl w:val="EFB81AAA"/>
    <w:lvl w:ilvl="0">
      <w:start w:val="1"/>
      <w:numFmt w:val="decimal"/>
      <w:pStyle w:val="Level1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851"/>
        </w:tabs>
        <w:ind w:left="851" w:hanging="851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843"/>
        </w:tabs>
        <w:ind w:left="1843" w:hanging="992"/>
      </w:pPr>
      <w:rPr>
        <w:rFonts w:hint="default"/>
        <w:b w:val="0"/>
        <w:i w:val="0"/>
        <w:u w:val="none"/>
      </w:rPr>
    </w:lvl>
    <w:lvl w:ilvl="3">
      <w:start w:val="1"/>
      <w:numFmt w:val="decimal"/>
      <w:pStyle w:val="Level2"/>
      <w:lvlText w:val="%1.%2.%3.%4"/>
      <w:lvlJc w:val="left"/>
      <w:pPr>
        <w:tabs>
          <w:tab w:val="num" w:pos="3119"/>
        </w:tabs>
        <w:ind w:left="3119" w:hanging="1276"/>
      </w:pPr>
      <w:rPr>
        <w:rFonts w:hint="default"/>
        <w:b w:val="0"/>
        <w:i w:val="0"/>
        <w:u w:val="none"/>
      </w:rPr>
    </w:lvl>
    <w:lvl w:ilvl="4">
      <w:start w:val="1"/>
      <w:numFmt w:val="lowerLetter"/>
      <w:pStyle w:val="Level5"/>
      <w:lvlText w:val="(%5)"/>
      <w:lvlJc w:val="left"/>
      <w:pPr>
        <w:tabs>
          <w:tab w:val="num" w:pos="3119"/>
        </w:tabs>
        <w:ind w:left="3119" w:hanging="1276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76" w15:restartNumberingAfterBreak="0">
    <w:nsid w:val="630A3491"/>
    <w:multiLevelType w:val="hybridMultilevel"/>
    <w:tmpl w:val="3BF6AFEE"/>
    <w:name w:val="TestTwo222222222"/>
    <w:lvl w:ilvl="0" w:tplc="C51419C8">
      <w:start w:val="1"/>
      <w:numFmt w:val="upperLetter"/>
      <w:lvlText w:val="Annexe %1"/>
      <w:lvlJc w:val="center"/>
      <w:pPr>
        <w:ind w:left="1713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433" w:hanging="360"/>
      </w:pPr>
    </w:lvl>
    <w:lvl w:ilvl="2" w:tplc="1C09001B" w:tentative="1">
      <w:start w:val="1"/>
      <w:numFmt w:val="lowerRoman"/>
      <w:lvlText w:val="%3."/>
      <w:lvlJc w:val="right"/>
      <w:pPr>
        <w:ind w:left="3153" w:hanging="180"/>
      </w:pPr>
    </w:lvl>
    <w:lvl w:ilvl="3" w:tplc="1C09000F" w:tentative="1">
      <w:start w:val="1"/>
      <w:numFmt w:val="decimal"/>
      <w:lvlText w:val="%4."/>
      <w:lvlJc w:val="left"/>
      <w:pPr>
        <w:ind w:left="3873" w:hanging="360"/>
      </w:pPr>
    </w:lvl>
    <w:lvl w:ilvl="4" w:tplc="1C090019" w:tentative="1">
      <w:start w:val="1"/>
      <w:numFmt w:val="lowerLetter"/>
      <w:lvlText w:val="%5."/>
      <w:lvlJc w:val="left"/>
      <w:pPr>
        <w:ind w:left="4593" w:hanging="360"/>
      </w:pPr>
    </w:lvl>
    <w:lvl w:ilvl="5" w:tplc="1C09001B" w:tentative="1">
      <w:start w:val="1"/>
      <w:numFmt w:val="lowerRoman"/>
      <w:lvlText w:val="%6."/>
      <w:lvlJc w:val="right"/>
      <w:pPr>
        <w:ind w:left="5313" w:hanging="180"/>
      </w:pPr>
    </w:lvl>
    <w:lvl w:ilvl="6" w:tplc="1C09000F" w:tentative="1">
      <w:start w:val="1"/>
      <w:numFmt w:val="decimal"/>
      <w:lvlText w:val="%7."/>
      <w:lvlJc w:val="left"/>
      <w:pPr>
        <w:ind w:left="6033" w:hanging="360"/>
      </w:pPr>
    </w:lvl>
    <w:lvl w:ilvl="7" w:tplc="1C090019" w:tentative="1">
      <w:start w:val="1"/>
      <w:numFmt w:val="lowerLetter"/>
      <w:lvlText w:val="%8."/>
      <w:lvlJc w:val="left"/>
      <w:pPr>
        <w:ind w:left="6753" w:hanging="360"/>
      </w:pPr>
    </w:lvl>
    <w:lvl w:ilvl="8" w:tplc="1C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7" w15:restartNumberingAfterBreak="0">
    <w:nsid w:val="66CB5975"/>
    <w:multiLevelType w:val="multilevel"/>
    <w:tmpl w:val="5740A7DA"/>
    <w:styleLink w:val="Annexe10"/>
    <w:lvl w:ilvl="0">
      <w:start w:val="1"/>
      <w:numFmt w:val="decimal"/>
      <w:suff w:val="space"/>
      <w:lvlText w:val="Annex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e 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66EA6328"/>
    <w:multiLevelType w:val="multilevel"/>
    <w:tmpl w:val="4BA41F66"/>
    <w:lvl w:ilvl="0">
      <w:start w:val="1"/>
      <w:numFmt w:val="decimal"/>
      <w:pStyle w:val="Annexure1quotes0"/>
      <w:suff w:val="space"/>
      <w:lvlText w:val="ANNEXURE &quot;%1&quot;: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ure1quotessub"/>
      <w:suff w:val="space"/>
      <w:lvlText w:val="ANNEXURE &quot;%1.%2&quot;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6DDC68B5"/>
    <w:multiLevelType w:val="multilevel"/>
    <w:tmpl w:val="B646252E"/>
    <w:lvl w:ilvl="0">
      <w:start w:val="1"/>
      <w:numFmt w:val="none"/>
      <w:pStyle w:val="SimpleGeneralUnnumberedTabandShiftTab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tabs>
          <w:tab w:val="num" w:pos="284"/>
        </w:tabs>
        <w:ind w:left="284" w:firstLine="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51"/>
        </w:tabs>
        <w:ind w:left="851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1985"/>
        </w:tabs>
        <w:ind w:left="1985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268"/>
        </w:tabs>
        <w:ind w:left="2268" w:firstLine="0"/>
      </w:pPr>
      <w:rPr>
        <w:rFonts w:hint="default"/>
      </w:rPr>
    </w:lvl>
  </w:abstractNum>
  <w:abstractNum w:abstractNumId="80" w15:restartNumberingAfterBreak="0">
    <w:nsid w:val="70C57784"/>
    <w:multiLevelType w:val="multilevel"/>
    <w:tmpl w:val="1CB49C72"/>
    <w:lvl w:ilvl="0">
      <w:start w:val="1"/>
      <w:numFmt w:val="decimal"/>
      <w:pStyle w:val="Exhibit10"/>
      <w:suff w:val="space"/>
      <w:lvlText w:val="EXHIBIT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xhibit1sub"/>
      <w:suff w:val="space"/>
      <w:lvlText w:val="EXHIBIT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1" w15:restartNumberingAfterBreak="0">
    <w:nsid w:val="716B5893"/>
    <w:multiLevelType w:val="multilevel"/>
    <w:tmpl w:val="1C09001F"/>
    <w:name w:val="TestTwo22222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2" w15:restartNumberingAfterBreak="0">
    <w:nsid w:val="72307977"/>
    <w:multiLevelType w:val="hybridMultilevel"/>
    <w:tmpl w:val="108889A8"/>
    <w:lvl w:ilvl="0" w:tplc="9A9A7C46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F27F9A"/>
    <w:multiLevelType w:val="multilevel"/>
    <w:tmpl w:val="1C09001F"/>
    <w:name w:val="TestTwo222222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4" w15:restartNumberingAfterBreak="0">
    <w:nsid w:val="74635893"/>
    <w:multiLevelType w:val="multilevel"/>
    <w:tmpl w:val="8B2A3746"/>
    <w:lvl w:ilvl="0">
      <w:start w:val="1"/>
      <w:numFmt w:val="decimal"/>
      <w:pStyle w:val="Schedule10"/>
      <w:suff w:val="space"/>
      <w:lvlText w:val="SCHEDULE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chedule1sub"/>
      <w:suff w:val="space"/>
      <w:lvlText w:val="SCHEDULE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78103E70"/>
    <w:multiLevelType w:val="multilevel"/>
    <w:tmpl w:val="AFF856B6"/>
    <w:lvl w:ilvl="0">
      <w:start w:val="1"/>
      <w:numFmt w:val="decimal"/>
      <w:pStyle w:val="Annex10"/>
      <w:suff w:val="space"/>
      <w:lvlText w:val="ANNEX %1:"/>
      <w:lvlJc w:val="left"/>
      <w:pPr>
        <w:ind w:left="36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1sub"/>
      <w:suff w:val="space"/>
      <w:lvlText w:val="ANNEX %1.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7A433A30"/>
    <w:multiLevelType w:val="hybridMultilevel"/>
    <w:tmpl w:val="14CEA368"/>
    <w:name w:val="TestTwo22223"/>
    <w:lvl w:ilvl="0" w:tplc="754691EA">
      <w:start w:val="1"/>
      <w:numFmt w:val="upperLetter"/>
      <w:lvlText w:val="Annexure %1"/>
      <w:lvlJc w:val="center"/>
      <w:pPr>
        <w:ind w:left="1146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7" w15:restartNumberingAfterBreak="0">
    <w:nsid w:val="7AB77F9B"/>
    <w:multiLevelType w:val="hybridMultilevel"/>
    <w:tmpl w:val="CE26266E"/>
    <w:name w:val="TestTwo2222223"/>
    <w:lvl w:ilvl="0" w:tplc="C422EF7E">
      <w:start w:val="1"/>
      <w:numFmt w:val="upperLetter"/>
      <w:lvlText w:val="Schedule %1"/>
      <w:lvlJc w:val="center"/>
      <w:pPr>
        <w:ind w:left="1571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291" w:hanging="360"/>
      </w:pPr>
    </w:lvl>
    <w:lvl w:ilvl="2" w:tplc="1C09001B" w:tentative="1">
      <w:start w:val="1"/>
      <w:numFmt w:val="lowerRoman"/>
      <w:lvlText w:val="%3."/>
      <w:lvlJc w:val="right"/>
      <w:pPr>
        <w:ind w:left="3011" w:hanging="180"/>
      </w:pPr>
    </w:lvl>
    <w:lvl w:ilvl="3" w:tplc="1C09000F" w:tentative="1">
      <w:start w:val="1"/>
      <w:numFmt w:val="decimal"/>
      <w:lvlText w:val="%4."/>
      <w:lvlJc w:val="left"/>
      <w:pPr>
        <w:ind w:left="3731" w:hanging="360"/>
      </w:pPr>
    </w:lvl>
    <w:lvl w:ilvl="4" w:tplc="1C090019" w:tentative="1">
      <w:start w:val="1"/>
      <w:numFmt w:val="lowerLetter"/>
      <w:lvlText w:val="%5."/>
      <w:lvlJc w:val="left"/>
      <w:pPr>
        <w:ind w:left="4451" w:hanging="360"/>
      </w:pPr>
    </w:lvl>
    <w:lvl w:ilvl="5" w:tplc="1C09001B" w:tentative="1">
      <w:start w:val="1"/>
      <w:numFmt w:val="lowerRoman"/>
      <w:lvlText w:val="%6."/>
      <w:lvlJc w:val="right"/>
      <w:pPr>
        <w:ind w:left="5171" w:hanging="180"/>
      </w:pPr>
    </w:lvl>
    <w:lvl w:ilvl="6" w:tplc="1C09000F" w:tentative="1">
      <w:start w:val="1"/>
      <w:numFmt w:val="decimal"/>
      <w:lvlText w:val="%7."/>
      <w:lvlJc w:val="left"/>
      <w:pPr>
        <w:ind w:left="5891" w:hanging="360"/>
      </w:pPr>
    </w:lvl>
    <w:lvl w:ilvl="7" w:tplc="1C090019" w:tentative="1">
      <w:start w:val="1"/>
      <w:numFmt w:val="lowerLetter"/>
      <w:lvlText w:val="%8."/>
      <w:lvlJc w:val="left"/>
      <w:pPr>
        <w:ind w:left="6611" w:hanging="360"/>
      </w:pPr>
    </w:lvl>
    <w:lvl w:ilvl="8" w:tplc="1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8" w15:restartNumberingAfterBreak="0">
    <w:nsid w:val="7B874D77"/>
    <w:multiLevelType w:val="multilevel"/>
    <w:tmpl w:val="B62C4B08"/>
    <w:styleLink w:val="AnnexeAQuotes0"/>
    <w:lvl w:ilvl="0">
      <w:start w:val="1"/>
      <w:numFmt w:val="upperLetter"/>
      <w:suff w:val="space"/>
      <w:lvlText w:val="Annexe &quot;%1&quot;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Annexe &quot;%1.%2&quot;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7C7869B6"/>
    <w:multiLevelType w:val="hybridMultilevel"/>
    <w:tmpl w:val="7D8035D8"/>
    <w:name w:val="TestTwo22222222"/>
    <w:lvl w:ilvl="0" w:tplc="223EE8A0">
      <w:start w:val="1"/>
      <w:numFmt w:val="decimal"/>
      <w:lvlText w:val="Annexe %1"/>
      <w:lvlJc w:val="center"/>
      <w:pPr>
        <w:ind w:left="1429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2149" w:hanging="360"/>
      </w:pPr>
    </w:lvl>
    <w:lvl w:ilvl="2" w:tplc="1C09001B" w:tentative="1">
      <w:start w:val="1"/>
      <w:numFmt w:val="lowerRoman"/>
      <w:lvlText w:val="%3."/>
      <w:lvlJc w:val="right"/>
      <w:pPr>
        <w:ind w:left="2869" w:hanging="180"/>
      </w:pPr>
    </w:lvl>
    <w:lvl w:ilvl="3" w:tplc="1C09000F" w:tentative="1">
      <w:start w:val="1"/>
      <w:numFmt w:val="decimal"/>
      <w:lvlText w:val="%4."/>
      <w:lvlJc w:val="left"/>
      <w:pPr>
        <w:ind w:left="3589" w:hanging="360"/>
      </w:pPr>
    </w:lvl>
    <w:lvl w:ilvl="4" w:tplc="1C090019" w:tentative="1">
      <w:start w:val="1"/>
      <w:numFmt w:val="lowerLetter"/>
      <w:lvlText w:val="%5."/>
      <w:lvlJc w:val="left"/>
      <w:pPr>
        <w:ind w:left="4309" w:hanging="360"/>
      </w:pPr>
    </w:lvl>
    <w:lvl w:ilvl="5" w:tplc="1C09001B" w:tentative="1">
      <w:start w:val="1"/>
      <w:numFmt w:val="lowerRoman"/>
      <w:lvlText w:val="%6."/>
      <w:lvlJc w:val="right"/>
      <w:pPr>
        <w:ind w:left="5029" w:hanging="180"/>
      </w:pPr>
    </w:lvl>
    <w:lvl w:ilvl="6" w:tplc="1C09000F" w:tentative="1">
      <w:start w:val="1"/>
      <w:numFmt w:val="decimal"/>
      <w:lvlText w:val="%7."/>
      <w:lvlJc w:val="left"/>
      <w:pPr>
        <w:ind w:left="5749" w:hanging="360"/>
      </w:pPr>
    </w:lvl>
    <w:lvl w:ilvl="7" w:tplc="1C090019" w:tentative="1">
      <w:start w:val="1"/>
      <w:numFmt w:val="lowerLetter"/>
      <w:lvlText w:val="%8."/>
      <w:lvlJc w:val="left"/>
      <w:pPr>
        <w:ind w:left="6469" w:hanging="360"/>
      </w:pPr>
    </w:lvl>
    <w:lvl w:ilvl="8" w:tplc="1C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0" w15:restartNumberingAfterBreak="0">
    <w:nsid w:val="7D0D398D"/>
    <w:multiLevelType w:val="hybridMultilevel"/>
    <w:tmpl w:val="0E0C6054"/>
    <w:name w:val="TestTwo222223"/>
    <w:lvl w:ilvl="0" w:tplc="053A002E">
      <w:start w:val="1"/>
      <w:numFmt w:val="upperLetter"/>
      <w:lvlText w:val="Appendix %1"/>
      <w:lvlJc w:val="center"/>
      <w:pPr>
        <w:ind w:left="1146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866" w:hanging="360"/>
      </w:pPr>
    </w:lvl>
    <w:lvl w:ilvl="2" w:tplc="1C09001B" w:tentative="1">
      <w:start w:val="1"/>
      <w:numFmt w:val="lowerRoman"/>
      <w:lvlText w:val="%3."/>
      <w:lvlJc w:val="right"/>
      <w:pPr>
        <w:ind w:left="2586" w:hanging="180"/>
      </w:pPr>
    </w:lvl>
    <w:lvl w:ilvl="3" w:tplc="1C09000F" w:tentative="1">
      <w:start w:val="1"/>
      <w:numFmt w:val="decimal"/>
      <w:lvlText w:val="%4."/>
      <w:lvlJc w:val="left"/>
      <w:pPr>
        <w:ind w:left="3306" w:hanging="360"/>
      </w:pPr>
    </w:lvl>
    <w:lvl w:ilvl="4" w:tplc="1C090019" w:tentative="1">
      <w:start w:val="1"/>
      <w:numFmt w:val="lowerLetter"/>
      <w:lvlText w:val="%5."/>
      <w:lvlJc w:val="left"/>
      <w:pPr>
        <w:ind w:left="4026" w:hanging="360"/>
      </w:pPr>
    </w:lvl>
    <w:lvl w:ilvl="5" w:tplc="1C09001B" w:tentative="1">
      <w:start w:val="1"/>
      <w:numFmt w:val="lowerRoman"/>
      <w:lvlText w:val="%6."/>
      <w:lvlJc w:val="right"/>
      <w:pPr>
        <w:ind w:left="4746" w:hanging="180"/>
      </w:pPr>
    </w:lvl>
    <w:lvl w:ilvl="6" w:tplc="1C09000F" w:tentative="1">
      <w:start w:val="1"/>
      <w:numFmt w:val="decimal"/>
      <w:lvlText w:val="%7."/>
      <w:lvlJc w:val="left"/>
      <w:pPr>
        <w:ind w:left="5466" w:hanging="360"/>
      </w:pPr>
    </w:lvl>
    <w:lvl w:ilvl="7" w:tplc="1C090019" w:tentative="1">
      <w:start w:val="1"/>
      <w:numFmt w:val="lowerLetter"/>
      <w:lvlText w:val="%8."/>
      <w:lvlJc w:val="left"/>
      <w:pPr>
        <w:ind w:left="6186" w:hanging="360"/>
      </w:pPr>
    </w:lvl>
    <w:lvl w:ilvl="8" w:tplc="1C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1" w15:restartNumberingAfterBreak="0">
    <w:nsid w:val="7DD40C19"/>
    <w:multiLevelType w:val="multilevel"/>
    <w:tmpl w:val="04241830"/>
    <w:lvl w:ilvl="0">
      <w:start w:val="1"/>
      <w:numFmt w:val="decimal"/>
      <w:pStyle w:val="Annex1quotes0"/>
      <w:suff w:val="space"/>
      <w:lvlText w:val="ANNEX &quot;%1&quot;:"/>
      <w:lvlJc w:val="left"/>
      <w:pPr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Annex1quotessub"/>
      <w:suff w:val="space"/>
      <w:lvlText w:val="ANNEX &quot;%1.%2&quot;:"/>
      <w:lvlJc w:val="left"/>
      <w:pPr>
        <w:ind w:left="720" w:hanging="360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7F117368"/>
    <w:multiLevelType w:val="multilevel"/>
    <w:tmpl w:val="D51893D0"/>
    <w:lvl w:ilvl="0">
      <w:start w:val="1"/>
      <w:numFmt w:val="decimal"/>
      <w:pStyle w:val="Appendix10"/>
      <w:suff w:val="space"/>
      <w:lvlText w:val="APPENDIX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1sub"/>
      <w:suff w:val="space"/>
      <w:lvlText w:val="APPENDIX %1.%2:"/>
      <w:lvlJc w:val="left"/>
      <w:pPr>
        <w:ind w:left="720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70095028">
    <w:abstractNumId w:val="61"/>
  </w:num>
  <w:num w:numId="2" w16cid:durableId="1849636048">
    <w:abstractNumId w:val="75"/>
  </w:num>
  <w:num w:numId="3" w16cid:durableId="659892833">
    <w:abstractNumId w:val="34"/>
  </w:num>
  <w:num w:numId="4" w16cid:durableId="1129014381">
    <w:abstractNumId w:val="55"/>
  </w:num>
  <w:num w:numId="5" w16cid:durableId="1454669400">
    <w:abstractNumId w:val="30"/>
  </w:num>
  <w:num w:numId="6" w16cid:durableId="1438138580">
    <w:abstractNumId w:val="8"/>
  </w:num>
  <w:num w:numId="7" w16cid:durableId="1618483539">
    <w:abstractNumId w:val="6"/>
  </w:num>
  <w:num w:numId="8" w16cid:durableId="567494066">
    <w:abstractNumId w:val="27"/>
  </w:num>
  <w:num w:numId="9" w16cid:durableId="276565962">
    <w:abstractNumId w:val="45"/>
  </w:num>
  <w:num w:numId="10" w16cid:durableId="245116195">
    <w:abstractNumId w:val="71"/>
  </w:num>
  <w:num w:numId="11" w16cid:durableId="699165845">
    <w:abstractNumId w:val="66"/>
  </w:num>
  <w:num w:numId="12" w16cid:durableId="1311010350">
    <w:abstractNumId w:val="37"/>
  </w:num>
  <w:num w:numId="13" w16cid:durableId="1302811861">
    <w:abstractNumId w:val="88"/>
  </w:num>
  <w:num w:numId="14" w16cid:durableId="1366061755">
    <w:abstractNumId w:val="15"/>
  </w:num>
  <w:num w:numId="15" w16cid:durableId="327638029">
    <w:abstractNumId w:val="52"/>
  </w:num>
  <w:num w:numId="16" w16cid:durableId="621420009">
    <w:abstractNumId w:val="2"/>
  </w:num>
  <w:num w:numId="17" w16cid:durableId="1950119815">
    <w:abstractNumId w:val="5"/>
  </w:num>
  <w:num w:numId="18" w16cid:durableId="921260644">
    <w:abstractNumId w:val="44"/>
  </w:num>
  <w:num w:numId="19" w16cid:durableId="1310749744">
    <w:abstractNumId w:val="51"/>
  </w:num>
  <w:num w:numId="20" w16cid:durableId="553126330">
    <w:abstractNumId w:val="85"/>
  </w:num>
  <w:num w:numId="21" w16cid:durableId="429155953">
    <w:abstractNumId w:val="77"/>
  </w:num>
  <w:num w:numId="22" w16cid:durableId="1888570588">
    <w:abstractNumId w:val="7"/>
  </w:num>
  <w:num w:numId="23" w16cid:durableId="1400324867">
    <w:abstractNumId w:val="58"/>
  </w:num>
  <w:num w:numId="24" w16cid:durableId="1402749474">
    <w:abstractNumId w:val="20"/>
  </w:num>
  <w:num w:numId="25" w16cid:durableId="325281307">
    <w:abstractNumId w:val="28"/>
  </w:num>
  <w:num w:numId="26" w16cid:durableId="1218588756">
    <w:abstractNumId w:val="49"/>
  </w:num>
  <w:num w:numId="27" w16cid:durableId="1160657455">
    <w:abstractNumId w:val="74"/>
  </w:num>
  <w:num w:numId="28" w16cid:durableId="2124037609">
    <w:abstractNumId w:val="63"/>
  </w:num>
  <w:num w:numId="29" w16cid:durableId="391126674">
    <w:abstractNumId w:val="14"/>
  </w:num>
  <w:num w:numId="30" w16cid:durableId="523324925">
    <w:abstractNumId w:val="40"/>
  </w:num>
  <w:num w:numId="31" w16cid:durableId="882207253">
    <w:abstractNumId w:val="43"/>
  </w:num>
  <w:num w:numId="32" w16cid:durableId="1393887395">
    <w:abstractNumId w:val="50"/>
  </w:num>
  <w:num w:numId="33" w16cid:durableId="662590801">
    <w:abstractNumId w:val="18"/>
  </w:num>
  <w:num w:numId="34" w16cid:durableId="439496007">
    <w:abstractNumId w:val="59"/>
  </w:num>
  <w:num w:numId="35" w16cid:durableId="331877764">
    <w:abstractNumId w:val="3"/>
  </w:num>
  <w:num w:numId="36" w16cid:durableId="642540680">
    <w:abstractNumId w:val="26"/>
  </w:num>
  <w:num w:numId="37" w16cid:durableId="2115779212">
    <w:abstractNumId w:val="82"/>
  </w:num>
  <w:num w:numId="38" w16cid:durableId="659578601">
    <w:abstractNumId w:val="0"/>
  </w:num>
  <w:num w:numId="39" w16cid:durableId="766390420">
    <w:abstractNumId w:val="84"/>
  </w:num>
  <w:num w:numId="40" w16cid:durableId="329648283">
    <w:abstractNumId w:val="24"/>
  </w:num>
  <w:num w:numId="41" w16cid:durableId="715661325">
    <w:abstractNumId w:val="33"/>
  </w:num>
  <w:num w:numId="42" w16cid:durableId="243730441">
    <w:abstractNumId w:val="80"/>
  </w:num>
  <w:num w:numId="43" w16cid:durableId="364915482">
    <w:abstractNumId w:val="11"/>
  </w:num>
  <w:num w:numId="44" w16cid:durableId="1890680750">
    <w:abstractNumId w:val="36"/>
  </w:num>
  <w:num w:numId="45" w16cid:durableId="1337000434">
    <w:abstractNumId w:val="4"/>
  </w:num>
  <w:num w:numId="46" w16cid:durableId="436218552">
    <w:abstractNumId w:val="21"/>
  </w:num>
  <w:num w:numId="47" w16cid:durableId="368265900">
    <w:abstractNumId w:val="73"/>
  </w:num>
  <w:num w:numId="48" w16cid:durableId="362246167">
    <w:abstractNumId w:val="78"/>
  </w:num>
  <w:num w:numId="49" w16cid:durableId="1175651548">
    <w:abstractNumId w:val="32"/>
  </w:num>
  <w:num w:numId="50" w16cid:durableId="623318252">
    <w:abstractNumId w:val="22"/>
  </w:num>
  <w:num w:numId="51" w16cid:durableId="1244415735">
    <w:abstractNumId w:val="29"/>
  </w:num>
  <w:num w:numId="52" w16cid:durableId="1734307338">
    <w:abstractNumId w:val="53"/>
  </w:num>
  <w:num w:numId="53" w16cid:durableId="1930312844">
    <w:abstractNumId w:val="65"/>
  </w:num>
  <w:num w:numId="54" w16cid:durableId="1090157083">
    <w:abstractNumId w:val="72"/>
  </w:num>
  <w:num w:numId="55" w16cid:durableId="564921818">
    <w:abstractNumId w:val="42"/>
  </w:num>
  <w:num w:numId="56" w16cid:durableId="391925906">
    <w:abstractNumId w:val="91"/>
  </w:num>
  <w:num w:numId="57" w16cid:durableId="586422356">
    <w:abstractNumId w:val="31"/>
  </w:num>
  <w:num w:numId="58" w16cid:durableId="165676097">
    <w:abstractNumId w:val="92"/>
  </w:num>
  <w:num w:numId="59" w16cid:durableId="715085848">
    <w:abstractNumId w:val="41"/>
  </w:num>
  <w:num w:numId="60" w16cid:durableId="1244995398">
    <w:abstractNumId w:val="19"/>
  </w:num>
  <w:num w:numId="61" w16cid:durableId="918905678">
    <w:abstractNumId w:val="25"/>
  </w:num>
  <w:num w:numId="62" w16cid:durableId="1160924136">
    <w:abstractNumId w:val="10"/>
  </w:num>
  <w:num w:numId="63" w16cid:durableId="849413359">
    <w:abstractNumId w:val="12"/>
  </w:num>
  <w:num w:numId="64" w16cid:durableId="1346788573">
    <w:abstractNumId w:val="23"/>
  </w:num>
  <w:num w:numId="65" w16cid:durableId="1090348907">
    <w:abstractNumId w:val="46"/>
  </w:num>
  <w:num w:numId="66" w16cid:durableId="1481314559">
    <w:abstractNumId w:val="62"/>
  </w:num>
  <w:num w:numId="67" w16cid:durableId="1252621135">
    <w:abstractNumId w:val="67"/>
    <w:lvlOverride w:ilvl="0">
      <w:lvl w:ilvl="0">
        <w:start w:val="1"/>
        <w:numFmt w:val="decimal"/>
        <w:pStyle w:val="Schedule1quotes0"/>
        <w:suff w:val="space"/>
        <w:lvlText w:val="Schedule &quot;%1&quot;"/>
        <w:lvlJc w:val="left"/>
        <w:pPr>
          <w:ind w:left="360" w:hanging="360"/>
        </w:pPr>
        <w:rPr>
          <w:rFonts w:hint="default"/>
        </w:rPr>
      </w:lvl>
    </w:lvlOverride>
  </w:num>
  <w:num w:numId="68" w16cid:durableId="2083789957">
    <w:abstractNumId w:val="54"/>
  </w:num>
  <w:num w:numId="69" w16cid:durableId="517161445">
    <w:abstractNumId w:val="39"/>
  </w:num>
  <w:num w:numId="70" w16cid:durableId="1783913713">
    <w:abstractNumId w:val="13"/>
  </w:num>
  <w:num w:numId="71" w16cid:durableId="1654262599">
    <w:abstractNumId w:val="56"/>
  </w:num>
  <w:num w:numId="72" w16cid:durableId="1328167052">
    <w:abstractNumId w:val="9"/>
  </w:num>
  <w:num w:numId="73" w16cid:durableId="105085475">
    <w:abstractNumId w:val="79"/>
  </w:num>
  <w:num w:numId="74" w16cid:durableId="97144147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606349377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132169142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433747883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1849707469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1119759852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524592028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03731294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1248687300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561139731">
    <w:abstractNumId w:val="9"/>
  </w:num>
  <w:num w:numId="84" w16cid:durableId="1451782124">
    <w:abstractNumId w:val="9"/>
  </w:num>
  <w:num w:numId="85" w16cid:durableId="1532913036">
    <w:abstractNumId w:val="9"/>
  </w:num>
  <w:num w:numId="86" w16cid:durableId="1273629744">
    <w:abstractNumId w:val="9"/>
  </w:num>
  <w:num w:numId="87" w16cid:durableId="1917402138">
    <w:abstractNumId w:val="9"/>
  </w:num>
  <w:num w:numId="88" w16cid:durableId="182137740">
    <w:abstractNumId w:val="9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28"/>
    <w:rsid w:val="000014BA"/>
    <w:rsid w:val="00001F74"/>
    <w:rsid w:val="00002978"/>
    <w:rsid w:val="00002AEB"/>
    <w:rsid w:val="00002C86"/>
    <w:rsid w:val="000036D7"/>
    <w:rsid w:val="00003F2A"/>
    <w:rsid w:val="00004BD7"/>
    <w:rsid w:val="000057DC"/>
    <w:rsid w:val="00006312"/>
    <w:rsid w:val="0000634B"/>
    <w:rsid w:val="00006735"/>
    <w:rsid w:val="000068D1"/>
    <w:rsid w:val="00007884"/>
    <w:rsid w:val="000107A6"/>
    <w:rsid w:val="00010CEF"/>
    <w:rsid w:val="0001237C"/>
    <w:rsid w:val="00015633"/>
    <w:rsid w:val="000160E3"/>
    <w:rsid w:val="0001795F"/>
    <w:rsid w:val="00021422"/>
    <w:rsid w:val="000235D6"/>
    <w:rsid w:val="00026279"/>
    <w:rsid w:val="00026D5E"/>
    <w:rsid w:val="00027804"/>
    <w:rsid w:val="00027DE0"/>
    <w:rsid w:val="00027F8B"/>
    <w:rsid w:val="00032F9B"/>
    <w:rsid w:val="000335E0"/>
    <w:rsid w:val="000357FE"/>
    <w:rsid w:val="000375F8"/>
    <w:rsid w:val="00040D76"/>
    <w:rsid w:val="00040E91"/>
    <w:rsid w:val="00041977"/>
    <w:rsid w:val="00042F3D"/>
    <w:rsid w:val="00043164"/>
    <w:rsid w:val="00043825"/>
    <w:rsid w:val="00044D3F"/>
    <w:rsid w:val="000467AF"/>
    <w:rsid w:val="00046948"/>
    <w:rsid w:val="00046F24"/>
    <w:rsid w:val="00047921"/>
    <w:rsid w:val="00047DC7"/>
    <w:rsid w:val="000535B0"/>
    <w:rsid w:val="000542EC"/>
    <w:rsid w:val="00056F46"/>
    <w:rsid w:val="000576F1"/>
    <w:rsid w:val="00057EF1"/>
    <w:rsid w:val="000605E7"/>
    <w:rsid w:val="00060D76"/>
    <w:rsid w:val="000611D9"/>
    <w:rsid w:val="00061350"/>
    <w:rsid w:val="000614DE"/>
    <w:rsid w:val="00063490"/>
    <w:rsid w:val="00064E28"/>
    <w:rsid w:val="00070CCE"/>
    <w:rsid w:val="00071A45"/>
    <w:rsid w:val="00071FDD"/>
    <w:rsid w:val="00076478"/>
    <w:rsid w:val="000765BA"/>
    <w:rsid w:val="0008035C"/>
    <w:rsid w:val="000809C2"/>
    <w:rsid w:val="00081248"/>
    <w:rsid w:val="00083510"/>
    <w:rsid w:val="0008559F"/>
    <w:rsid w:val="000858B7"/>
    <w:rsid w:val="00086475"/>
    <w:rsid w:val="000876B2"/>
    <w:rsid w:val="00087FAB"/>
    <w:rsid w:val="00090842"/>
    <w:rsid w:val="000925D5"/>
    <w:rsid w:val="0009271C"/>
    <w:rsid w:val="00092E1F"/>
    <w:rsid w:val="00093156"/>
    <w:rsid w:val="00095AD5"/>
    <w:rsid w:val="00096BC9"/>
    <w:rsid w:val="000A0546"/>
    <w:rsid w:val="000A15DC"/>
    <w:rsid w:val="000A2450"/>
    <w:rsid w:val="000A2C33"/>
    <w:rsid w:val="000A2C9A"/>
    <w:rsid w:val="000A5C73"/>
    <w:rsid w:val="000A64C5"/>
    <w:rsid w:val="000A74D8"/>
    <w:rsid w:val="000A7CA0"/>
    <w:rsid w:val="000B2260"/>
    <w:rsid w:val="000B2E97"/>
    <w:rsid w:val="000B5C5D"/>
    <w:rsid w:val="000B5CD3"/>
    <w:rsid w:val="000C0D79"/>
    <w:rsid w:val="000C15EF"/>
    <w:rsid w:val="000C37AE"/>
    <w:rsid w:val="000C61CB"/>
    <w:rsid w:val="000C6C89"/>
    <w:rsid w:val="000C7879"/>
    <w:rsid w:val="000D1E37"/>
    <w:rsid w:val="000D24C6"/>
    <w:rsid w:val="000D4129"/>
    <w:rsid w:val="000D4F15"/>
    <w:rsid w:val="000D6931"/>
    <w:rsid w:val="000E03EC"/>
    <w:rsid w:val="000E1573"/>
    <w:rsid w:val="000E230F"/>
    <w:rsid w:val="000E2C12"/>
    <w:rsid w:val="000E2C38"/>
    <w:rsid w:val="000E6084"/>
    <w:rsid w:val="000E7606"/>
    <w:rsid w:val="000F0328"/>
    <w:rsid w:val="000F16F9"/>
    <w:rsid w:val="000F27D3"/>
    <w:rsid w:val="000F5F30"/>
    <w:rsid w:val="000F636D"/>
    <w:rsid w:val="001002FB"/>
    <w:rsid w:val="00100BF3"/>
    <w:rsid w:val="001027CC"/>
    <w:rsid w:val="001034DC"/>
    <w:rsid w:val="001039BD"/>
    <w:rsid w:val="001049CD"/>
    <w:rsid w:val="00104D74"/>
    <w:rsid w:val="00105EB4"/>
    <w:rsid w:val="00107791"/>
    <w:rsid w:val="001100AF"/>
    <w:rsid w:val="001113AF"/>
    <w:rsid w:val="00113E8F"/>
    <w:rsid w:val="0011404C"/>
    <w:rsid w:val="00114B46"/>
    <w:rsid w:val="0011531E"/>
    <w:rsid w:val="00116347"/>
    <w:rsid w:val="00116C7E"/>
    <w:rsid w:val="0012437D"/>
    <w:rsid w:val="00124E6F"/>
    <w:rsid w:val="0012620B"/>
    <w:rsid w:val="001277F9"/>
    <w:rsid w:val="00127AF7"/>
    <w:rsid w:val="00130268"/>
    <w:rsid w:val="0013044B"/>
    <w:rsid w:val="00130C97"/>
    <w:rsid w:val="00130D07"/>
    <w:rsid w:val="00131DAD"/>
    <w:rsid w:val="0013585E"/>
    <w:rsid w:val="0013620D"/>
    <w:rsid w:val="0013628A"/>
    <w:rsid w:val="0013675C"/>
    <w:rsid w:val="001367F5"/>
    <w:rsid w:val="00140618"/>
    <w:rsid w:val="00140C92"/>
    <w:rsid w:val="00143D78"/>
    <w:rsid w:val="001459B1"/>
    <w:rsid w:val="00145E0B"/>
    <w:rsid w:val="0014614F"/>
    <w:rsid w:val="00147F42"/>
    <w:rsid w:val="001505D9"/>
    <w:rsid w:val="00151B2E"/>
    <w:rsid w:val="00152FD0"/>
    <w:rsid w:val="001556B8"/>
    <w:rsid w:val="001560AE"/>
    <w:rsid w:val="00156CDE"/>
    <w:rsid w:val="00160492"/>
    <w:rsid w:val="00161EAB"/>
    <w:rsid w:val="00162732"/>
    <w:rsid w:val="00163BA0"/>
    <w:rsid w:val="0016694A"/>
    <w:rsid w:val="00166F36"/>
    <w:rsid w:val="00167E8C"/>
    <w:rsid w:val="0017002F"/>
    <w:rsid w:val="001706D9"/>
    <w:rsid w:val="00173C53"/>
    <w:rsid w:val="00173E7D"/>
    <w:rsid w:val="00173E9F"/>
    <w:rsid w:val="00177467"/>
    <w:rsid w:val="00181052"/>
    <w:rsid w:val="00181774"/>
    <w:rsid w:val="00181DDA"/>
    <w:rsid w:val="00182B65"/>
    <w:rsid w:val="00183103"/>
    <w:rsid w:val="00183C34"/>
    <w:rsid w:val="00183F00"/>
    <w:rsid w:val="0018412A"/>
    <w:rsid w:val="0018483D"/>
    <w:rsid w:val="001870CF"/>
    <w:rsid w:val="0018742E"/>
    <w:rsid w:val="001901EA"/>
    <w:rsid w:val="00191A41"/>
    <w:rsid w:val="0019287C"/>
    <w:rsid w:val="00193429"/>
    <w:rsid w:val="00193541"/>
    <w:rsid w:val="00194D80"/>
    <w:rsid w:val="001951A1"/>
    <w:rsid w:val="00196171"/>
    <w:rsid w:val="0019730B"/>
    <w:rsid w:val="001A00D4"/>
    <w:rsid w:val="001A05F1"/>
    <w:rsid w:val="001A13F4"/>
    <w:rsid w:val="001A1C8A"/>
    <w:rsid w:val="001A3A21"/>
    <w:rsid w:val="001A48A1"/>
    <w:rsid w:val="001A7ABE"/>
    <w:rsid w:val="001A7B2E"/>
    <w:rsid w:val="001B10EC"/>
    <w:rsid w:val="001B15E2"/>
    <w:rsid w:val="001B18BE"/>
    <w:rsid w:val="001B37B8"/>
    <w:rsid w:val="001B6132"/>
    <w:rsid w:val="001B6242"/>
    <w:rsid w:val="001B7F70"/>
    <w:rsid w:val="001C00EE"/>
    <w:rsid w:val="001C182C"/>
    <w:rsid w:val="001C19E0"/>
    <w:rsid w:val="001C1B3E"/>
    <w:rsid w:val="001C2D1A"/>
    <w:rsid w:val="001C2F52"/>
    <w:rsid w:val="001C2FD9"/>
    <w:rsid w:val="001C3382"/>
    <w:rsid w:val="001C34B9"/>
    <w:rsid w:val="001C37D4"/>
    <w:rsid w:val="001C6D5C"/>
    <w:rsid w:val="001D0902"/>
    <w:rsid w:val="001D246E"/>
    <w:rsid w:val="001D28A3"/>
    <w:rsid w:val="001D301E"/>
    <w:rsid w:val="001D548F"/>
    <w:rsid w:val="001D6CB9"/>
    <w:rsid w:val="001D7121"/>
    <w:rsid w:val="001E00B0"/>
    <w:rsid w:val="001E23BF"/>
    <w:rsid w:val="001E2697"/>
    <w:rsid w:val="001E2BCD"/>
    <w:rsid w:val="001E3231"/>
    <w:rsid w:val="001E37D1"/>
    <w:rsid w:val="001E432F"/>
    <w:rsid w:val="001E44DC"/>
    <w:rsid w:val="001E45D5"/>
    <w:rsid w:val="001E46AF"/>
    <w:rsid w:val="001E4CA9"/>
    <w:rsid w:val="001E54AC"/>
    <w:rsid w:val="001E6E93"/>
    <w:rsid w:val="001E711E"/>
    <w:rsid w:val="001F0003"/>
    <w:rsid w:val="001F00B6"/>
    <w:rsid w:val="001F19CB"/>
    <w:rsid w:val="001F2D27"/>
    <w:rsid w:val="001F43CB"/>
    <w:rsid w:val="001F44FA"/>
    <w:rsid w:val="001F610B"/>
    <w:rsid w:val="00201227"/>
    <w:rsid w:val="00201EAE"/>
    <w:rsid w:val="00202AF7"/>
    <w:rsid w:val="00202B22"/>
    <w:rsid w:val="002034D1"/>
    <w:rsid w:val="00204468"/>
    <w:rsid w:val="00204736"/>
    <w:rsid w:val="00206EA3"/>
    <w:rsid w:val="002070E5"/>
    <w:rsid w:val="002074CC"/>
    <w:rsid w:val="002117F9"/>
    <w:rsid w:val="002129D2"/>
    <w:rsid w:val="00212DA9"/>
    <w:rsid w:val="00213BDF"/>
    <w:rsid w:val="002143F9"/>
    <w:rsid w:val="00214FC7"/>
    <w:rsid w:val="00215BBD"/>
    <w:rsid w:val="00215D3E"/>
    <w:rsid w:val="00222802"/>
    <w:rsid w:val="00223BAD"/>
    <w:rsid w:val="002246C1"/>
    <w:rsid w:val="00226EDF"/>
    <w:rsid w:val="00230391"/>
    <w:rsid w:val="00230489"/>
    <w:rsid w:val="00231F02"/>
    <w:rsid w:val="00231FB4"/>
    <w:rsid w:val="00232074"/>
    <w:rsid w:val="002328C9"/>
    <w:rsid w:val="00234190"/>
    <w:rsid w:val="00235163"/>
    <w:rsid w:val="00236511"/>
    <w:rsid w:val="002373B8"/>
    <w:rsid w:val="002402B8"/>
    <w:rsid w:val="00240718"/>
    <w:rsid w:val="002434DC"/>
    <w:rsid w:val="00243D7C"/>
    <w:rsid w:val="00245D96"/>
    <w:rsid w:val="0024702E"/>
    <w:rsid w:val="002512E9"/>
    <w:rsid w:val="002517AE"/>
    <w:rsid w:val="002519CE"/>
    <w:rsid w:val="00251D04"/>
    <w:rsid w:val="0025262D"/>
    <w:rsid w:val="00254772"/>
    <w:rsid w:val="00254C1A"/>
    <w:rsid w:val="002553BF"/>
    <w:rsid w:val="00256BCA"/>
    <w:rsid w:val="0026134C"/>
    <w:rsid w:val="002614EC"/>
    <w:rsid w:val="002614ED"/>
    <w:rsid w:val="0026171C"/>
    <w:rsid w:val="00261BE3"/>
    <w:rsid w:val="0026482C"/>
    <w:rsid w:val="00265BDE"/>
    <w:rsid w:val="0027072F"/>
    <w:rsid w:val="002730FB"/>
    <w:rsid w:val="0027694F"/>
    <w:rsid w:val="00276EFB"/>
    <w:rsid w:val="0027774E"/>
    <w:rsid w:val="00280AB8"/>
    <w:rsid w:val="00281B82"/>
    <w:rsid w:val="00283AFC"/>
    <w:rsid w:val="00285519"/>
    <w:rsid w:val="00285B42"/>
    <w:rsid w:val="00287EFD"/>
    <w:rsid w:val="0029005F"/>
    <w:rsid w:val="0029081A"/>
    <w:rsid w:val="00290DB2"/>
    <w:rsid w:val="00291441"/>
    <w:rsid w:val="00292196"/>
    <w:rsid w:val="002933AA"/>
    <w:rsid w:val="002935B6"/>
    <w:rsid w:val="00293DD3"/>
    <w:rsid w:val="002A1D06"/>
    <w:rsid w:val="002A1D8A"/>
    <w:rsid w:val="002A2B84"/>
    <w:rsid w:val="002A2DF2"/>
    <w:rsid w:val="002A3A70"/>
    <w:rsid w:val="002A493F"/>
    <w:rsid w:val="002A4D90"/>
    <w:rsid w:val="002A5142"/>
    <w:rsid w:val="002A51F7"/>
    <w:rsid w:val="002A5D51"/>
    <w:rsid w:val="002A78D1"/>
    <w:rsid w:val="002A7A85"/>
    <w:rsid w:val="002B02BA"/>
    <w:rsid w:val="002B1733"/>
    <w:rsid w:val="002B3430"/>
    <w:rsid w:val="002B50FD"/>
    <w:rsid w:val="002B53B4"/>
    <w:rsid w:val="002B6BD3"/>
    <w:rsid w:val="002B7CF8"/>
    <w:rsid w:val="002C07E9"/>
    <w:rsid w:val="002C0B12"/>
    <w:rsid w:val="002C2D55"/>
    <w:rsid w:val="002C4751"/>
    <w:rsid w:val="002C4A16"/>
    <w:rsid w:val="002C5C1A"/>
    <w:rsid w:val="002C5D21"/>
    <w:rsid w:val="002C6DD8"/>
    <w:rsid w:val="002C7E0B"/>
    <w:rsid w:val="002D1327"/>
    <w:rsid w:val="002D1896"/>
    <w:rsid w:val="002D2530"/>
    <w:rsid w:val="002D351B"/>
    <w:rsid w:val="002D3DE8"/>
    <w:rsid w:val="002D3E7D"/>
    <w:rsid w:val="002D5DD0"/>
    <w:rsid w:val="002D5DEB"/>
    <w:rsid w:val="002D67F6"/>
    <w:rsid w:val="002D72D3"/>
    <w:rsid w:val="002E1855"/>
    <w:rsid w:val="002E22F1"/>
    <w:rsid w:val="002E5011"/>
    <w:rsid w:val="002E7115"/>
    <w:rsid w:val="002F05AA"/>
    <w:rsid w:val="002F0D39"/>
    <w:rsid w:val="002F2DAB"/>
    <w:rsid w:val="002F453B"/>
    <w:rsid w:val="002F4720"/>
    <w:rsid w:val="002F57A0"/>
    <w:rsid w:val="002F5A89"/>
    <w:rsid w:val="002F5DF6"/>
    <w:rsid w:val="002F6611"/>
    <w:rsid w:val="002F7A26"/>
    <w:rsid w:val="00300D78"/>
    <w:rsid w:val="00300FEA"/>
    <w:rsid w:val="003015BD"/>
    <w:rsid w:val="003026E5"/>
    <w:rsid w:val="0030416D"/>
    <w:rsid w:val="00304A44"/>
    <w:rsid w:val="0030595B"/>
    <w:rsid w:val="00310053"/>
    <w:rsid w:val="00311378"/>
    <w:rsid w:val="003139EB"/>
    <w:rsid w:val="00314562"/>
    <w:rsid w:val="00315030"/>
    <w:rsid w:val="00315856"/>
    <w:rsid w:val="00316161"/>
    <w:rsid w:val="00316DA4"/>
    <w:rsid w:val="00317F22"/>
    <w:rsid w:val="00321B20"/>
    <w:rsid w:val="00322DE5"/>
    <w:rsid w:val="003247D0"/>
    <w:rsid w:val="00325917"/>
    <w:rsid w:val="00326528"/>
    <w:rsid w:val="003274F8"/>
    <w:rsid w:val="00330A6C"/>
    <w:rsid w:val="00331060"/>
    <w:rsid w:val="00332373"/>
    <w:rsid w:val="0033329B"/>
    <w:rsid w:val="00335A6B"/>
    <w:rsid w:val="003405D6"/>
    <w:rsid w:val="00343D98"/>
    <w:rsid w:val="00345F2C"/>
    <w:rsid w:val="00345F9C"/>
    <w:rsid w:val="003460A4"/>
    <w:rsid w:val="00347C70"/>
    <w:rsid w:val="00350A26"/>
    <w:rsid w:val="00351AC2"/>
    <w:rsid w:val="00352504"/>
    <w:rsid w:val="00352891"/>
    <w:rsid w:val="00354912"/>
    <w:rsid w:val="00356D84"/>
    <w:rsid w:val="00357333"/>
    <w:rsid w:val="00357D1D"/>
    <w:rsid w:val="00360474"/>
    <w:rsid w:val="00362A12"/>
    <w:rsid w:val="00362FB9"/>
    <w:rsid w:val="003653CF"/>
    <w:rsid w:val="003659F0"/>
    <w:rsid w:val="00367533"/>
    <w:rsid w:val="0037092A"/>
    <w:rsid w:val="00370FA7"/>
    <w:rsid w:val="003717BB"/>
    <w:rsid w:val="00371AF1"/>
    <w:rsid w:val="00375AB0"/>
    <w:rsid w:val="00376DCC"/>
    <w:rsid w:val="0037748C"/>
    <w:rsid w:val="0037750A"/>
    <w:rsid w:val="00377EAD"/>
    <w:rsid w:val="00380001"/>
    <w:rsid w:val="003805EA"/>
    <w:rsid w:val="00380DA3"/>
    <w:rsid w:val="00383E11"/>
    <w:rsid w:val="00384539"/>
    <w:rsid w:val="0038473A"/>
    <w:rsid w:val="00385AFA"/>
    <w:rsid w:val="00385AFC"/>
    <w:rsid w:val="003873DC"/>
    <w:rsid w:val="00387F98"/>
    <w:rsid w:val="00390532"/>
    <w:rsid w:val="00391683"/>
    <w:rsid w:val="003923BD"/>
    <w:rsid w:val="00394C82"/>
    <w:rsid w:val="003955A6"/>
    <w:rsid w:val="003963A2"/>
    <w:rsid w:val="003A2A8D"/>
    <w:rsid w:val="003A2DA6"/>
    <w:rsid w:val="003A3C78"/>
    <w:rsid w:val="003A465E"/>
    <w:rsid w:val="003A49DE"/>
    <w:rsid w:val="003A6D79"/>
    <w:rsid w:val="003A7209"/>
    <w:rsid w:val="003A75BA"/>
    <w:rsid w:val="003A79E5"/>
    <w:rsid w:val="003A7D27"/>
    <w:rsid w:val="003B12E4"/>
    <w:rsid w:val="003B40B0"/>
    <w:rsid w:val="003B4AEF"/>
    <w:rsid w:val="003B674F"/>
    <w:rsid w:val="003C1A3D"/>
    <w:rsid w:val="003C2F51"/>
    <w:rsid w:val="003C3A39"/>
    <w:rsid w:val="003C4942"/>
    <w:rsid w:val="003C4AD0"/>
    <w:rsid w:val="003C58E9"/>
    <w:rsid w:val="003C64B2"/>
    <w:rsid w:val="003C7037"/>
    <w:rsid w:val="003C7655"/>
    <w:rsid w:val="003D07B1"/>
    <w:rsid w:val="003D08AA"/>
    <w:rsid w:val="003D0E65"/>
    <w:rsid w:val="003D1488"/>
    <w:rsid w:val="003D1C65"/>
    <w:rsid w:val="003D5251"/>
    <w:rsid w:val="003D60E3"/>
    <w:rsid w:val="003D74AF"/>
    <w:rsid w:val="003E0F91"/>
    <w:rsid w:val="003E239B"/>
    <w:rsid w:val="003E282A"/>
    <w:rsid w:val="003E2A39"/>
    <w:rsid w:val="003E32E6"/>
    <w:rsid w:val="003E3D8B"/>
    <w:rsid w:val="003E6392"/>
    <w:rsid w:val="003F1C26"/>
    <w:rsid w:val="003F1F2D"/>
    <w:rsid w:val="003F204E"/>
    <w:rsid w:val="003F214C"/>
    <w:rsid w:val="003F2BE0"/>
    <w:rsid w:val="003F433C"/>
    <w:rsid w:val="003F4A55"/>
    <w:rsid w:val="003F4A92"/>
    <w:rsid w:val="003F7842"/>
    <w:rsid w:val="00401060"/>
    <w:rsid w:val="00401092"/>
    <w:rsid w:val="00402F70"/>
    <w:rsid w:val="00402FAC"/>
    <w:rsid w:val="004070D4"/>
    <w:rsid w:val="004100DE"/>
    <w:rsid w:val="004136BA"/>
    <w:rsid w:val="00414A2D"/>
    <w:rsid w:val="00414FB4"/>
    <w:rsid w:val="004164E1"/>
    <w:rsid w:val="00422867"/>
    <w:rsid w:val="00422B51"/>
    <w:rsid w:val="004231F3"/>
    <w:rsid w:val="00423A65"/>
    <w:rsid w:val="00426480"/>
    <w:rsid w:val="004279AD"/>
    <w:rsid w:val="004279E9"/>
    <w:rsid w:val="00430C96"/>
    <w:rsid w:val="00431242"/>
    <w:rsid w:val="00431A90"/>
    <w:rsid w:val="00431EA3"/>
    <w:rsid w:val="0043256C"/>
    <w:rsid w:val="00432986"/>
    <w:rsid w:val="004350F9"/>
    <w:rsid w:val="00435113"/>
    <w:rsid w:val="004355D4"/>
    <w:rsid w:val="00435E42"/>
    <w:rsid w:val="00440942"/>
    <w:rsid w:val="00443B32"/>
    <w:rsid w:val="004507D7"/>
    <w:rsid w:val="00452025"/>
    <w:rsid w:val="00452A47"/>
    <w:rsid w:val="004550AE"/>
    <w:rsid w:val="004566A8"/>
    <w:rsid w:val="0046103A"/>
    <w:rsid w:val="00464A8C"/>
    <w:rsid w:val="00465D37"/>
    <w:rsid w:val="00465F25"/>
    <w:rsid w:val="004665E8"/>
    <w:rsid w:val="00467749"/>
    <w:rsid w:val="00470D4A"/>
    <w:rsid w:val="00471399"/>
    <w:rsid w:val="0047340C"/>
    <w:rsid w:val="00473575"/>
    <w:rsid w:val="00475919"/>
    <w:rsid w:val="00476663"/>
    <w:rsid w:val="00477240"/>
    <w:rsid w:val="004773D4"/>
    <w:rsid w:val="00477933"/>
    <w:rsid w:val="00480119"/>
    <w:rsid w:val="00480E9E"/>
    <w:rsid w:val="004813D5"/>
    <w:rsid w:val="004818BF"/>
    <w:rsid w:val="00481F9E"/>
    <w:rsid w:val="00483BF2"/>
    <w:rsid w:val="004848BA"/>
    <w:rsid w:val="0048500A"/>
    <w:rsid w:val="004858FA"/>
    <w:rsid w:val="00486395"/>
    <w:rsid w:val="004872D8"/>
    <w:rsid w:val="0048760D"/>
    <w:rsid w:val="004878AA"/>
    <w:rsid w:val="004915F0"/>
    <w:rsid w:val="00492EE2"/>
    <w:rsid w:val="00493148"/>
    <w:rsid w:val="00497159"/>
    <w:rsid w:val="004A1858"/>
    <w:rsid w:val="004A2068"/>
    <w:rsid w:val="004A3941"/>
    <w:rsid w:val="004A3C21"/>
    <w:rsid w:val="004A5528"/>
    <w:rsid w:val="004A5794"/>
    <w:rsid w:val="004A7CA9"/>
    <w:rsid w:val="004B1B5D"/>
    <w:rsid w:val="004B21BE"/>
    <w:rsid w:val="004B401C"/>
    <w:rsid w:val="004C1463"/>
    <w:rsid w:val="004C192F"/>
    <w:rsid w:val="004C1ABC"/>
    <w:rsid w:val="004C21EC"/>
    <w:rsid w:val="004C26E6"/>
    <w:rsid w:val="004C2E17"/>
    <w:rsid w:val="004C30B9"/>
    <w:rsid w:val="004C30EC"/>
    <w:rsid w:val="004C353F"/>
    <w:rsid w:val="004C3B03"/>
    <w:rsid w:val="004C4466"/>
    <w:rsid w:val="004C4AA9"/>
    <w:rsid w:val="004C4B33"/>
    <w:rsid w:val="004C6FDD"/>
    <w:rsid w:val="004C7040"/>
    <w:rsid w:val="004D35AA"/>
    <w:rsid w:val="004D42B6"/>
    <w:rsid w:val="004D51AF"/>
    <w:rsid w:val="004E08C6"/>
    <w:rsid w:val="004E11EB"/>
    <w:rsid w:val="004E19D2"/>
    <w:rsid w:val="004E2BF0"/>
    <w:rsid w:val="004E2DC5"/>
    <w:rsid w:val="004E4EAC"/>
    <w:rsid w:val="004E6A5C"/>
    <w:rsid w:val="004E6BE3"/>
    <w:rsid w:val="004E6D5B"/>
    <w:rsid w:val="004E76DD"/>
    <w:rsid w:val="004F0AC2"/>
    <w:rsid w:val="004F0F9D"/>
    <w:rsid w:val="004F2368"/>
    <w:rsid w:val="004F296C"/>
    <w:rsid w:val="004F36C6"/>
    <w:rsid w:val="004F4655"/>
    <w:rsid w:val="004F4B89"/>
    <w:rsid w:val="004F7207"/>
    <w:rsid w:val="00504149"/>
    <w:rsid w:val="00510409"/>
    <w:rsid w:val="00513130"/>
    <w:rsid w:val="00513B1C"/>
    <w:rsid w:val="00515343"/>
    <w:rsid w:val="00515833"/>
    <w:rsid w:val="00516527"/>
    <w:rsid w:val="00517B10"/>
    <w:rsid w:val="0052120D"/>
    <w:rsid w:val="0052158E"/>
    <w:rsid w:val="00521F4A"/>
    <w:rsid w:val="005225EA"/>
    <w:rsid w:val="005237E3"/>
    <w:rsid w:val="0052454F"/>
    <w:rsid w:val="005269D7"/>
    <w:rsid w:val="00527639"/>
    <w:rsid w:val="005310DC"/>
    <w:rsid w:val="00532A09"/>
    <w:rsid w:val="0053362F"/>
    <w:rsid w:val="00533C82"/>
    <w:rsid w:val="00533DBC"/>
    <w:rsid w:val="00534989"/>
    <w:rsid w:val="00534B3E"/>
    <w:rsid w:val="0053677A"/>
    <w:rsid w:val="00537DAD"/>
    <w:rsid w:val="005402FF"/>
    <w:rsid w:val="00542580"/>
    <w:rsid w:val="005436A7"/>
    <w:rsid w:val="0055077C"/>
    <w:rsid w:val="00550C4B"/>
    <w:rsid w:val="00550F56"/>
    <w:rsid w:val="00551143"/>
    <w:rsid w:val="00551E6E"/>
    <w:rsid w:val="005539EA"/>
    <w:rsid w:val="0055499A"/>
    <w:rsid w:val="005551AB"/>
    <w:rsid w:val="00555F40"/>
    <w:rsid w:val="00560ECE"/>
    <w:rsid w:val="00563309"/>
    <w:rsid w:val="00565EC8"/>
    <w:rsid w:val="00567AFF"/>
    <w:rsid w:val="00570036"/>
    <w:rsid w:val="00570053"/>
    <w:rsid w:val="0057052B"/>
    <w:rsid w:val="00571A97"/>
    <w:rsid w:val="0057626B"/>
    <w:rsid w:val="00576868"/>
    <w:rsid w:val="00576DCC"/>
    <w:rsid w:val="00582A82"/>
    <w:rsid w:val="00583742"/>
    <w:rsid w:val="00583DAA"/>
    <w:rsid w:val="005852DD"/>
    <w:rsid w:val="005861A5"/>
    <w:rsid w:val="00587184"/>
    <w:rsid w:val="00591180"/>
    <w:rsid w:val="00591615"/>
    <w:rsid w:val="005939F8"/>
    <w:rsid w:val="00593A0B"/>
    <w:rsid w:val="00594B04"/>
    <w:rsid w:val="00597A46"/>
    <w:rsid w:val="005A1483"/>
    <w:rsid w:val="005A201F"/>
    <w:rsid w:val="005A2907"/>
    <w:rsid w:val="005A2B39"/>
    <w:rsid w:val="005A51DA"/>
    <w:rsid w:val="005A5A1C"/>
    <w:rsid w:val="005A6393"/>
    <w:rsid w:val="005A790E"/>
    <w:rsid w:val="005B0EEC"/>
    <w:rsid w:val="005B2952"/>
    <w:rsid w:val="005B4E87"/>
    <w:rsid w:val="005B4ED9"/>
    <w:rsid w:val="005B5F4E"/>
    <w:rsid w:val="005B7A6F"/>
    <w:rsid w:val="005C10E0"/>
    <w:rsid w:val="005C24E4"/>
    <w:rsid w:val="005C2E87"/>
    <w:rsid w:val="005C3C73"/>
    <w:rsid w:val="005C3E41"/>
    <w:rsid w:val="005C4574"/>
    <w:rsid w:val="005C54A2"/>
    <w:rsid w:val="005C791C"/>
    <w:rsid w:val="005D0DA5"/>
    <w:rsid w:val="005D1AA6"/>
    <w:rsid w:val="005D1D39"/>
    <w:rsid w:val="005D2AA2"/>
    <w:rsid w:val="005D3FC9"/>
    <w:rsid w:val="005D41F8"/>
    <w:rsid w:val="005D4F62"/>
    <w:rsid w:val="005D76F6"/>
    <w:rsid w:val="005E1F59"/>
    <w:rsid w:val="005E47CB"/>
    <w:rsid w:val="005E571E"/>
    <w:rsid w:val="005F0233"/>
    <w:rsid w:val="005F09FF"/>
    <w:rsid w:val="005F2290"/>
    <w:rsid w:val="005F22D6"/>
    <w:rsid w:val="005F25F1"/>
    <w:rsid w:val="005F3F1D"/>
    <w:rsid w:val="005F4645"/>
    <w:rsid w:val="005F4F72"/>
    <w:rsid w:val="005F7B83"/>
    <w:rsid w:val="00600D1C"/>
    <w:rsid w:val="0060339D"/>
    <w:rsid w:val="0060376A"/>
    <w:rsid w:val="0060456E"/>
    <w:rsid w:val="00606EE3"/>
    <w:rsid w:val="006107D1"/>
    <w:rsid w:val="00610CF9"/>
    <w:rsid w:val="00611FF1"/>
    <w:rsid w:val="0061238B"/>
    <w:rsid w:val="006126FE"/>
    <w:rsid w:val="006201EE"/>
    <w:rsid w:val="00622066"/>
    <w:rsid w:val="00622438"/>
    <w:rsid w:val="00624051"/>
    <w:rsid w:val="00624916"/>
    <w:rsid w:val="00625826"/>
    <w:rsid w:val="00625F16"/>
    <w:rsid w:val="00626004"/>
    <w:rsid w:val="00627655"/>
    <w:rsid w:val="006276D4"/>
    <w:rsid w:val="00627C9F"/>
    <w:rsid w:val="0063156E"/>
    <w:rsid w:val="00632854"/>
    <w:rsid w:val="00633011"/>
    <w:rsid w:val="0063493B"/>
    <w:rsid w:val="006365E7"/>
    <w:rsid w:val="00637DD2"/>
    <w:rsid w:val="00637FA2"/>
    <w:rsid w:val="006403C9"/>
    <w:rsid w:val="0064045B"/>
    <w:rsid w:val="006405CE"/>
    <w:rsid w:val="00640D8B"/>
    <w:rsid w:val="00640DC4"/>
    <w:rsid w:val="00640EBE"/>
    <w:rsid w:val="006417D8"/>
    <w:rsid w:val="0064411A"/>
    <w:rsid w:val="00644C59"/>
    <w:rsid w:val="00644FB7"/>
    <w:rsid w:val="006458FD"/>
    <w:rsid w:val="006467C3"/>
    <w:rsid w:val="00647EDB"/>
    <w:rsid w:val="0065157C"/>
    <w:rsid w:val="006519FF"/>
    <w:rsid w:val="00652C43"/>
    <w:rsid w:val="00654EE0"/>
    <w:rsid w:val="006577D7"/>
    <w:rsid w:val="00657CF9"/>
    <w:rsid w:val="00660780"/>
    <w:rsid w:val="006608AC"/>
    <w:rsid w:val="0066176A"/>
    <w:rsid w:val="00662279"/>
    <w:rsid w:val="00663AAF"/>
    <w:rsid w:val="00664A3E"/>
    <w:rsid w:val="00664F7F"/>
    <w:rsid w:val="0066544C"/>
    <w:rsid w:val="00665C97"/>
    <w:rsid w:val="00666760"/>
    <w:rsid w:val="0066680C"/>
    <w:rsid w:val="00666C33"/>
    <w:rsid w:val="00666DA0"/>
    <w:rsid w:val="0067000D"/>
    <w:rsid w:val="006702B4"/>
    <w:rsid w:val="0067149C"/>
    <w:rsid w:val="0067234E"/>
    <w:rsid w:val="00673323"/>
    <w:rsid w:val="006769F7"/>
    <w:rsid w:val="00680D89"/>
    <w:rsid w:val="00681D4D"/>
    <w:rsid w:val="00682AA2"/>
    <w:rsid w:val="00683DBA"/>
    <w:rsid w:val="0068434E"/>
    <w:rsid w:val="006844C2"/>
    <w:rsid w:val="00684638"/>
    <w:rsid w:val="00685427"/>
    <w:rsid w:val="006903CE"/>
    <w:rsid w:val="0069098E"/>
    <w:rsid w:val="00690EF1"/>
    <w:rsid w:val="00691743"/>
    <w:rsid w:val="00691BC3"/>
    <w:rsid w:val="00693702"/>
    <w:rsid w:val="00695F01"/>
    <w:rsid w:val="0069608E"/>
    <w:rsid w:val="006974BF"/>
    <w:rsid w:val="006A0BA2"/>
    <w:rsid w:val="006A1145"/>
    <w:rsid w:val="006A13D0"/>
    <w:rsid w:val="006A1D43"/>
    <w:rsid w:val="006A24FC"/>
    <w:rsid w:val="006A3D86"/>
    <w:rsid w:val="006A4AFB"/>
    <w:rsid w:val="006A6743"/>
    <w:rsid w:val="006B0045"/>
    <w:rsid w:val="006B0B6A"/>
    <w:rsid w:val="006B431B"/>
    <w:rsid w:val="006B5079"/>
    <w:rsid w:val="006B57C5"/>
    <w:rsid w:val="006B6D53"/>
    <w:rsid w:val="006C050A"/>
    <w:rsid w:val="006C051E"/>
    <w:rsid w:val="006C1AB5"/>
    <w:rsid w:val="006C1CBF"/>
    <w:rsid w:val="006C560E"/>
    <w:rsid w:val="006D17AA"/>
    <w:rsid w:val="006D3E02"/>
    <w:rsid w:val="006D64D7"/>
    <w:rsid w:val="006E0405"/>
    <w:rsid w:val="006E1845"/>
    <w:rsid w:val="006E28C2"/>
    <w:rsid w:val="006E2931"/>
    <w:rsid w:val="006E3ECC"/>
    <w:rsid w:val="006E4095"/>
    <w:rsid w:val="006E4E0D"/>
    <w:rsid w:val="006E5023"/>
    <w:rsid w:val="006E559D"/>
    <w:rsid w:val="006E6857"/>
    <w:rsid w:val="006E6A3C"/>
    <w:rsid w:val="006E6FB6"/>
    <w:rsid w:val="006E7815"/>
    <w:rsid w:val="006E7E52"/>
    <w:rsid w:val="006F0667"/>
    <w:rsid w:val="006F3A0E"/>
    <w:rsid w:val="006F5AEC"/>
    <w:rsid w:val="006F6080"/>
    <w:rsid w:val="006F6EDD"/>
    <w:rsid w:val="006F78C4"/>
    <w:rsid w:val="0070031A"/>
    <w:rsid w:val="0070031B"/>
    <w:rsid w:val="00700C44"/>
    <w:rsid w:val="00703043"/>
    <w:rsid w:val="007044FB"/>
    <w:rsid w:val="007048D3"/>
    <w:rsid w:val="00704915"/>
    <w:rsid w:val="00705157"/>
    <w:rsid w:val="0070534C"/>
    <w:rsid w:val="00705AB0"/>
    <w:rsid w:val="00705C33"/>
    <w:rsid w:val="00706C35"/>
    <w:rsid w:val="00707A07"/>
    <w:rsid w:val="00712A05"/>
    <w:rsid w:val="00714FD7"/>
    <w:rsid w:val="00715051"/>
    <w:rsid w:val="007153CE"/>
    <w:rsid w:val="007158E1"/>
    <w:rsid w:val="00715912"/>
    <w:rsid w:val="00717169"/>
    <w:rsid w:val="007172A9"/>
    <w:rsid w:val="00717F69"/>
    <w:rsid w:val="00721669"/>
    <w:rsid w:val="00722487"/>
    <w:rsid w:val="00722699"/>
    <w:rsid w:val="007230DF"/>
    <w:rsid w:val="00723C7E"/>
    <w:rsid w:val="007246C5"/>
    <w:rsid w:val="00724A0D"/>
    <w:rsid w:val="00724A27"/>
    <w:rsid w:val="00724CBC"/>
    <w:rsid w:val="007302A8"/>
    <w:rsid w:val="007302E2"/>
    <w:rsid w:val="0073157F"/>
    <w:rsid w:val="00731A98"/>
    <w:rsid w:val="00731FF3"/>
    <w:rsid w:val="007322A4"/>
    <w:rsid w:val="00733586"/>
    <w:rsid w:val="00733EE1"/>
    <w:rsid w:val="007340E3"/>
    <w:rsid w:val="00734950"/>
    <w:rsid w:val="00734D4F"/>
    <w:rsid w:val="00736281"/>
    <w:rsid w:val="00736DDB"/>
    <w:rsid w:val="00742972"/>
    <w:rsid w:val="00742EA5"/>
    <w:rsid w:val="0074375B"/>
    <w:rsid w:val="0074390C"/>
    <w:rsid w:val="00743E89"/>
    <w:rsid w:val="00745595"/>
    <w:rsid w:val="00746708"/>
    <w:rsid w:val="0074786C"/>
    <w:rsid w:val="0075043A"/>
    <w:rsid w:val="007507D4"/>
    <w:rsid w:val="00750D46"/>
    <w:rsid w:val="00754B03"/>
    <w:rsid w:val="00755C59"/>
    <w:rsid w:val="00757C85"/>
    <w:rsid w:val="007606F3"/>
    <w:rsid w:val="00761022"/>
    <w:rsid w:val="0076186A"/>
    <w:rsid w:val="00761E6E"/>
    <w:rsid w:val="00763456"/>
    <w:rsid w:val="00764A28"/>
    <w:rsid w:val="00766474"/>
    <w:rsid w:val="00767F44"/>
    <w:rsid w:val="00770FD1"/>
    <w:rsid w:val="0077155E"/>
    <w:rsid w:val="00774570"/>
    <w:rsid w:val="007747EE"/>
    <w:rsid w:val="00774EE9"/>
    <w:rsid w:val="00776C70"/>
    <w:rsid w:val="0077770E"/>
    <w:rsid w:val="007813D3"/>
    <w:rsid w:val="00781C08"/>
    <w:rsid w:val="007841A5"/>
    <w:rsid w:val="007853A6"/>
    <w:rsid w:val="007853EB"/>
    <w:rsid w:val="0078699D"/>
    <w:rsid w:val="007870A8"/>
    <w:rsid w:val="0078759D"/>
    <w:rsid w:val="00787CC6"/>
    <w:rsid w:val="0079089A"/>
    <w:rsid w:val="00790941"/>
    <w:rsid w:val="00790C8A"/>
    <w:rsid w:val="00791DF9"/>
    <w:rsid w:val="00792D56"/>
    <w:rsid w:val="00792EB9"/>
    <w:rsid w:val="00793C77"/>
    <w:rsid w:val="00795F9D"/>
    <w:rsid w:val="00797B7C"/>
    <w:rsid w:val="007A0767"/>
    <w:rsid w:val="007A0BEB"/>
    <w:rsid w:val="007A1DCE"/>
    <w:rsid w:val="007A27C0"/>
    <w:rsid w:val="007A4373"/>
    <w:rsid w:val="007A4B0E"/>
    <w:rsid w:val="007A4D09"/>
    <w:rsid w:val="007A623B"/>
    <w:rsid w:val="007A7009"/>
    <w:rsid w:val="007A7965"/>
    <w:rsid w:val="007A7ED6"/>
    <w:rsid w:val="007B1AA9"/>
    <w:rsid w:val="007B2D0E"/>
    <w:rsid w:val="007B34A3"/>
    <w:rsid w:val="007B35C4"/>
    <w:rsid w:val="007B4B05"/>
    <w:rsid w:val="007B57EA"/>
    <w:rsid w:val="007C05AC"/>
    <w:rsid w:val="007C187F"/>
    <w:rsid w:val="007C1D22"/>
    <w:rsid w:val="007C425C"/>
    <w:rsid w:val="007C699B"/>
    <w:rsid w:val="007C6B74"/>
    <w:rsid w:val="007D21FC"/>
    <w:rsid w:val="007D2619"/>
    <w:rsid w:val="007D2D22"/>
    <w:rsid w:val="007D3A0F"/>
    <w:rsid w:val="007D63C1"/>
    <w:rsid w:val="007D7B17"/>
    <w:rsid w:val="007D7F7E"/>
    <w:rsid w:val="007E1DE0"/>
    <w:rsid w:val="007E2937"/>
    <w:rsid w:val="007E2B94"/>
    <w:rsid w:val="007E2E08"/>
    <w:rsid w:val="007E3C97"/>
    <w:rsid w:val="007E3F00"/>
    <w:rsid w:val="007E698F"/>
    <w:rsid w:val="007E6EA5"/>
    <w:rsid w:val="007E7508"/>
    <w:rsid w:val="007E795C"/>
    <w:rsid w:val="007F02F3"/>
    <w:rsid w:val="007F0D05"/>
    <w:rsid w:val="007F2239"/>
    <w:rsid w:val="007F2E43"/>
    <w:rsid w:val="007F53EA"/>
    <w:rsid w:val="007F6450"/>
    <w:rsid w:val="007F72B6"/>
    <w:rsid w:val="007F7898"/>
    <w:rsid w:val="007F79B9"/>
    <w:rsid w:val="00801317"/>
    <w:rsid w:val="00802914"/>
    <w:rsid w:val="00804954"/>
    <w:rsid w:val="00806285"/>
    <w:rsid w:val="00810C92"/>
    <w:rsid w:val="00810D06"/>
    <w:rsid w:val="00810F06"/>
    <w:rsid w:val="00810F3B"/>
    <w:rsid w:val="008124F0"/>
    <w:rsid w:val="0081312C"/>
    <w:rsid w:val="0081477D"/>
    <w:rsid w:val="00815294"/>
    <w:rsid w:val="00817568"/>
    <w:rsid w:val="00820309"/>
    <w:rsid w:val="008212E4"/>
    <w:rsid w:val="0082165A"/>
    <w:rsid w:val="00821C1B"/>
    <w:rsid w:val="00821F58"/>
    <w:rsid w:val="0082262B"/>
    <w:rsid w:val="00823EE0"/>
    <w:rsid w:val="00824467"/>
    <w:rsid w:val="0082476B"/>
    <w:rsid w:val="00824CBE"/>
    <w:rsid w:val="0082737E"/>
    <w:rsid w:val="0083060C"/>
    <w:rsid w:val="00830777"/>
    <w:rsid w:val="0083146C"/>
    <w:rsid w:val="0083299B"/>
    <w:rsid w:val="00833679"/>
    <w:rsid w:val="00833B1D"/>
    <w:rsid w:val="00834F7D"/>
    <w:rsid w:val="00836166"/>
    <w:rsid w:val="00836D3E"/>
    <w:rsid w:val="0083711A"/>
    <w:rsid w:val="00842409"/>
    <w:rsid w:val="0084269D"/>
    <w:rsid w:val="00843F45"/>
    <w:rsid w:val="00845C57"/>
    <w:rsid w:val="00847725"/>
    <w:rsid w:val="00850137"/>
    <w:rsid w:val="00856364"/>
    <w:rsid w:val="00856AAA"/>
    <w:rsid w:val="0086062F"/>
    <w:rsid w:val="00862834"/>
    <w:rsid w:val="008637F7"/>
    <w:rsid w:val="00863C12"/>
    <w:rsid w:val="0086606D"/>
    <w:rsid w:val="00867615"/>
    <w:rsid w:val="008712F0"/>
    <w:rsid w:val="00872227"/>
    <w:rsid w:val="00873C52"/>
    <w:rsid w:val="00881CD8"/>
    <w:rsid w:val="00882439"/>
    <w:rsid w:val="00882524"/>
    <w:rsid w:val="0088260A"/>
    <w:rsid w:val="00885043"/>
    <w:rsid w:val="00890671"/>
    <w:rsid w:val="00890BA1"/>
    <w:rsid w:val="00891885"/>
    <w:rsid w:val="008919FB"/>
    <w:rsid w:val="00891DF4"/>
    <w:rsid w:val="00892489"/>
    <w:rsid w:val="00892666"/>
    <w:rsid w:val="00893C6B"/>
    <w:rsid w:val="00894314"/>
    <w:rsid w:val="008948F6"/>
    <w:rsid w:val="00895349"/>
    <w:rsid w:val="00896571"/>
    <w:rsid w:val="00897BE4"/>
    <w:rsid w:val="008A0A94"/>
    <w:rsid w:val="008A18A7"/>
    <w:rsid w:val="008A58BF"/>
    <w:rsid w:val="008A5EA7"/>
    <w:rsid w:val="008A6818"/>
    <w:rsid w:val="008A6C75"/>
    <w:rsid w:val="008A70EC"/>
    <w:rsid w:val="008B00FF"/>
    <w:rsid w:val="008B0891"/>
    <w:rsid w:val="008B1994"/>
    <w:rsid w:val="008B22EE"/>
    <w:rsid w:val="008B26E1"/>
    <w:rsid w:val="008B4FF0"/>
    <w:rsid w:val="008B5419"/>
    <w:rsid w:val="008C1F48"/>
    <w:rsid w:val="008C1F9A"/>
    <w:rsid w:val="008C2E46"/>
    <w:rsid w:val="008C3239"/>
    <w:rsid w:val="008C4A0C"/>
    <w:rsid w:val="008C4B57"/>
    <w:rsid w:val="008C5575"/>
    <w:rsid w:val="008C5BF2"/>
    <w:rsid w:val="008C5C46"/>
    <w:rsid w:val="008C6894"/>
    <w:rsid w:val="008C6CCF"/>
    <w:rsid w:val="008C6D82"/>
    <w:rsid w:val="008C7644"/>
    <w:rsid w:val="008D0B6E"/>
    <w:rsid w:val="008D1238"/>
    <w:rsid w:val="008D1327"/>
    <w:rsid w:val="008D1736"/>
    <w:rsid w:val="008D2409"/>
    <w:rsid w:val="008D546C"/>
    <w:rsid w:val="008E0901"/>
    <w:rsid w:val="008E094B"/>
    <w:rsid w:val="008E0CBC"/>
    <w:rsid w:val="008E11C7"/>
    <w:rsid w:val="008E1466"/>
    <w:rsid w:val="008E212D"/>
    <w:rsid w:val="008E2E85"/>
    <w:rsid w:val="008E417B"/>
    <w:rsid w:val="008E4885"/>
    <w:rsid w:val="008E799C"/>
    <w:rsid w:val="008E7CB8"/>
    <w:rsid w:val="008F29A3"/>
    <w:rsid w:val="008F3B45"/>
    <w:rsid w:val="008F4643"/>
    <w:rsid w:val="008F5876"/>
    <w:rsid w:val="008F615C"/>
    <w:rsid w:val="00900F8A"/>
    <w:rsid w:val="00901CA9"/>
    <w:rsid w:val="00902384"/>
    <w:rsid w:val="00902455"/>
    <w:rsid w:val="00905D54"/>
    <w:rsid w:val="00906C7E"/>
    <w:rsid w:val="00906D10"/>
    <w:rsid w:val="009076AB"/>
    <w:rsid w:val="00907B0F"/>
    <w:rsid w:val="00907C17"/>
    <w:rsid w:val="0091229C"/>
    <w:rsid w:val="0091488E"/>
    <w:rsid w:val="00914A9C"/>
    <w:rsid w:val="0091547C"/>
    <w:rsid w:val="009178F4"/>
    <w:rsid w:val="00920010"/>
    <w:rsid w:val="00920262"/>
    <w:rsid w:val="00921134"/>
    <w:rsid w:val="00922BA3"/>
    <w:rsid w:val="00924698"/>
    <w:rsid w:val="00925A0F"/>
    <w:rsid w:val="00926DBF"/>
    <w:rsid w:val="00930657"/>
    <w:rsid w:val="00931EE5"/>
    <w:rsid w:val="00931F6B"/>
    <w:rsid w:val="009321B1"/>
    <w:rsid w:val="00933855"/>
    <w:rsid w:val="00935644"/>
    <w:rsid w:val="00935B56"/>
    <w:rsid w:val="00937641"/>
    <w:rsid w:val="00937DDE"/>
    <w:rsid w:val="00940419"/>
    <w:rsid w:val="00941BE7"/>
    <w:rsid w:val="00943A4A"/>
    <w:rsid w:val="00943DA1"/>
    <w:rsid w:val="009449BA"/>
    <w:rsid w:val="009458EA"/>
    <w:rsid w:val="009465AC"/>
    <w:rsid w:val="00946706"/>
    <w:rsid w:val="00947ACD"/>
    <w:rsid w:val="00947D07"/>
    <w:rsid w:val="00951F06"/>
    <w:rsid w:val="0095258F"/>
    <w:rsid w:val="0095359A"/>
    <w:rsid w:val="009536F3"/>
    <w:rsid w:val="009542BC"/>
    <w:rsid w:val="009556FD"/>
    <w:rsid w:val="009562EC"/>
    <w:rsid w:val="0095686E"/>
    <w:rsid w:val="0095708C"/>
    <w:rsid w:val="0095741C"/>
    <w:rsid w:val="00961A35"/>
    <w:rsid w:val="00961B64"/>
    <w:rsid w:val="00964569"/>
    <w:rsid w:val="00965A48"/>
    <w:rsid w:val="00967094"/>
    <w:rsid w:val="00967CC8"/>
    <w:rsid w:val="009700D1"/>
    <w:rsid w:val="00970312"/>
    <w:rsid w:val="00970FA9"/>
    <w:rsid w:val="00972F3F"/>
    <w:rsid w:val="0097367F"/>
    <w:rsid w:val="00974642"/>
    <w:rsid w:val="009748B2"/>
    <w:rsid w:val="0098016E"/>
    <w:rsid w:val="009820F5"/>
    <w:rsid w:val="00984E47"/>
    <w:rsid w:val="009853D4"/>
    <w:rsid w:val="00986355"/>
    <w:rsid w:val="00987F37"/>
    <w:rsid w:val="00990623"/>
    <w:rsid w:val="00991AE2"/>
    <w:rsid w:val="00991B61"/>
    <w:rsid w:val="00992AE6"/>
    <w:rsid w:val="00992C34"/>
    <w:rsid w:val="00992CF8"/>
    <w:rsid w:val="00992F4E"/>
    <w:rsid w:val="00993B22"/>
    <w:rsid w:val="00994A9B"/>
    <w:rsid w:val="00994EC9"/>
    <w:rsid w:val="009950BB"/>
    <w:rsid w:val="009955F8"/>
    <w:rsid w:val="00995B9B"/>
    <w:rsid w:val="009967E6"/>
    <w:rsid w:val="009974CC"/>
    <w:rsid w:val="009A3110"/>
    <w:rsid w:val="009A36FB"/>
    <w:rsid w:val="009A3AC0"/>
    <w:rsid w:val="009A554D"/>
    <w:rsid w:val="009B052A"/>
    <w:rsid w:val="009B0C72"/>
    <w:rsid w:val="009B16C5"/>
    <w:rsid w:val="009B18FB"/>
    <w:rsid w:val="009B1999"/>
    <w:rsid w:val="009B19A0"/>
    <w:rsid w:val="009B271E"/>
    <w:rsid w:val="009B2F6A"/>
    <w:rsid w:val="009B371E"/>
    <w:rsid w:val="009B3F88"/>
    <w:rsid w:val="009B4424"/>
    <w:rsid w:val="009B61CC"/>
    <w:rsid w:val="009C1229"/>
    <w:rsid w:val="009C19FE"/>
    <w:rsid w:val="009C3C0A"/>
    <w:rsid w:val="009C6699"/>
    <w:rsid w:val="009C7973"/>
    <w:rsid w:val="009D2DAD"/>
    <w:rsid w:val="009D412F"/>
    <w:rsid w:val="009D4BFD"/>
    <w:rsid w:val="009D4C22"/>
    <w:rsid w:val="009D5662"/>
    <w:rsid w:val="009D67AA"/>
    <w:rsid w:val="009E0D11"/>
    <w:rsid w:val="009E3C96"/>
    <w:rsid w:val="009E5311"/>
    <w:rsid w:val="009E55A2"/>
    <w:rsid w:val="009E6253"/>
    <w:rsid w:val="009E7D87"/>
    <w:rsid w:val="009F0DFD"/>
    <w:rsid w:val="009F16D3"/>
    <w:rsid w:val="009F21EF"/>
    <w:rsid w:val="009F2E77"/>
    <w:rsid w:val="009F3243"/>
    <w:rsid w:val="009F4993"/>
    <w:rsid w:val="009F51AF"/>
    <w:rsid w:val="009F5859"/>
    <w:rsid w:val="009F7344"/>
    <w:rsid w:val="009F77A4"/>
    <w:rsid w:val="00A01D7F"/>
    <w:rsid w:val="00A023B5"/>
    <w:rsid w:val="00A031EC"/>
    <w:rsid w:val="00A0425F"/>
    <w:rsid w:val="00A04FF6"/>
    <w:rsid w:val="00A0544A"/>
    <w:rsid w:val="00A05D09"/>
    <w:rsid w:val="00A05D91"/>
    <w:rsid w:val="00A06CED"/>
    <w:rsid w:val="00A10E59"/>
    <w:rsid w:val="00A11B00"/>
    <w:rsid w:val="00A123C4"/>
    <w:rsid w:val="00A136EF"/>
    <w:rsid w:val="00A146C2"/>
    <w:rsid w:val="00A15973"/>
    <w:rsid w:val="00A2108C"/>
    <w:rsid w:val="00A21887"/>
    <w:rsid w:val="00A225E2"/>
    <w:rsid w:val="00A22A85"/>
    <w:rsid w:val="00A26A7B"/>
    <w:rsid w:val="00A26A7C"/>
    <w:rsid w:val="00A31725"/>
    <w:rsid w:val="00A31BF3"/>
    <w:rsid w:val="00A32A97"/>
    <w:rsid w:val="00A331B9"/>
    <w:rsid w:val="00A36E7B"/>
    <w:rsid w:val="00A37F87"/>
    <w:rsid w:val="00A400E4"/>
    <w:rsid w:val="00A400F3"/>
    <w:rsid w:val="00A414E9"/>
    <w:rsid w:val="00A43CD6"/>
    <w:rsid w:val="00A452FA"/>
    <w:rsid w:val="00A45342"/>
    <w:rsid w:val="00A45622"/>
    <w:rsid w:val="00A45C26"/>
    <w:rsid w:val="00A465CB"/>
    <w:rsid w:val="00A466F3"/>
    <w:rsid w:val="00A469F2"/>
    <w:rsid w:val="00A50007"/>
    <w:rsid w:val="00A5011F"/>
    <w:rsid w:val="00A50AC3"/>
    <w:rsid w:val="00A5140E"/>
    <w:rsid w:val="00A52FC0"/>
    <w:rsid w:val="00A541A4"/>
    <w:rsid w:val="00A545BB"/>
    <w:rsid w:val="00A554F7"/>
    <w:rsid w:val="00A56C8F"/>
    <w:rsid w:val="00A601A3"/>
    <w:rsid w:val="00A60376"/>
    <w:rsid w:val="00A60533"/>
    <w:rsid w:val="00A614D2"/>
    <w:rsid w:val="00A62022"/>
    <w:rsid w:val="00A623F5"/>
    <w:rsid w:val="00A62AAA"/>
    <w:rsid w:val="00A62B56"/>
    <w:rsid w:val="00A6464F"/>
    <w:rsid w:val="00A650E6"/>
    <w:rsid w:val="00A65BCD"/>
    <w:rsid w:val="00A65CCF"/>
    <w:rsid w:val="00A701FF"/>
    <w:rsid w:val="00A703EC"/>
    <w:rsid w:val="00A7088B"/>
    <w:rsid w:val="00A743CF"/>
    <w:rsid w:val="00A76530"/>
    <w:rsid w:val="00A77E15"/>
    <w:rsid w:val="00A8165E"/>
    <w:rsid w:val="00A830C4"/>
    <w:rsid w:val="00A8336D"/>
    <w:rsid w:val="00A84232"/>
    <w:rsid w:val="00A84BA4"/>
    <w:rsid w:val="00A860D2"/>
    <w:rsid w:val="00A86A2A"/>
    <w:rsid w:val="00A92374"/>
    <w:rsid w:val="00A925AC"/>
    <w:rsid w:val="00A941BF"/>
    <w:rsid w:val="00A956D9"/>
    <w:rsid w:val="00A95B71"/>
    <w:rsid w:val="00A967E5"/>
    <w:rsid w:val="00A9706B"/>
    <w:rsid w:val="00A97DDD"/>
    <w:rsid w:val="00AA1E8D"/>
    <w:rsid w:val="00AA2749"/>
    <w:rsid w:val="00AA3A2F"/>
    <w:rsid w:val="00AA3DB1"/>
    <w:rsid w:val="00AA44A7"/>
    <w:rsid w:val="00AA4DD3"/>
    <w:rsid w:val="00AA54DA"/>
    <w:rsid w:val="00AA5B38"/>
    <w:rsid w:val="00AA67EE"/>
    <w:rsid w:val="00AB0854"/>
    <w:rsid w:val="00AB1470"/>
    <w:rsid w:val="00AB251A"/>
    <w:rsid w:val="00AB30FF"/>
    <w:rsid w:val="00AB3578"/>
    <w:rsid w:val="00AB46E2"/>
    <w:rsid w:val="00AB5E15"/>
    <w:rsid w:val="00AB7F26"/>
    <w:rsid w:val="00AC012B"/>
    <w:rsid w:val="00AC0E4E"/>
    <w:rsid w:val="00AC2050"/>
    <w:rsid w:val="00AC25AB"/>
    <w:rsid w:val="00AC3218"/>
    <w:rsid w:val="00AC3BBC"/>
    <w:rsid w:val="00AC6B79"/>
    <w:rsid w:val="00AC7147"/>
    <w:rsid w:val="00AD020C"/>
    <w:rsid w:val="00AD0F36"/>
    <w:rsid w:val="00AD27E1"/>
    <w:rsid w:val="00AD3457"/>
    <w:rsid w:val="00AD3832"/>
    <w:rsid w:val="00AD5008"/>
    <w:rsid w:val="00AD5B97"/>
    <w:rsid w:val="00AD5E4F"/>
    <w:rsid w:val="00AD6BA8"/>
    <w:rsid w:val="00AE123E"/>
    <w:rsid w:val="00AE1DD5"/>
    <w:rsid w:val="00AE255E"/>
    <w:rsid w:val="00AE2A15"/>
    <w:rsid w:val="00AE7C03"/>
    <w:rsid w:val="00AF2EEC"/>
    <w:rsid w:val="00AF5398"/>
    <w:rsid w:val="00AF5AF1"/>
    <w:rsid w:val="00AF6C01"/>
    <w:rsid w:val="00B00205"/>
    <w:rsid w:val="00B004E0"/>
    <w:rsid w:val="00B01CCC"/>
    <w:rsid w:val="00B02956"/>
    <w:rsid w:val="00B036B6"/>
    <w:rsid w:val="00B04A6E"/>
    <w:rsid w:val="00B06605"/>
    <w:rsid w:val="00B115F5"/>
    <w:rsid w:val="00B116FF"/>
    <w:rsid w:val="00B11872"/>
    <w:rsid w:val="00B12EA9"/>
    <w:rsid w:val="00B12EDE"/>
    <w:rsid w:val="00B132A2"/>
    <w:rsid w:val="00B171F7"/>
    <w:rsid w:val="00B1771C"/>
    <w:rsid w:val="00B209E0"/>
    <w:rsid w:val="00B2183D"/>
    <w:rsid w:val="00B219C9"/>
    <w:rsid w:val="00B23142"/>
    <w:rsid w:val="00B2322E"/>
    <w:rsid w:val="00B23838"/>
    <w:rsid w:val="00B26148"/>
    <w:rsid w:val="00B261C7"/>
    <w:rsid w:val="00B26217"/>
    <w:rsid w:val="00B277F1"/>
    <w:rsid w:val="00B27AF6"/>
    <w:rsid w:val="00B311CE"/>
    <w:rsid w:val="00B32414"/>
    <w:rsid w:val="00B326EC"/>
    <w:rsid w:val="00B3666C"/>
    <w:rsid w:val="00B36C07"/>
    <w:rsid w:val="00B37C0F"/>
    <w:rsid w:val="00B400A4"/>
    <w:rsid w:val="00B409FC"/>
    <w:rsid w:val="00B40C05"/>
    <w:rsid w:val="00B41F0C"/>
    <w:rsid w:val="00B4220B"/>
    <w:rsid w:val="00B454C8"/>
    <w:rsid w:val="00B45C76"/>
    <w:rsid w:val="00B45F7F"/>
    <w:rsid w:val="00B45F81"/>
    <w:rsid w:val="00B46479"/>
    <w:rsid w:val="00B47D81"/>
    <w:rsid w:val="00B50B86"/>
    <w:rsid w:val="00B52122"/>
    <w:rsid w:val="00B526D0"/>
    <w:rsid w:val="00B52BB7"/>
    <w:rsid w:val="00B53D9D"/>
    <w:rsid w:val="00B54B02"/>
    <w:rsid w:val="00B5515C"/>
    <w:rsid w:val="00B563FC"/>
    <w:rsid w:val="00B62BCD"/>
    <w:rsid w:val="00B6349B"/>
    <w:rsid w:val="00B635E8"/>
    <w:rsid w:val="00B64013"/>
    <w:rsid w:val="00B64A89"/>
    <w:rsid w:val="00B64ABA"/>
    <w:rsid w:val="00B70098"/>
    <w:rsid w:val="00B717F3"/>
    <w:rsid w:val="00B735D1"/>
    <w:rsid w:val="00B73FA7"/>
    <w:rsid w:val="00B73FAB"/>
    <w:rsid w:val="00B81AF0"/>
    <w:rsid w:val="00B81D75"/>
    <w:rsid w:val="00B82C6D"/>
    <w:rsid w:val="00B83777"/>
    <w:rsid w:val="00B8406B"/>
    <w:rsid w:val="00B843BB"/>
    <w:rsid w:val="00B846B7"/>
    <w:rsid w:val="00B8579D"/>
    <w:rsid w:val="00B862CA"/>
    <w:rsid w:val="00B87038"/>
    <w:rsid w:val="00B9052F"/>
    <w:rsid w:val="00B90A24"/>
    <w:rsid w:val="00B912CC"/>
    <w:rsid w:val="00B919A9"/>
    <w:rsid w:val="00B92360"/>
    <w:rsid w:val="00B967B6"/>
    <w:rsid w:val="00B97E1F"/>
    <w:rsid w:val="00B97E3C"/>
    <w:rsid w:val="00BA056C"/>
    <w:rsid w:val="00BA1E6B"/>
    <w:rsid w:val="00BA26A7"/>
    <w:rsid w:val="00BA36DE"/>
    <w:rsid w:val="00BA525E"/>
    <w:rsid w:val="00BA615E"/>
    <w:rsid w:val="00BB0758"/>
    <w:rsid w:val="00BB07D9"/>
    <w:rsid w:val="00BB0FBB"/>
    <w:rsid w:val="00BB3164"/>
    <w:rsid w:val="00BB3FD4"/>
    <w:rsid w:val="00BB4F9B"/>
    <w:rsid w:val="00BB5FC2"/>
    <w:rsid w:val="00BC0940"/>
    <w:rsid w:val="00BC3111"/>
    <w:rsid w:val="00BC374A"/>
    <w:rsid w:val="00BC499A"/>
    <w:rsid w:val="00BC5468"/>
    <w:rsid w:val="00BC5495"/>
    <w:rsid w:val="00BC7947"/>
    <w:rsid w:val="00BC7B1C"/>
    <w:rsid w:val="00BC7D57"/>
    <w:rsid w:val="00BD0CF2"/>
    <w:rsid w:val="00BD1436"/>
    <w:rsid w:val="00BD1F59"/>
    <w:rsid w:val="00BD2A08"/>
    <w:rsid w:val="00BD4E18"/>
    <w:rsid w:val="00BD506E"/>
    <w:rsid w:val="00BD520A"/>
    <w:rsid w:val="00BD5627"/>
    <w:rsid w:val="00BD6C34"/>
    <w:rsid w:val="00BD71E8"/>
    <w:rsid w:val="00BE11CA"/>
    <w:rsid w:val="00BE11CC"/>
    <w:rsid w:val="00BE1D7B"/>
    <w:rsid w:val="00BE23C9"/>
    <w:rsid w:val="00BE3BF8"/>
    <w:rsid w:val="00BE571E"/>
    <w:rsid w:val="00BF0273"/>
    <w:rsid w:val="00BF1849"/>
    <w:rsid w:val="00BF2190"/>
    <w:rsid w:val="00BF304F"/>
    <w:rsid w:val="00BF390C"/>
    <w:rsid w:val="00BF6E7E"/>
    <w:rsid w:val="00BF6FB3"/>
    <w:rsid w:val="00C022A5"/>
    <w:rsid w:val="00C03A7F"/>
    <w:rsid w:val="00C05307"/>
    <w:rsid w:val="00C065A9"/>
    <w:rsid w:val="00C0683E"/>
    <w:rsid w:val="00C069DD"/>
    <w:rsid w:val="00C06B88"/>
    <w:rsid w:val="00C07DD4"/>
    <w:rsid w:val="00C108B6"/>
    <w:rsid w:val="00C13B42"/>
    <w:rsid w:val="00C14FBF"/>
    <w:rsid w:val="00C15534"/>
    <w:rsid w:val="00C15E29"/>
    <w:rsid w:val="00C17BCE"/>
    <w:rsid w:val="00C2093C"/>
    <w:rsid w:val="00C20E9C"/>
    <w:rsid w:val="00C229E7"/>
    <w:rsid w:val="00C23A95"/>
    <w:rsid w:val="00C23FCF"/>
    <w:rsid w:val="00C25323"/>
    <w:rsid w:val="00C2591D"/>
    <w:rsid w:val="00C25CB8"/>
    <w:rsid w:val="00C263F4"/>
    <w:rsid w:val="00C3052F"/>
    <w:rsid w:val="00C30899"/>
    <w:rsid w:val="00C31B76"/>
    <w:rsid w:val="00C31EA4"/>
    <w:rsid w:val="00C32134"/>
    <w:rsid w:val="00C323CB"/>
    <w:rsid w:val="00C32BB3"/>
    <w:rsid w:val="00C3349E"/>
    <w:rsid w:val="00C3612A"/>
    <w:rsid w:val="00C36D24"/>
    <w:rsid w:val="00C36F8A"/>
    <w:rsid w:val="00C4040F"/>
    <w:rsid w:val="00C42F25"/>
    <w:rsid w:val="00C438CE"/>
    <w:rsid w:val="00C43AE3"/>
    <w:rsid w:val="00C43DD5"/>
    <w:rsid w:val="00C44B72"/>
    <w:rsid w:val="00C4679F"/>
    <w:rsid w:val="00C468B2"/>
    <w:rsid w:val="00C47AE7"/>
    <w:rsid w:val="00C50417"/>
    <w:rsid w:val="00C51375"/>
    <w:rsid w:val="00C5310F"/>
    <w:rsid w:val="00C540F4"/>
    <w:rsid w:val="00C5436D"/>
    <w:rsid w:val="00C54494"/>
    <w:rsid w:val="00C55376"/>
    <w:rsid w:val="00C559CA"/>
    <w:rsid w:val="00C56496"/>
    <w:rsid w:val="00C565FB"/>
    <w:rsid w:val="00C57705"/>
    <w:rsid w:val="00C61B31"/>
    <w:rsid w:val="00C61BE3"/>
    <w:rsid w:val="00C623E9"/>
    <w:rsid w:val="00C62B70"/>
    <w:rsid w:val="00C64A2F"/>
    <w:rsid w:val="00C64A91"/>
    <w:rsid w:val="00C64DAB"/>
    <w:rsid w:val="00C64F7D"/>
    <w:rsid w:val="00C6538A"/>
    <w:rsid w:val="00C65B16"/>
    <w:rsid w:val="00C66826"/>
    <w:rsid w:val="00C70CE8"/>
    <w:rsid w:val="00C71E38"/>
    <w:rsid w:val="00C72451"/>
    <w:rsid w:val="00C73282"/>
    <w:rsid w:val="00C809EC"/>
    <w:rsid w:val="00C81D19"/>
    <w:rsid w:val="00C8500A"/>
    <w:rsid w:val="00C86457"/>
    <w:rsid w:val="00C866C1"/>
    <w:rsid w:val="00C86C29"/>
    <w:rsid w:val="00C87F7E"/>
    <w:rsid w:val="00C90AD1"/>
    <w:rsid w:val="00C920D2"/>
    <w:rsid w:val="00C92A05"/>
    <w:rsid w:val="00C92B85"/>
    <w:rsid w:val="00C92D39"/>
    <w:rsid w:val="00C9325E"/>
    <w:rsid w:val="00C935D3"/>
    <w:rsid w:val="00C949B8"/>
    <w:rsid w:val="00CA05AA"/>
    <w:rsid w:val="00CA0E7A"/>
    <w:rsid w:val="00CA1FBC"/>
    <w:rsid w:val="00CA216E"/>
    <w:rsid w:val="00CA3010"/>
    <w:rsid w:val="00CA66BA"/>
    <w:rsid w:val="00CA7045"/>
    <w:rsid w:val="00CA7773"/>
    <w:rsid w:val="00CB0B3C"/>
    <w:rsid w:val="00CB1582"/>
    <w:rsid w:val="00CB516E"/>
    <w:rsid w:val="00CB629D"/>
    <w:rsid w:val="00CC1172"/>
    <w:rsid w:val="00CC11B6"/>
    <w:rsid w:val="00CC333A"/>
    <w:rsid w:val="00CC44A4"/>
    <w:rsid w:val="00CC4C52"/>
    <w:rsid w:val="00CC76AB"/>
    <w:rsid w:val="00CC78C8"/>
    <w:rsid w:val="00CD095E"/>
    <w:rsid w:val="00CD1502"/>
    <w:rsid w:val="00CD1BFA"/>
    <w:rsid w:val="00CD1C07"/>
    <w:rsid w:val="00CD2924"/>
    <w:rsid w:val="00CD4519"/>
    <w:rsid w:val="00CD46F5"/>
    <w:rsid w:val="00CD67B1"/>
    <w:rsid w:val="00CE0238"/>
    <w:rsid w:val="00CE063C"/>
    <w:rsid w:val="00CE068F"/>
    <w:rsid w:val="00CE1A2C"/>
    <w:rsid w:val="00CE1FB9"/>
    <w:rsid w:val="00CE254D"/>
    <w:rsid w:val="00CE296F"/>
    <w:rsid w:val="00CE4E6A"/>
    <w:rsid w:val="00CE56EF"/>
    <w:rsid w:val="00CE6511"/>
    <w:rsid w:val="00CE717E"/>
    <w:rsid w:val="00CF044C"/>
    <w:rsid w:val="00CF0F42"/>
    <w:rsid w:val="00CF191E"/>
    <w:rsid w:val="00CF198F"/>
    <w:rsid w:val="00CF27F0"/>
    <w:rsid w:val="00CF2C3A"/>
    <w:rsid w:val="00CF5289"/>
    <w:rsid w:val="00CF57A1"/>
    <w:rsid w:val="00CF613D"/>
    <w:rsid w:val="00D01975"/>
    <w:rsid w:val="00D01C15"/>
    <w:rsid w:val="00D04D45"/>
    <w:rsid w:val="00D0609F"/>
    <w:rsid w:val="00D11D7F"/>
    <w:rsid w:val="00D13847"/>
    <w:rsid w:val="00D13D76"/>
    <w:rsid w:val="00D14947"/>
    <w:rsid w:val="00D16552"/>
    <w:rsid w:val="00D1690E"/>
    <w:rsid w:val="00D172FD"/>
    <w:rsid w:val="00D176F6"/>
    <w:rsid w:val="00D211C7"/>
    <w:rsid w:val="00D22539"/>
    <w:rsid w:val="00D22B9C"/>
    <w:rsid w:val="00D23B53"/>
    <w:rsid w:val="00D23D65"/>
    <w:rsid w:val="00D24340"/>
    <w:rsid w:val="00D2609F"/>
    <w:rsid w:val="00D267AD"/>
    <w:rsid w:val="00D27886"/>
    <w:rsid w:val="00D27C85"/>
    <w:rsid w:val="00D27E33"/>
    <w:rsid w:val="00D30EE9"/>
    <w:rsid w:val="00D319BF"/>
    <w:rsid w:val="00D3344E"/>
    <w:rsid w:val="00D33CFA"/>
    <w:rsid w:val="00D35878"/>
    <w:rsid w:val="00D3778E"/>
    <w:rsid w:val="00D37B70"/>
    <w:rsid w:val="00D37BA8"/>
    <w:rsid w:val="00D37CB5"/>
    <w:rsid w:val="00D41635"/>
    <w:rsid w:val="00D420DD"/>
    <w:rsid w:val="00D51A07"/>
    <w:rsid w:val="00D51DC8"/>
    <w:rsid w:val="00D520AF"/>
    <w:rsid w:val="00D52B61"/>
    <w:rsid w:val="00D53592"/>
    <w:rsid w:val="00D55A9A"/>
    <w:rsid w:val="00D55E22"/>
    <w:rsid w:val="00D55E7B"/>
    <w:rsid w:val="00D56FA5"/>
    <w:rsid w:val="00D5723D"/>
    <w:rsid w:val="00D60D0B"/>
    <w:rsid w:val="00D631A6"/>
    <w:rsid w:val="00D64037"/>
    <w:rsid w:val="00D64164"/>
    <w:rsid w:val="00D65A51"/>
    <w:rsid w:val="00D65C9E"/>
    <w:rsid w:val="00D66047"/>
    <w:rsid w:val="00D7060A"/>
    <w:rsid w:val="00D713DE"/>
    <w:rsid w:val="00D73F55"/>
    <w:rsid w:val="00D749DA"/>
    <w:rsid w:val="00D74B5A"/>
    <w:rsid w:val="00D76B71"/>
    <w:rsid w:val="00D80C52"/>
    <w:rsid w:val="00D80D02"/>
    <w:rsid w:val="00D81D8C"/>
    <w:rsid w:val="00D82265"/>
    <w:rsid w:val="00D82DFD"/>
    <w:rsid w:val="00D848BE"/>
    <w:rsid w:val="00D854CB"/>
    <w:rsid w:val="00D87EF5"/>
    <w:rsid w:val="00D900B2"/>
    <w:rsid w:val="00D90581"/>
    <w:rsid w:val="00D906EC"/>
    <w:rsid w:val="00D90EAA"/>
    <w:rsid w:val="00D914B8"/>
    <w:rsid w:val="00D92120"/>
    <w:rsid w:val="00D92908"/>
    <w:rsid w:val="00D94E47"/>
    <w:rsid w:val="00D95059"/>
    <w:rsid w:val="00D9616A"/>
    <w:rsid w:val="00D963DE"/>
    <w:rsid w:val="00D976C9"/>
    <w:rsid w:val="00DA0D09"/>
    <w:rsid w:val="00DA246A"/>
    <w:rsid w:val="00DA2BC9"/>
    <w:rsid w:val="00DA383F"/>
    <w:rsid w:val="00DA5812"/>
    <w:rsid w:val="00DA5BA9"/>
    <w:rsid w:val="00DA5F51"/>
    <w:rsid w:val="00DA62EB"/>
    <w:rsid w:val="00DA7A7D"/>
    <w:rsid w:val="00DA7B5E"/>
    <w:rsid w:val="00DA7D4F"/>
    <w:rsid w:val="00DA7D95"/>
    <w:rsid w:val="00DB10A5"/>
    <w:rsid w:val="00DB2216"/>
    <w:rsid w:val="00DB448A"/>
    <w:rsid w:val="00DB48B4"/>
    <w:rsid w:val="00DB4DD1"/>
    <w:rsid w:val="00DB58F6"/>
    <w:rsid w:val="00DB6DBB"/>
    <w:rsid w:val="00DB715D"/>
    <w:rsid w:val="00DB7340"/>
    <w:rsid w:val="00DC001A"/>
    <w:rsid w:val="00DC1553"/>
    <w:rsid w:val="00DC3B42"/>
    <w:rsid w:val="00DC3F11"/>
    <w:rsid w:val="00DC66E2"/>
    <w:rsid w:val="00DC7460"/>
    <w:rsid w:val="00DC7E67"/>
    <w:rsid w:val="00DD1A3E"/>
    <w:rsid w:val="00DD2CEE"/>
    <w:rsid w:val="00DD3617"/>
    <w:rsid w:val="00DD389B"/>
    <w:rsid w:val="00DD5AAE"/>
    <w:rsid w:val="00DD6264"/>
    <w:rsid w:val="00DD7465"/>
    <w:rsid w:val="00DE0464"/>
    <w:rsid w:val="00DE0C26"/>
    <w:rsid w:val="00DE14A0"/>
    <w:rsid w:val="00DE1DD6"/>
    <w:rsid w:val="00DE3218"/>
    <w:rsid w:val="00DE37CF"/>
    <w:rsid w:val="00DE4A72"/>
    <w:rsid w:val="00DE532B"/>
    <w:rsid w:val="00DF1D67"/>
    <w:rsid w:val="00DF225E"/>
    <w:rsid w:val="00DF2266"/>
    <w:rsid w:val="00DF22E1"/>
    <w:rsid w:val="00DF2A35"/>
    <w:rsid w:val="00DF38AF"/>
    <w:rsid w:val="00DF5D6F"/>
    <w:rsid w:val="00DF6CD2"/>
    <w:rsid w:val="00E00C4A"/>
    <w:rsid w:val="00E00E60"/>
    <w:rsid w:val="00E014E0"/>
    <w:rsid w:val="00E01F86"/>
    <w:rsid w:val="00E020CF"/>
    <w:rsid w:val="00E04E2C"/>
    <w:rsid w:val="00E10702"/>
    <w:rsid w:val="00E10803"/>
    <w:rsid w:val="00E11312"/>
    <w:rsid w:val="00E124FF"/>
    <w:rsid w:val="00E15F0E"/>
    <w:rsid w:val="00E174D2"/>
    <w:rsid w:val="00E17DBB"/>
    <w:rsid w:val="00E2444F"/>
    <w:rsid w:val="00E25DE2"/>
    <w:rsid w:val="00E270A0"/>
    <w:rsid w:val="00E27304"/>
    <w:rsid w:val="00E27977"/>
    <w:rsid w:val="00E27BC1"/>
    <w:rsid w:val="00E32A4D"/>
    <w:rsid w:val="00E33729"/>
    <w:rsid w:val="00E3452E"/>
    <w:rsid w:val="00E358E4"/>
    <w:rsid w:val="00E3640E"/>
    <w:rsid w:val="00E365C8"/>
    <w:rsid w:val="00E367B0"/>
    <w:rsid w:val="00E377A7"/>
    <w:rsid w:val="00E37E21"/>
    <w:rsid w:val="00E41088"/>
    <w:rsid w:val="00E4167C"/>
    <w:rsid w:val="00E42768"/>
    <w:rsid w:val="00E42C4E"/>
    <w:rsid w:val="00E42EA0"/>
    <w:rsid w:val="00E437F8"/>
    <w:rsid w:val="00E43F6A"/>
    <w:rsid w:val="00E4439F"/>
    <w:rsid w:val="00E45CA0"/>
    <w:rsid w:val="00E461C6"/>
    <w:rsid w:val="00E469F4"/>
    <w:rsid w:val="00E4724A"/>
    <w:rsid w:val="00E515A9"/>
    <w:rsid w:val="00E52A45"/>
    <w:rsid w:val="00E549FB"/>
    <w:rsid w:val="00E54AA2"/>
    <w:rsid w:val="00E56D61"/>
    <w:rsid w:val="00E61B8D"/>
    <w:rsid w:val="00E62E47"/>
    <w:rsid w:val="00E639B5"/>
    <w:rsid w:val="00E641A3"/>
    <w:rsid w:val="00E67365"/>
    <w:rsid w:val="00E677F4"/>
    <w:rsid w:val="00E70E24"/>
    <w:rsid w:val="00E70ECE"/>
    <w:rsid w:val="00E7243A"/>
    <w:rsid w:val="00E7280C"/>
    <w:rsid w:val="00E734F0"/>
    <w:rsid w:val="00E7380E"/>
    <w:rsid w:val="00E750B3"/>
    <w:rsid w:val="00E77C1C"/>
    <w:rsid w:val="00E80239"/>
    <w:rsid w:val="00E80CB7"/>
    <w:rsid w:val="00E80D57"/>
    <w:rsid w:val="00E81703"/>
    <w:rsid w:val="00E81D62"/>
    <w:rsid w:val="00E8262A"/>
    <w:rsid w:val="00E84529"/>
    <w:rsid w:val="00E87054"/>
    <w:rsid w:val="00E878CB"/>
    <w:rsid w:val="00E90990"/>
    <w:rsid w:val="00E90D97"/>
    <w:rsid w:val="00E9183B"/>
    <w:rsid w:val="00E92471"/>
    <w:rsid w:val="00E92F53"/>
    <w:rsid w:val="00E93F97"/>
    <w:rsid w:val="00E94D88"/>
    <w:rsid w:val="00E95986"/>
    <w:rsid w:val="00E96270"/>
    <w:rsid w:val="00EA01C3"/>
    <w:rsid w:val="00EA06C3"/>
    <w:rsid w:val="00EA2FA9"/>
    <w:rsid w:val="00EA3393"/>
    <w:rsid w:val="00EA498A"/>
    <w:rsid w:val="00EA530C"/>
    <w:rsid w:val="00EA70E4"/>
    <w:rsid w:val="00EA7922"/>
    <w:rsid w:val="00EB06B4"/>
    <w:rsid w:val="00EB2567"/>
    <w:rsid w:val="00EB273B"/>
    <w:rsid w:val="00EB2ECB"/>
    <w:rsid w:val="00EB4FF7"/>
    <w:rsid w:val="00EB5F7D"/>
    <w:rsid w:val="00EB7B64"/>
    <w:rsid w:val="00EC045E"/>
    <w:rsid w:val="00EC19BC"/>
    <w:rsid w:val="00EC1F86"/>
    <w:rsid w:val="00EC3EE2"/>
    <w:rsid w:val="00EC56C9"/>
    <w:rsid w:val="00EC6163"/>
    <w:rsid w:val="00ED1998"/>
    <w:rsid w:val="00ED2485"/>
    <w:rsid w:val="00ED27E9"/>
    <w:rsid w:val="00ED30AD"/>
    <w:rsid w:val="00ED359F"/>
    <w:rsid w:val="00ED3E9C"/>
    <w:rsid w:val="00ED4A5E"/>
    <w:rsid w:val="00ED4A98"/>
    <w:rsid w:val="00ED5712"/>
    <w:rsid w:val="00ED6925"/>
    <w:rsid w:val="00EE09D3"/>
    <w:rsid w:val="00EE226C"/>
    <w:rsid w:val="00EE2DAE"/>
    <w:rsid w:val="00EE346E"/>
    <w:rsid w:val="00EE531E"/>
    <w:rsid w:val="00EE79B4"/>
    <w:rsid w:val="00EE7DAB"/>
    <w:rsid w:val="00EF055A"/>
    <w:rsid w:val="00EF0598"/>
    <w:rsid w:val="00EF2360"/>
    <w:rsid w:val="00EF32C1"/>
    <w:rsid w:val="00EF3C74"/>
    <w:rsid w:val="00EF672C"/>
    <w:rsid w:val="00EF6C41"/>
    <w:rsid w:val="00F00600"/>
    <w:rsid w:val="00F01584"/>
    <w:rsid w:val="00F01CB1"/>
    <w:rsid w:val="00F036D9"/>
    <w:rsid w:val="00F03CE3"/>
    <w:rsid w:val="00F06B8A"/>
    <w:rsid w:val="00F06CB9"/>
    <w:rsid w:val="00F07398"/>
    <w:rsid w:val="00F104D0"/>
    <w:rsid w:val="00F10F6F"/>
    <w:rsid w:val="00F11935"/>
    <w:rsid w:val="00F11C50"/>
    <w:rsid w:val="00F1307F"/>
    <w:rsid w:val="00F21C50"/>
    <w:rsid w:val="00F22868"/>
    <w:rsid w:val="00F22A28"/>
    <w:rsid w:val="00F22D99"/>
    <w:rsid w:val="00F23807"/>
    <w:rsid w:val="00F23A90"/>
    <w:rsid w:val="00F255E7"/>
    <w:rsid w:val="00F25A5B"/>
    <w:rsid w:val="00F27568"/>
    <w:rsid w:val="00F27FDF"/>
    <w:rsid w:val="00F30431"/>
    <w:rsid w:val="00F32630"/>
    <w:rsid w:val="00F32B41"/>
    <w:rsid w:val="00F33203"/>
    <w:rsid w:val="00F344A6"/>
    <w:rsid w:val="00F34575"/>
    <w:rsid w:val="00F34B0E"/>
    <w:rsid w:val="00F35670"/>
    <w:rsid w:val="00F37DF7"/>
    <w:rsid w:val="00F40D51"/>
    <w:rsid w:val="00F415D7"/>
    <w:rsid w:val="00F41CEA"/>
    <w:rsid w:val="00F4284C"/>
    <w:rsid w:val="00F42A75"/>
    <w:rsid w:val="00F42ADD"/>
    <w:rsid w:val="00F42E6B"/>
    <w:rsid w:val="00F433E6"/>
    <w:rsid w:val="00F43F43"/>
    <w:rsid w:val="00F444D7"/>
    <w:rsid w:val="00F45A3F"/>
    <w:rsid w:val="00F45B70"/>
    <w:rsid w:val="00F45CA4"/>
    <w:rsid w:val="00F52256"/>
    <w:rsid w:val="00F527D1"/>
    <w:rsid w:val="00F54B14"/>
    <w:rsid w:val="00F63240"/>
    <w:rsid w:val="00F63358"/>
    <w:rsid w:val="00F63D89"/>
    <w:rsid w:val="00F64234"/>
    <w:rsid w:val="00F6571F"/>
    <w:rsid w:val="00F65A20"/>
    <w:rsid w:val="00F65EDD"/>
    <w:rsid w:val="00F66B60"/>
    <w:rsid w:val="00F80520"/>
    <w:rsid w:val="00F81B55"/>
    <w:rsid w:val="00F8344E"/>
    <w:rsid w:val="00F84398"/>
    <w:rsid w:val="00F847EC"/>
    <w:rsid w:val="00F849E9"/>
    <w:rsid w:val="00F863FD"/>
    <w:rsid w:val="00F8739A"/>
    <w:rsid w:val="00F90D3C"/>
    <w:rsid w:val="00F9333F"/>
    <w:rsid w:val="00F94B5D"/>
    <w:rsid w:val="00F94D62"/>
    <w:rsid w:val="00F9562E"/>
    <w:rsid w:val="00F964BB"/>
    <w:rsid w:val="00F970E2"/>
    <w:rsid w:val="00F974B0"/>
    <w:rsid w:val="00F97E42"/>
    <w:rsid w:val="00FA2BE8"/>
    <w:rsid w:val="00FA2CE2"/>
    <w:rsid w:val="00FA2F44"/>
    <w:rsid w:val="00FA6BBB"/>
    <w:rsid w:val="00FB1E02"/>
    <w:rsid w:val="00FB2120"/>
    <w:rsid w:val="00FB2135"/>
    <w:rsid w:val="00FB39D4"/>
    <w:rsid w:val="00FB403F"/>
    <w:rsid w:val="00FB604D"/>
    <w:rsid w:val="00FB67E2"/>
    <w:rsid w:val="00FC17A8"/>
    <w:rsid w:val="00FC2373"/>
    <w:rsid w:val="00FC2DC7"/>
    <w:rsid w:val="00FC2E26"/>
    <w:rsid w:val="00FC355D"/>
    <w:rsid w:val="00FC3B12"/>
    <w:rsid w:val="00FC589F"/>
    <w:rsid w:val="00FC59FB"/>
    <w:rsid w:val="00FC6F8C"/>
    <w:rsid w:val="00FD0271"/>
    <w:rsid w:val="00FD2C47"/>
    <w:rsid w:val="00FD4163"/>
    <w:rsid w:val="00FD424F"/>
    <w:rsid w:val="00FD5BCC"/>
    <w:rsid w:val="00FD79BB"/>
    <w:rsid w:val="00FE16AF"/>
    <w:rsid w:val="00FE3FBA"/>
    <w:rsid w:val="00FE41DA"/>
    <w:rsid w:val="00FF1260"/>
    <w:rsid w:val="00FF16E7"/>
    <w:rsid w:val="00FF25C9"/>
    <w:rsid w:val="00FF2641"/>
    <w:rsid w:val="00FF2FFB"/>
    <w:rsid w:val="00FF5486"/>
    <w:rsid w:val="00F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699610"/>
  <w15:chartTrackingRefBased/>
  <w15:docId w15:val="{7C23E808-1B7A-4259-8B62-C75361D4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9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39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D19"/>
    <w:pPr>
      <w:spacing w:after="240" w:line="360" w:lineRule="atLeast"/>
      <w:jc w:val="both"/>
    </w:pPr>
    <w:rPr>
      <w:rFonts w:ascii="Arial" w:eastAsia="MS Mincho" w:hAnsi="Arial"/>
      <w:sz w:val="20"/>
    </w:rPr>
  </w:style>
  <w:style w:type="paragraph" w:styleId="Heading1">
    <w:name w:val="heading 1"/>
    <w:basedOn w:val="Normal"/>
    <w:next w:val="Normal"/>
    <w:link w:val="Heading1Char"/>
    <w:uiPriority w:val="39"/>
    <w:semiHidden/>
    <w:qFormat/>
    <w:rsid w:val="00D55E7B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39"/>
    <w:semiHidden/>
    <w:qFormat/>
    <w:rsid w:val="00D55E7B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39"/>
    <w:semiHidden/>
    <w:qFormat/>
    <w:rsid w:val="00D55E7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39"/>
    <w:semiHidden/>
    <w:qFormat/>
    <w:rsid w:val="00D55E7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39"/>
    <w:semiHidden/>
    <w:qFormat/>
    <w:rsid w:val="00D55E7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39"/>
    <w:semiHidden/>
    <w:qFormat/>
    <w:rsid w:val="00D55E7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39"/>
    <w:semiHidden/>
    <w:qFormat/>
    <w:rsid w:val="00D55E7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39"/>
    <w:semiHidden/>
    <w:qFormat/>
    <w:rsid w:val="00D55E7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39"/>
    <w:semiHidden/>
    <w:qFormat/>
    <w:rsid w:val="00D55E7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semiHidden/>
    <w:qFormat/>
    <w:rsid w:val="007B34A3"/>
    <w:pPr>
      <w:ind w:left="720"/>
    </w:pPr>
  </w:style>
  <w:style w:type="paragraph" w:customStyle="1" w:styleId="Level1Number">
    <w:name w:val="Level 1 Number"/>
    <w:basedOn w:val="ListParagraph"/>
    <w:uiPriority w:val="1"/>
    <w:qFormat/>
    <w:rsid w:val="00513B1C"/>
    <w:pPr>
      <w:numPr>
        <w:numId w:val="68"/>
      </w:numPr>
    </w:pPr>
  </w:style>
  <w:style w:type="paragraph" w:customStyle="1" w:styleId="Level2Number">
    <w:name w:val="Level 2 Number"/>
    <w:basedOn w:val="ListParagraph"/>
    <w:link w:val="Level2NumberChar"/>
    <w:uiPriority w:val="1"/>
    <w:qFormat/>
    <w:rsid w:val="00BF6E7E"/>
    <w:pPr>
      <w:numPr>
        <w:ilvl w:val="1"/>
        <w:numId w:val="68"/>
      </w:numPr>
      <w:tabs>
        <w:tab w:val="clear" w:pos="992"/>
        <w:tab w:val="left" w:pos="993"/>
      </w:tabs>
    </w:pPr>
  </w:style>
  <w:style w:type="paragraph" w:customStyle="1" w:styleId="Level3Number">
    <w:name w:val="Level 3 Number"/>
    <w:basedOn w:val="ListParagraph"/>
    <w:uiPriority w:val="1"/>
    <w:qFormat/>
    <w:rsid w:val="00BF6E7E"/>
    <w:pPr>
      <w:numPr>
        <w:ilvl w:val="2"/>
        <w:numId w:val="68"/>
      </w:numPr>
      <w:tabs>
        <w:tab w:val="left" w:pos="1843"/>
      </w:tabs>
    </w:pPr>
  </w:style>
  <w:style w:type="paragraph" w:customStyle="1" w:styleId="Level4Number">
    <w:name w:val="Level 4 Number"/>
    <w:basedOn w:val="ListParagraph"/>
    <w:uiPriority w:val="1"/>
    <w:qFormat/>
    <w:rsid w:val="00BF6E7E"/>
    <w:pPr>
      <w:numPr>
        <w:ilvl w:val="3"/>
        <w:numId w:val="68"/>
      </w:numPr>
      <w:tabs>
        <w:tab w:val="left" w:pos="2835"/>
      </w:tabs>
    </w:pPr>
  </w:style>
  <w:style w:type="paragraph" w:customStyle="1" w:styleId="Level5Number">
    <w:name w:val="Level 5 Number"/>
    <w:basedOn w:val="ListParagraph"/>
    <w:uiPriority w:val="1"/>
    <w:qFormat/>
    <w:rsid w:val="00B81D75"/>
    <w:pPr>
      <w:numPr>
        <w:ilvl w:val="4"/>
        <w:numId w:val="68"/>
      </w:numPr>
    </w:pPr>
  </w:style>
  <w:style w:type="paragraph" w:customStyle="1" w:styleId="Level6Number">
    <w:name w:val="Level 6 Number"/>
    <w:basedOn w:val="ListParagraph"/>
    <w:uiPriority w:val="1"/>
    <w:qFormat/>
    <w:rsid w:val="00B81D75"/>
    <w:pPr>
      <w:numPr>
        <w:ilvl w:val="5"/>
        <w:numId w:val="68"/>
      </w:numPr>
      <w:tabs>
        <w:tab w:val="clear" w:pos="5670"/>
        <w:tab w:val="num" w:pos="360"/>
      </w:tabs>
      <w:ind w:left="720" w:firstLine="0"/>
    </w:pPr>
  </w:style>
  <w:style w:type="paragraph" w:styleId="NoSpacing">
    <w:name w:val="No Spacing"/>
    <w:uiPriority w:val="99"/>
    <w:semiHidden/>
    <w:qFormat/>
    <w:rsid w:val="0084269D"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qFormat/>
    <w:rsid w:val="0084269D"/>
    <w:rPr>
      <w:i/>
      <w:iCs/>
    </w:rPr>
  </w:style>
  <w:style w:type="paragraph" w:customStyle="1" w:styleId="Level1Unnumbered">
    <w:name w:val="Level 1 Unnumbered"/>
    <w:basedOn w:val="Normal"/>
    <w:uiPriority w:val="2"/>
    <w:qFormat/>
    <w:rsid w:val="00EB7B64"/>
    <w:pPr>
      <w:numPr>
        <w:ilvl w:val="1"/>
        <w:numId w:val="72"/>
      </w:numPr>
    </w:pPr>
  </w:style>
  <w:style w:type="paragraph" w:customStyle="1" w:styleId="Level2Unnumbered">
    <w:name w:val="Level 2 Unnumbered"/>
    <w:basedOn w:val="Normal"/>
    <w:uiPriority w:val="2"/>
    <w:qFormat/>
    <w:rsid w:val="00B81D75"/>
    <w:pPr>
      <w:numPr>
        <w:ilvl w:val="2"/>
        <w:numId w:val="72"/>
      </w:numPr>
    </w:pPr>
  </w:style>
  <w:style w:type="paragraph" w:customStyle="1" w:styleId="Level3Unnumbered">
    <w:name w:val="Level 3 Unnumbered"/>
    <w:basedOn w:val="Normal"/>
    <w:uiPriority w:val="2"/>
    <w:qFormat/>
    <w:rsid w:val="00991AE2"/>
    <w:pPr>
      <w:numPr>
        <w:ilvl w:val="3"/>
        <w:numId w:val="72"/>
      </w:numPr>
      <w:tabs>
        <w:tab w:val="clear" w:pos="1701"/>
        <w:tab w:val="num" w:pos="1843"/>
      </w:tabs>
      <w:ind w:left="1843"/>
    </w:pPr>
  </w:style>
  <w:style w:type="paragraph" w:customStyle="1" w:styleId="Level4Unnumbered">
    <w:name w:val="Level 4 Unnumbered"/>
    <w:basedOn w:val="Normal"/>
    <w:uiPriority w:val="2"/>
    <w:qFormat/>
    <w:rsid w:val="00B81D75"/>
    <w:pPr>
      <w:numPr>
        <w:ilvl w:val="4"/>
        <w:numId w:val="72"/>
      </w:numPr>
    </w:pPr>
  </w:style>
  <w:style w:type="paragraph" w:customStyle="1" w:styleId="Level5Unnumbered">
    <w:name w:val="Level 5 Unnumbered"/>
    <w:basedOn w:val="Normal"/>
    <w:uiPriority w:val="2"/>
    <w:qFormat/>
    <w:rsid w:val="00815294"/>
    <w:pPr>
      <w:numPr>
        <w:ilvl w:val="5"/>
        <w:numId w:val="72"/>
      </w:numPr>
      <w:tabs>
        <w:tab w:val="clear" w:pos="3969"/>
        <w:tab w:val="num" w:pos="4111"/>
      </w:tabs>
      <w:ind w:left="4111"/>
    </w:pPr>
  </w:style>
  <w:style w:type="paragraph" w:customStyle="1" w:styleId="Level6Unnumbered">
    <w:name w:val="Level 6 Unnumbered"/>
    <w:basedOn w:val="Normal"/>
    <w:uiPriority w:val="2"/>
    <w:qFormat/>
    <w:rsid w:val="00B81D75"/>
    <w:pPr>
      <w:numPr>
        <w:ilvl w:val="6"/>
        <w:numId w:val="72"/>
      </w:numPr>
    </w:pPr>
  </w:style>
  <w:style w:type="paragraph" w:customStyle="1" w:styleId="Level1">
    <w:name w:val="Level 1"/>
    <w:basedOn w:val="Normal"/>
    <w:semiHidden/>
    <w:qFormat/>
    <w:rsid w:val="00E43F6A"/>
    <w:pPr>
      <w:numPr>
        <w:numId w:val="2"/>
      </w:numPr>
      <w:outlineLvl w:val="0"/>
    </w:pPr>
    <w:rPr>
      <w:rFonts w:ascii="Verdana" w:eastAsia="Times New Roman" w:hAnsi="Verdana" w:cs="Times New Roman"/>
      <w:sz w:val="18"/>
      <w:szCs w:val="18"/>
      <w:lang w:val="en-GB" w:eastAsia="zh-CN"/>
    </w:rPr>
  </w:style>
  <w:style w:type="table" w:styleId="LightShading">
    <w:name w:val="Light Shading"/>
    <w:basedOn w:val="TableNormal"/>
    <w:uiPriority w:val="60"/>
    <w:rsid w:val="00DA38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2">
    <w:name w:val="Light Shading Accent 2"/>
    <w:basedOn w:val="TableNormal"/>
    <w:uiPriority w:val="60"/>
    <w:rsid w:val="00DA38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ableGrid">
    <w:name w:val="Table Grid"/>
    <w:basedOn w:val="TableNormal"/>
    <w:uiPriority w:val="59"/>
    <w:rsid w:val="00345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2">
    <w:name w:val="Level 2"/>
    <w:basedOn w:val="Normal"/>
    <w:link w:val="Level2Char"/>
    <w:semiHidden/>
    <w:qFormat/>
    <w:rsid w:val="00E43F6A"/>
    <w:pPr>
      <w:numPr>
        <w:ilvl w:val="3"/>
        <w:numId w:val="2"/>
      </w:numPr>
      <w:tabs>
        <w:tab w:val="clear" w:pos="3119"/>
        <w:tab w:val="num" w:pos="851"/>
      </w:tabs>
      <w:ind w:left="851" w:hanging="851"/>
      <w:outlineLvl w:val="1"/>
    </w:pPr>
    <w:rPr>
      <w:rFonts w:ascii="Verdana" w:eastAsia="Times New Roman" w:hAnsi="Verdana" w:cs="Times New Roman"/>
      <w:sz w:val="18"/>
      <w:szCs w:val="18"/>
      <w:lang w:val="en-GB" w:eastAsia="zh-CN"/>
    </w:rPr>
  </w:style>
  <w:style w:type="table" w:styleId="LightShading-Accent5">
    <w:name w:val="Light Shading Accent 5"/>
    <w:basedOn w:val="TableNormal"/>
    <w:uiPriority w:val="60"/>
    <w:rsid w:val="00DA38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ableGrid1">
    <w:name w:val="Table Grid 1"/>
    <w:basedOn w:val="TableNormal"/>
    <w:uiPriority w:val="99"/>
    <w:semiHidden/>
    <w:unhideWhenUsed/>
    <w:rsid w:val="00345F2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Level2Char">
    <w:name w:val="Level 2 Char"/>
    <w:link w:val="Level2"/>
    <w:semiHidden/>
    <w:rsid w:val="000925D5"/>
    <w:rPr>
      <w:rFonts w:ascii="Verdana" w:eastAsia="Times New Roman" w:hAnsi="Verdana" w:cs="Times New Roman"/>
      <w:sz w:val="18"/>
      <w:szCs w:val="18"/>
      <w:lang w:val="en-GB" w:eastAsia="zh-CN"/>
    </w:rPr>
  </w:style>
  <w:style w:type="paragraph" w:customStyle="1" w:styleId="Level3">
    <w:name w:val="Level 3"/>
    <w:basedOn w:val="Normal"/>
    <w:semiHidden/>
    <w:qFormat/>
    <w:rsid w:val="00E43F6A"/>
    <w:pPr>
      <w:numPr>
        <w:ilvl w:val="2"/>
        <w:numId w:val="2"/>
      </w:numPr>
      <w:outlineLvl w:val="2"/>
    </w:pPr>
    <w:rPr>
      <w:rFonts w:ascii="Verdana" w:eastAsia="Times New Roman" w:hAnsi="Verdana" w:cs="Times New Roman"/>
      <w:sz w:val="18"/>
      <w:szCs w:val="18"/>
      <w:lang w:val="en-GB" w:eastAsia="zh-CN"/>
    </w:rPr>
  </w:style>
  <w:style w:type="paragraph" w:customStyle="1" w:styleId="Level5">
    <w:name w:val="Level 5"/>
    <w:basedOn w:val="Normal"/>
    <w:semiHidden/>
    <w:qFormat/>
    <w:rsid w:val="00E43F6A"/>
    <w:pPr>
      <w:numPr>
        <w:ilvl w:val="4"/>
        <w:numId w:val="2"/>
      </w:numPr>
      <w:outlineLvl w:val="4"/>
    </w:pPr>
    <w:rPr>
      <w:rFonts w:ascii="Verdana" w:eastAsia="Times New Roman" w:hAnsi="Verdana" w:cs="Times New Roman"/>
      <w:sz w:val="18"/>
      <w:szCs w:val="18"/>
      <w:lang w:val="en-GB" w:eastAsia="zh-CN"/>
    </w:rPr>
  </w:style>
  <w:style w:type="paragraph" w:styleId="TOC2">
    <w:name w:val="toc 2"/>
    <w:basedOn w:val="Normal"/>
    <w:next w:val="Normal"/>
    <w:autoRedefine/>
    <w:uiPriority w:val="39"/>
    <w:unhideWhenUsed/>
    <w:rsid w:val="00F40D51"/>
    <w:pPr>
      <w:tabs>
        <w:tab w:val="left" w:pos="880"/>
        <w:tab w:val="right" w:leader="dot" w:pos="9191"/>
      </w:tabs>
      <w:spacing w:after="120"/>
    </w:pPr>
    <w:rPr>
      <w:rFonts w:eastAsiaTheme="minorEastAsia" w:cs="Arial"/>
      <w:noProof/>
      <w:lang w:eastAsia="en-ZA"/>
    </w:rPr>
  </w:style>
  <w:style w:type="paragraph" w:styleId="TOC3">
    <w:name w:val="toc 3"/>
    <w:basedOn w:val="Normal"/>
    <w:next w:val="Normal"/>
    <w:autoRedefine/>
    <w:uiPriority w:val="39"/>
    <w:unhideWhenUsed/>
    <w:rsid w:val="00F40D51"/>
    <w:pPr>
      <w:tabs>
        <w:tab w:val="left" w:pos="1320"/>
        <w:tab w:val="right" w:leader="dot" w:pos="9191"/>
      </w:tabs>
      <w:spacing w:after="120"/>
    </w:pPr>
    <w:rPr>
      <w:rFonts w:cs="Arial"/>
      <w:noProof/>
    </w:rPr>
  </w:style>
  <w:style w:type="character" w:customStyle="1" w:styleId="Heading1Char">
    <w:name w:val="Heading 1 Char"/>
    <w:basedOn w:val="DefaultParagraphFont"/>
    <w:link w:val="Heading1"/>
    <w:uiPriority w:val="39"/>
    <w:semiHidden/>
    <w:rsid w:val="0083299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39"/>
    <w:semiHidden/>
    <w:rsid w:val="0083299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39"/>
    <w:semiHidden/>
    <w:rsid w:val="0083299B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39"/>
    <w:semiHidden/>
    <w:rsid w:val="0083299B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39"/>
    <w:semiHidden/>
    <w:rsid w:val="0083299B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39"/>
    <w:semiHidden/>
    <w:rsid w:val="0083299B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39"/>
    <w:semiHidden/>
    <w:rsid w:val="0083299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39"/>
    <w:semiHidden/>
    <w:rsid w:val="0083299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39"/>
    <w:semiHidden/>
    <w:rsid w:val="008329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eader">
    <w:name w:val="header"/>
    <w:basedOn w:val="Normal"/>
    <w:link w:val="HeaderChar"/>
    <w:uiPriority w:val="99"/>
    <w:rsid w:val="00DE046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3873DC"/>
    <w:rPr>
      <w:rFonts w:ascii="Avenir Book" w:hAnsi="Avenir Book"/>
      <w:sz w:val="24"/>
    </w:rPr>
  </w:style>
  <w:style w:type="paragraph" w:styleId="Footer">
    <w:name w:val="footer"/>
    <w:basedOn w:val="Normal"/>
    <w:link w:val="FooterChar"/>
    <w:uiPriority w:val="99"/>
    <w:semiHidden/>
    <w:rsid w:val="00DE046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925D5"/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86606D"/>
    <w:rPr>
      <w:color w:val="0000FF" w:themeColor="hyperlink"/>
      <w:u w:val="single"/>
    </w:rPr>
  </w:style>
  <w:style w:type="paragraph" w:styleId="TOC1">
    <w:name w:val="toc 1"/>
    <w:basedOn w:val="TOC8"/>
    <w:next w:val="Normal"/>
    <w:autoRedefine/>
    <w:uiPriority w:val="39"/>
    <w:unhideWhenUsed/>
    <w:rsid w:val="006403C9"/>
    <w:pPr>
      <w:tabs>
        <w:tab w:val="clear" w:pos="9191"/>
        <w:tab w:val="left" w:pos="426"/>
        <w:tab w:val="right" w:leader="dot" w:pos="9214"/>
      </w:tabs>
    </w:pPr>
  </w:style>
  <w:style w:type="numbering" w:customStyle="1" w:styleId="MyStyles">
    <w:name w:val="MyStyles"/>
    <w:uiPriority w:val="99"/>
    <w:rsid w:val="006E6857"/>
    <w:pPr>
      <w:numPr>
        <w:numId w:val="3"/>
      </w:numPr>
    </w:pPr>
  </w:style>
  <w:style w:type="paragraph" w:customStyle="1" w:styleId="Level1NumberedHeadingBOLDCAPS">
    <w:name w:val="Level 1 Numbered Heading BOLD CAPS"/>
    <w:basedOn w:val="Level1Number"/>
    <w:next w:val="Level2Number"/>
    <w:uiPriority w:val="3"/>
    <w:qFormat/>
    <w:rsid w:val="00EA530C"/>
    <w:pPr>
      <w:keepNext/>
      <w:outlineLvl w:val="0"/>
    </w:pPr>
    <w:rPr>
      <w:rFonts w:ascii="Arial Bold" w:hAnsi="Arial Bold"/>
      <w:b/>
      <w:bCs/>
      <w:caps/>
    </w:rPr>
  </w:style>
  <w:style w:type="paragraph" w:customStyle="1" w:styleId="Level1NumberedHeadingBOLDCAPSTOC">
    <w:name w:val="Level 1 Numbered Heading BOLDCAPS TOC"/>
    <w:basedOn w:val="Level1Number"/>
    <w:next w:val="Level2Number"/>
    <w:uiPriority w:val="1"/>
    <w:semiHidden/>
    <w:qFormat/>
    <w:rsid w:val="006E4095"/>
    <w:pPr>
      <w:keepNext/>
      <w:outlineLvl w:val="0"/>
    </w:pPr>
    <w:rPr>
      <w:b/>
      <w:caps/>
    </w:rPr>
  </w:style>
  <w:style w:type="paragraph" w:customStyle="1" w:styleId="Level1NumberedHeadingBOLDITALICSTOC">
    <w:name w:val="Level 1 Numbered Heading BOLDITALICS TOC"/>
    <w:basedOn w:val="Level1Number"/>
    <w:next w:val="Level2Number"/>
    <w:uiPriority w:val="1"/>
    <w:semiHidden/>
    <w:qFormat/>
    <w:rsid w:val="00DC1553"/>
    <w:pPr>
      <w:keepNext/>
      <w:outlineLvl w:val="0"/>
    </w:pPr>
    <w:rPr>
      <w:b/>
      <w:i/>
    </w:rPr>
  </w:style>
  <w:style w:type="paragraph" w:styleId="TOC4">
    <w:name w:val="toc 4"/>
    <w:basedOn w:val="Normal"/>
    <w:next w:val="Normal"/>
    <w:autoRedefine/>
    <w:uiPriority w:val="39"/>
    <w:unhideWhenUsed/>
    <w:rsid w:val="00736DDB"/>
    <w:pPr>
      <w:tabs>
        <w:tab w:val="left" w:pos="1760"/>
        <w:tab w:val="right" w:leader="dot" w:pos="9191"/>
      </w:tabs>
      <w:spacing w:after="120"/>
    </w:pPr>
    <w:rPr>
      <w:noProof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79E5"/>
    <w:pPr>
      <w:numPr>
        <w:numId w:val="0"/>
      </w:numPr>
      <w:spacing w:line="276" w:lineRule="auto"/>
      <w:jc w:val="left"/>
      <w:outlineLvl w:val="9"/>
    </w:pPr>
    <w:rPr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rsid w:val="003A79E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9E5"/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A79E5"/>
    <w:pPr>
      <w:spacing w:after="0"/>
      <w:ind w:left="220" w:hanging="220"/>
    </w:pPr>
  </w:style>
  <w:style w:type="paragraph" w:customStyle="1" w:styleId="Level1NumberedHeadingBOLDUNDERLINETOC">
    <w:name w:val="Level 1 Numbered Heading BOLDUNDERLINE TOC"/>
    <w:basedOn w:val="Level1Number"/>
    <w:next w:val="Level2Number"/>
    <w:uiPriority w:val="1"/>
    <w:semiHidden/>
    <w:qFormat/>
    <w:rsid w:val="009A36FB"/>
    <w:pPr>
      <w:keepNext/>
      <w:outlineLvl w:val="0"/>
    </w:pPr>
    <w:rPr>
      <w:b/>
      <w:u w:val="single"/>
    </w:rPr>
  </w:style>
  <w:style w:type="paragraph" w:customStyle="1" w:styleId="Level2NumberedHeadingUND">
    <w:name w:val="Level 2 Numbered Heading UND"/>
    <w:basedOn w:val="Level2Number"/>
    <w:next w:val="Level3Number"/>
    <w:uiPriority w:val="3"/>
    <w:qFormat/>
    <w:rsid w:val="00691743"/>
    <w:pPr>
      <w:keepNext/>
      <w:outlineLvl w:val="1"/>
    </w:pPr>
    <w:rPr>
      <w:u w:val="single"/>
    </w:rPr>
  </w:style>
  <w:style w:type="paragraph" w:customStyle="1" w:styleId="Level0UnnumberedHeading">
    <w:name w:val="Level 0 Unnumbered Heading"/>
    <w:basedOn w:val="Level0CenterHeading"/>
    <w:next w:val="Normal"/>
    <w:uiPriority w:val="4"/>
    <w:rsid w:val="007D63C1"/>
    <w:pPr>
      <w:jc w:val="both"/>
    </w:pPr>
    <w:rPr>
      <w:bCs w:val="0"/>
    </w:rPr>
  </w:style>
  <w:style w:type="paragraph" w:customStyle="1" w:styleId="SectionATOC">
    <w:name w:val="Section A TOC"/>
    <w:basedOn w:val="Normal"/>
    <w:next w:val="Normal"/>
    <w:uiPriority w:val="6"/>
    <w:semiHidden/>
    <w:rsid w:val="001049CD"/>
    <w:pPr>
      <w:keepNext/>
      <w:numPr>
        <w:numId w:val="4"/>
      </w:numPr>
      <w:jc w:val="center"/>
      <w:outlineLvl w:val="0"/>
    </w:pPr>
    <w:rPr>
      <w:b/>
    </w:rPr>
  </w:style>
  <w:style w:type="paragraph" w:customStyle="1" w:styleId="Section1TOC">
    <w:name w:val="Section 1 TOC"/>
    <w:basedOn w:val="Normal"/>
    <w:next w:val="Normal"/>
    <w:uiPriority w:val="6"/>
    <w:semiHidden/>
    <w:qFormat/>
    <w:rsid w:val="001049CD"/>
    <w:pPr>
      <w:keepNext/>
      <w:numPr>
        <w:numId w:val="5"/>
      </w:numPr>
      <w:ind w:left="0" w:firstLine="0"/>
      <w:jc w:val="center"/>
      <w:outlineLvl w:val="0"/>
    </w:pPr>
    <w:rPr>
      <w:b/>
    </w:rPr>
  </w:style>
  <w:style w:type="paragraph" w:customStyle="1" w:styleId="PartATOC">
    <w:name w:val="Part A TOC"/>
    <w:basedOn w:val="Normal"/>
    <w:next w:val="Normal"/>
    <w:uiPriority w:val="6"/>
    <w:semiHidden/>
    <w:qFormat/>
    <w:rsid w:val="001049CD"/>
    <w:pPr>
      <w:keepNext/>
      <w:numPr>
        <w:numId w:val="6"/>
      </w:numPr>
      <w:jc w:val="center"/>
      <w:outlineLvl w:val="0"/>
    </w:pPr>
    <w:rPr>
      <w:b/>
    </w:rPr>
  </w:style>
  <w:style w:type="paragraph" w:customStyle="1" w:styleId="Part1TOC">
    <w:name w:val="Part 1 TOC"/>
    <w:basedOn w:val="Normal"/>
    <w:next w:val="Normal"/>
    <w:uiPriority w:val="6"/>
    <w:semiHidden/>
    <w:rsid w:val="001049CD"/>
    <w:pPr>
      <w:keepNext/>
      <w:numPr>
        <w:numId w:val="7"/>
      </w:numPr>
      <w:ind w:left="0" w:firstLine="0"/>
      <w:jc w:val="center"/>
      <w:outlineLvl w:val="0"/>
    </w:pPr>
    <w:rPr>
      <w:b/>
    </w:rPr>
  </w:style>
  <w:style w:type="paragraph" w:customStyle="1" w:styleId="ChapterATOC">
    <w:name w:val="Chapter A TOC"/>
    <w:basedOn w:val="Normal"/>
    <w:next w:val="Normal"/>
    <w:uiPriority w:val="6"/>
    <w:semiHidden/>
    <w:qFormat/>
    <w:rsid w:val="001049CD"/>
    <w:pPr>
      <w:keepNext/>
      <w:numPr>
        <w:numId w:val="8"/>
      </w:numPr>
      <w:ind w:left="0" w:firstLine="0"/>
      <w:jc w:val="center"/>
      <w:outlineLvl w:val="0"/>
    </w:pPr>
    <w:rPr>
      <w:b/>
    </w:rPr>
  </w:style>
  <w:style w:type="paragraph" w:customStyle="1" w:styleId="Chapter1TOC">
    <w:name w:val="Chapter 1 TOC"/>
    <w:basedOn w:val="Normal"/>
    <w:next w:val="Normal"/>
    <w:uiPriority w:val="6"/>
    <w:semiHidden/>
    <w:qFormat/>
    <w:rsid w:val="001049CD"/>
    <w:pPr>
      <w:keepNext/>
      <w:numPr>
        <w:numId w:val="9"/>
      </w:numPr>
      <w:ind w:left="0" w:firstLine="0"/>
      <w:jc w:val="center"/>
      <w:outlineLvl w:val="0"/>
    </w:pPr>
    <w:rPr>
      <w:b/>
    </w:rPr>
  </w:style>
  <w:style w:type="paragraph" w:customStyle="1" w:styleId="AnnexeAquotes">
    <w:name w:val="Annexe A quotes"/>
    <w:basedOn w:val="Normal"/>
    <w:next w:val="Normal"/>
    <w:uiPriority w:val="8"/>
    <w:semiHidden/>
    <w:rsid w:val="000036D7"/>
    <w:pPr>
      <w:keepNext/>
      <w:pageBreakBefore/>
      <w:numPr>
        <w:numId w:val="55"/>
      </w:numPr>
      <w:ind w:left="0" w:firstLine="0"/>
      <w:outlineLvl w:val="7"/>
    </w:pPr>
    <w:rPr>
      <w:b/>
    </w:rPr>
  </w:style>
  <w:style w:type="paragraph" w:customStyle="1" w:styleId="AnnexeAquotessub">
    <w:name w:val="Annexe A quotes sub"/>
    <w:basedOn w:val="AnnexeAquotes"/>
    <w:next w:val="Normal"/>
    <w:uiPriority w:val="8"/>
    <w:semiHidden/>
    <w:rsid w:val="000036D7"/>
    <w:pPr>
      <w:numPr>
        <w:ilvl w:val="1"/>
      </w:numPr>
      <w:ind w:left="0" w:firstLine="0"/>
      <w:outlineLvl w:val="8"/>
    </w:pPr>
  </w:style>
  <w:style w:type="paragraph" w:customStyle="1" w:styleId="Annexe1quotes0">
    <w:name w:val="Annexe 1 quotes"/>
    <w:basedOn w:val="Normal"/>
    <w:next w:val="Normal"/>
    <w:uiPriority w:val="10"/>
    <w:semiHidden/>
    <w:rsid w:val="000036D7"/>
    <w:pPr>
      <w:keepNext/>
      <w:pageBreakBefore/>
      <w:numPr>
        <w:numId w:val="53"/>
      </w:numPr>
      <w:ind w:left="0" w:firstLine="0"/>
      <w:outlineLvl w:val="7"/>
    </w:pPr>
    <w:rPr>
      <w:b/>
    </w:rPr>
  </w:style>
  <w:style w:type="paragraph" w:customStyle="1" w:styleId="Annexe1quotessub">
    <w:name w:val="Annexe 1 quotes sub"/>
    <w:basedOn w:val="Annexe1quotes0"/>
    <w:next w:val="Normal"/>
    <w:uiPriority w:val="10"/>
    <w:semiHidden/>
    <w:rsid w:val="000036D7"/>
    <w:pPr>
      <w:numPr>
        <w:ilvl w:val="1"/>
      </w:numPr>
      <w:ind w:left="0" w:firstLine="0"/>
      <w:outlineLvl w:val="8"/>
    </w:pPr>
  </w:style>
  <w:style w:type="paragraph" w:customStyle="1" w:styleId="AnnexAquotes0">
    <w:name w:val="Annex A quotes"/>
    <w:basedOn w:val="Normal"/>
    <w:next w:val="Normal"/>
    <w:uiPriority w:val="17"/>
    <w:semiHidden/>
    <w:rsid w:val="004D51AF"/>
    <w:pPr>
      <w:keepNext/>
      <w:pageBreakBefore/>
      <w:numPr>
        <w:numId w:val="57"/>
      </w:numPr>
      <w:outlineLvl w:val="7"/>
    </w:pPr>
    <w:rPr>
      <w:b/>
    </w:rPr>
  </w:style>
  <w:style w:type="paragraph" w:customStyle="1" w:styleId="AnnexAquotessub">
    <w:name w:val="Annex A quotes sub"/>
    <w:basedOn w:val="AnnexAquotes0"/>
    <w:next w:val="Normal"/>
    <w:uiPriority w:val="17"/>
    <w:semiHidden/>
    <w:rsid w:val="004D51AF"/>
    <w:pPr>
      <w:numPr>
        <w:ilvl w:val="1"/>
      </w:numPr>
      <w:ind w:left="0" w:firstLine="0"/>
      <w:outlineLvl w:val="8"/>
    </w:pPr>
  </w:style>
  <w:style w:type="paragraph" w:customStyle="1" w:styleId="Annex1quotes0">
    <w:name w:val="Annex 1 quotes"/>
    <w:basedOn w:val="ListParagraph"/>
    <w:next w:val="Normal"/>
    <w:uiPriority w:val="18"/>
    <w:semiHidden/>
    <w:rsid w:val="004D51AF"/>
    <w:pPr>
      <w:pageBreakBefore/>
      <w:numPr>
        <w:numId w:val="56"/>
      </w:numPr>
      <w:outlineLvl w:val="7"/>
    </w:pPr>
    <w:rPr>
      <w:b/>
    </w:rPr>
  </w:style>
  <w:style w:type="paragraph" w:customStyle="1" w:styleId="Annex1quotessub">
    <w:name w:val="Annex 1 quotes sub"/>
    <w:basedOn w:val="Annex1quotes0"/>
    <w:next w:val="Normal"/>
    <w:uiPriority w:val="18"/>
    <w:semiHidden/>
    <w:rsid w:val="004D51AF"/>
    <w:pPr>
      <w:numPr>
        <w:ilvl w:val="1"/>
      </w:numPr>
      <w:ind w:left="0" w:firstLine="0"/>
      <w:outlineLvl w:val="8"/>
    </w:pPr>
  </w:style>
  <w:style w:type="paragraph" w:customStyle="1" w:styleId="AnnexureAquotes">
    <w:name w:val="Annexure A quotes"/>
    <w:basedOn w:val="Normal"/>
    <w:next w:val="Normal"/>
    <w:uiPriority w:val="12"/>
    <w:semiHidden/>
    <w:rsid w:val="00BE571E"/>
    <w:pPr>
      <w:keepNext/>
      <w:pageBreakBefore/>
      <w:numPr>
        <w:numId w:val="51"/>
      </w:numPr>
      <w:outlineLvl w:val="7"/>
    </w:pPr>
    <w:rPr>
      <w:b/>
    </w:rPr>
  </w:style>
  <w:style w:type="paragraph" w:customStyle="1" w:styleId="AnnexureAquotessub">
    <w:name w:val="Annexure A quotes sub"/>
    <w:basedOn w:val="AnnexureAquotes"/>
    <w:next w:val="Normal"/>
    <w:uiPriority w:val="12"/>
    <w:semiHidden/>
    <w:rsid w:val="008A70EC"/>
    <w:pPr>
      <w:numPr>
        <w:ilvl w:val="1"/>
      </w:numPr>
      <w:ind w:left="0" w:firstLine="0"/>
      <w:outlineLvl w:val="8"/>
    </w:pPr>
  </w:style>
  <w:style w:type="paragraph" w:customStyle="1" w:styleId="AnnexureA">
    <w:name w:val="Annexure A"/>
    <w:basedOn w:val="Normal"/>
    <w:next w:val="Normal"/>
    <w:uiPriority w:val="11"/>
    <w:semiHidden/>
    <w:rsid w:val="003F204E"/>
    <w:pPr>
      <w:keepNext/>
      <w:pageBreakBefore/>
      <w:numPr>
        <w:numId w:val="49"/>
      </w:numPr>
      <w:ind w:left="0" w:firstLine="0"/>
      <w:outlineLvl w:val="7"/>
    </w:pPr>
    <w:rPr>
      <w:b/>
    </w:rPr>
  </w:style>
  <w:style w:type="paragraph" w:customStyle="1" w:styleId="AnnexureAsub">
    <w:name w:val="Annexure A sub"/>
    <w:basedOn w:val="AnnexureA"/>
    <w:next w:val="Normal"/>
    <w:uiPriority w:val="11"/>
    <w:semiHidden/>
    <w:rsid w:val="00F42ADD"/>
    <w:pPr>
      <w:numPr>
        <w:ilvl w:val="1"/>
        <w:numId w:val="50"/>
      </w:numPr>
      <w:ind w:left="0" w:firstLine="0"/>
      <w:outlineLvl w:val="8"/>
    </w:pPr>
  </w:style>
  <w:style w:type="paragraph" w:customStyle="1" w:styleId="Annexure10">
    <w:name w:val="Annexure 1"/>
    <w:basedOn w:val="Normal"/>
    <w:next w:val="Normal"/>
    <w:uiPriority w:val="13"/>
    <w:semiHidden/>
    <w:rsid w:val="003F204E"/>
    <w:pPr>
      <w:keepNext/>
      <w:pageBreakBefore/>
      <w:numPr>
        <w:numId w:val="47"/>
      </w:numPr>
      <w:outlineLvl w:val="7"/>
    </w:pPr>
    <w:rPr>
      <w:b/>
    </w:rPr>
  </w:style>
  <w:style w:type="paragraph" w:customStyle="1" w:styleId="Annexure1sub">
    <w:name w:val="Annexure 1 sub"/>
    <w:basedOn w:val="Annexure10"/>
    <w:next w:val="Normal"/>
    <w:uiPriority w:val="13"/>
    <w:semiHidden/>
    <w:rsid w:val="003F204E"/>
    <w:pPr>
      <w:numPr>
        <w:ilvl w:val="1"/>
      </w:numPr>
      <w:ind w:left="0" w:firstLine="0"/>
      <w:outlineLvl w:val="8"/>
    </w:pPr>
  </w:style>
  <w:style w:type="paragraph" w:customStyle="1" w:styleId="Annexure1quotes0">
    <w:name w:val="Annexure 1 quotes"/>
    <w:basedOn w:val="Normal"/>
    <w:next w:val="Normal"/>
    <w:uiPriority w:val="14"/>
    <w:semiHidden/>
    <w:rsid w:val="003F204E"/>
    <w:pPr>
      <w:keepNext/>
      <w:pageBreakBefore/>
      <w:numPr>
        <w:numId w:val="48"/>
      </w:numPr>
      <w:outlineLvl w:val="7"/>
    </w:pPr>
    <w:rPr>
      <w:b/>
    </w:rPr>
  </w:style>
  <w:style w:type="paragraph" w:customStyle="1" w:styleId="Annexure1quotessub">
    <w:name w:val="Annexure 1 quotes sub"/>
    <w:basedOn w:val="Annexure1quotes0"/>
    <w:next w:val="Normal"/>
    <w:uiPriority w:val="14"/>
    <w:semiHidden/>
    <w:rsid w:val="003F204E"/>
    <w:pPr>
      <w:numPr>
        <w:ilvl w:val="1"/>
      </w:numPr>
      <w:ind w:left="0" w:firstLine="0"/>
      <w:outlineLvl w:val="8"/>
    </w:pPr>
  </w:style>
  <w:style w:type="paragraph" w:customStyle="1" w:styleId="Annex10">
    <w:name w:val="Annex 1"/>
    <w:basedOn w:val="Normal"/>
    <w:next w:val="Normal"/>
    <w:uiPriority w:val="17"/>
    <w:semiHidden/>
    <w:rsid w:val="00087FAB"/>
    <w:pPr>
      <w:keepNext/>
      <w:pageBreakBefore/>
      <w:numPr>
        <w:numId w:val="20"/>
      </w:numPr>
      <w:outlineLvl w:val="7"/>
    </w:pPr>
    <w:rPr>
      <w:b/>
    </w:rPr>
  </w:style>
  <w:style w:type="paragraph" w:customStyle="1" w:styleId="Annex1sub">
    <w:name w:val="Annex 1 sub"/>
    <w:basedOn w:val="Annex10"/>
    <w:next w:val="Normal"/>
    <w:uiPriority w:val="17"/>
    <w:semiHidden/>
    <w:rsid w:val="00087FAB"/>
    <w:pPr>
      <w:numPr>
        <w:ilvl w:val="1"/>
      </w:numPr>
      <w:ind w:left="0" w:firstLine="0"/>
      <w:outlineLvl w:val="8"/>
    </w:pPr>
  </w:style>
  <w:style w:type="numbering" w:customStyle="1" w:styleId="AnnexAQuotes">
    <w:name w:val="AnnexAQuotes"/>
    <w:uiPriority w:val="99"/>
    <w:rsid w:val="00D51A07"/>
    <w:pPr>
      <w:numPr>
        <w:numId w:val="36"/>
      </w:numPr>
    </w:pPr>
  </w:style>
  <w:style w:type="numbering" w:customStyle="1" w:styleId="Annex1Quotes">
    <w:name w:val="Annex1Quotes"/>
    <w:uiPriority w:val="99"/>
    <w:rsid w:val="00497159"/>
    <w:pPr>
      <w:numPr>
        <w:numId w:val="10"/>
      </w:numPr>
    </w:pPr>
  </w:style>
  <w:style w:type="numbering" w:customStyle="1" w:styleId="AnnexureA0">
    <w:name w:val="AnnexureA"/>
    <w:uiPriority w:val="99"/>
    <w:rsid w:val="00E365C8"/>
    <w:pPr>
      <w:numPr>
        <w:numId w:val="11"/>
      </w:numPr>
    </w:pPr>
  </w:style>
  <w:style w:type="numbering" w:customStyle="1" w:styleId="AnnexureAQuotes0">
    <w:name w:val="AnnexureAQuotes"/>
    <w:uiPriority w:val="99"/>
    <w:rsid w:val="0027694F"/>
    <w:pPr>
      <w:numPr>
        <w:numId w:val="12"/>
      </w:numPr>
    </w:pPr>
  </w:style>
  <w:style w:type="numbering" w:customStyle="1" w:styleId="AnnexeAQuotes0">
    <w:name w:val="AnnexeAQuotes"/>
    <w:uiPriority w:val="99"/>
    <w:rsid w:val="00F444D7"/>
    <w:pPr>
      <w:numPr>
        <w:numId w:val="13"/>
      </w:numPr>
    </w:pPr>
  </w:style>
  <w:style w:type="numbering" w:customStyle="1" w:styleId="Annexe1Quotes">
    <w:name w:val="Annexe1Quotes"/>
    <w:uiPriority w:val="99"/>
    <w:rsid w:val="00F42E6B"/>
    <w:pPr>
      <w:numPr>
        <w:numId w:val="14"/>
      </w:numPr>
    </w:pPr>
  </w:style>
  <w:style w:type="numbering" w:customStyle="1" w:styleId="Annexure1">
    <w:name w:val="Annexure1"/>
    <w:uiPriority w:val="99"/>
    <w:rsid w:val="003D60E3"/>
    <w:pPr>
      <w:numPr>
        <w:numId w:val="15"/>
      </w:numPr>
    </w:pPr>
  </w:style>
  <w:style w:type="numbering" w:customStyle="1" w:styleId="Annexure1Quotes">
    <w:name w:val="Annexure1Quotes"/>
    <w:uiPriority w:val="99"/>
    <w:rsid w:val="00664A3E"/>
    <w:pPr>
      <w:numPr>
        <w:numId w:val="16"/>
      </w:numPr>
    </w:pPr>
  </w:style>
  <w:style w:type="numbering" w:customStyle="1" w:styleId="Annex1">
    <w:name w:val="Annex1"/>
    <w:uiPriority w:val="99"/>
    <w:rsid w:val="00974642"/>
    <w:pPr>
      <w:numPr>
        <w:numId w:val="17"/>
      </w:numPr>
    </w:pPr>
  </w:style>
  <w:style w:type="paragraph" w:customStyle="1" w:styleId="AnnexA0">
    <w:name w:val="Annex A"/>
    <w:basedOn w:val="Normal"/>
    <w:next w:val="Normal"/>
    <w:uiPriority w:val="15"/>
    <w:semiHidden/>
    <w:rsid w:val="004D51AF"/>
    <w:pPr>
      <w:keepNext/>
      <w:pageBreakBefore/>
      <w:numPr>
        <w:numId w:val="19"/>
      </w:numPr>
      <w:outlineLvl w:val="7"/>
    </w:pPr>
    <w:rPr>
      <w:b/>
    </w:rPr>
  </w:style>
  <w:style w:type="paragraph" w:customStyle="1" w:styleId="AnnexAsub">
    <w:name w:val="Annex A sub"/>
    <w:basedOn w:val="AnnexA0"/>
    <w:next w:val="Normal"/>
    <w:uiPriority w:val="15"/>
    <w:semiHidden/>
    <w:rsid w:val="004D51AF"/>
    <w:pPr>
      <w:numPr>
        <w:ilvl w:val="1"/>
      </w:numPr>
      <w:ind w:left="0" w:firstLine="0"/>
      <w:outlineLvl w:val="8"/>
    </w:pPr>
  </w:style>
  <w:style w:type="numbering" w:customStyle="1" w:styleId="AnnexA">
    <w:name w:val="AnnexA"/>
    <w:uiPriority w:val="99"/>
    <w:rsid w:val="00CC11B6"/>
    <w:pPr>
      <w:numPr>
        <w:numId w:val="18"/>
      </w:numPr>
    </w:pPr>
  </w:style>
  <w:style w:type="paragraph" w:customStyle="1" w:styleId="Annexe1">
    <w:name w:val="Annexe 1"/>
    <w:basedOn w:val="Normal"/>
    <w:next w:val="Normal"/>
    <w:uiPriority w:val="9"/>
    <w:semiHidden/>
    <w:rsid w:val="008A70EC"/>
    <w:pPr>
      <w:keepNext/>
      <w:pageBreakBefore/>
      <w:numPr>
        <w:numId w:val="52"/>
      </w:numPr>
      <w:ind w:left="0" w:firstLine="0"/>
      <w:outlineLvl w:val="7"/>
    </w:pPr>
    <w:rPr>
      <w:b/>
    </w:rPr>
  </w:style>
  <w:style w:type="paragraph" w:customStyle="1" w:styleId="Annexe1sub">
    <w:name w:val="Annexe 1 sub"/>
    <w:basedOn w:val="Annexe1"/>
    <w:next w:val="Normal"/>
    <w:uiPriority w:val="9"/>
    <w:semiHidden/>
    <w:rsid w:val="008A70EC"/>
    <w:pPr>
      <w:numPr>
        <w:ilvl w:val="1"/>
      </w:numPr>
      <w:ind w:left="0" w:firstLine="0"/>
      <w:outlineLvl w:val="8"/>
    </w:pPr>
  </w:style>
  <w:style w:type="numbering" w:customStyle="1" w:styleId="Annexe10">
    <w:name w:val="Annexe1"/>
    <w:uiPriority w:val="99"/>
    <w:rsid w:val="00C25323"/>
    <w:pPr>
      <w:numPr>
        <w:numId w:val="21"/>
      </w:numPr>
    </w:pPr>
  </w:style>
  <w:style w:type="paragraph" w:customStyle="1" w:styleId="AnnexeA0">
    <w:name w:val="Annexe A"/>
    <w:basedOn w:val="Normal"/>
    <w:next w:val="Normal"/>
    <w:uiPriority w:val="7"/>
    <w:semiHidden/>
    <w:rsid w:val="000036D7"/>
    <w:pPr>
      <w:keepNext/>
      <w:pageBreakBefore/>
      <w:numPr>
        <w:numId w:val="54"/>
      </w:numPr>
      <w:ind w:left="0" w:firstLine="0"/>
      <w:outlineLvl w:val="7"/>
    </w:pPr>
    <w:rPr>
      <w:b/>
    </w:rPr>
  </w:style>
  <w:style w:type="paragraph" w:customStyle="1" w:styleId="AnnexeAsub">
    <w:name w:val="Annexe A sub"/>
    <w:basedOn w:val="AnnexeA0"/>
    <w:next w:val="Normal"/>
    <w:uiPriority w:val="8"/>
    <w:semiHidden/>
    <w:rsid w:val="000036D7"/>
    <w:pPr>
      <w:numPr>
        <w:ilvl w:val="1"/>
      </w:numPr>
      <w:ind w:left="0" w:firstLine="0"/>
      <w:outlineLvl w:val="8"/>
    </w:pPr>
  </w:style>
  <w:style w:type="numbering" w:customStyle="1" w:styleId="AnnexeA">
    <w:name w:val="AnnexeA"/>
    <w:uiPriority w:val="99"/>
    <w:rsid w:val="006201EE"/>
    <w:pPr>
      <w:numPr>
        <w:numId w:val="34"/>
      </w:numPr>
    </w:pPr>
  </w:style>
  <w:style w:type="paragraph" w:customStyle="1" w:styleId="ScheduleA0">
    <w:name w:val="Schedule A"/>
    <w:basedOn w:val="Normal"/>
    <w:next w:val="Normal"/>
    <w:uiPriority w:val="27"/>
    <w:semiHidden/>
    <w:rsid w:val="006A0BA2"/>
    <w:pPr>
      <w:keepNext/>
      <w:pageBreakBefore/>
      <w:numPr>
        <w:numId w:val="40"/>
      </w:numPr>
      <w:spacing w:line="360" w:lineRule="auto"/>
      <w:outlineLvl w:val="7"/>
    </w:pPr>
    <w:rPr>
      <w:b/>
    </w:rPr>
  </w:style>
  <w:style w:type="paragraph" w:customStyle="1" w:styleId="ScheduleAsub">
    <w:name w:val="Schedule A sub"/>
    <w:basedOn w:val="ScheduleA0"/>
    <w:next w:val="Normal"/>
    <w:uiPriority w:val="27"/>
    <w:semiHidden/>
    <w:rsid w:val="006A0BA2"/>
    <w:pPr>
      <w:numPr>
        <w:ilvl w:val="1"/>
      </w:numPr>
      <w:ind w:left="0" w:firstLine="0"/>
      <w:outlineLvl w:val="8"/>
    </w:pPr>
  </w:style>
  <w:style w:type="numbering" w:customStyle="1" w:styleId="ScheduleA">
    <w:name w:val="ScheduleA"/>
    <w:uiPriority w:val="99"/>
    <w:rsid w:val="00B209E0"/>
    <w:pPr>
      <w:numPr>
        <w:numId w:val="64"/>
      </w:numPr>
    </w:pPr>
  </w:style>
  <w:style w:type="paragraph" w:customStyle="1" w:styleId="ScheduleAquotes">
    <w:name w:val="Schedule A quotes"/>
    <w:basedOn w:val="Normal"/>
    <w:next w:val="Normal"/>
    <w:uiPriority w:val="28"/>
    <w:semiHidden/>
    <w:rsid w:val="00E95986"/>
    <w:pPr>
      <w:keepNext/>
      <w:pageBreakBefore/>
      <w:numPr>
        <w:numId w:val="41"/>
      </w:numPr>
      <w:spacing w:line="360" w:lineRule="auto"/>
      <w:outlineLvl w:val="7"/>
    </w:pPr>
    <w:rPr>
      <w:b/>
    </w:rPr>
  </w:style>
  <w:style w:type="paragraph" w:customStyle="1" w:styleId="ScheduleAquotesSub">
    <w:name w:val="Schedule A quotes Sub"/>
    <w:basedOn w:val="ScheduleAquotes"/>
    <w:next w:val="Normal"/>
    <w:uiPriority w:val="28"/>
    <w:semiHidden/>
    <w:rsid w:val="00316161"/>
    <w:pPr>
      <w:numPr>
        <w:ilvl w:val="1"/>
      </w:numPr>
      <w:ind w:left="0" w:firstLine="0"/>
      <w:outlineLvl w:val="8"/>
    </w:pPr>
  </w:style>
  <w:style w:type="numbering" w:customStyle="1" w:styleId="ScheduleAQuotes0">
    <w:name w:val="ScheduleAQuotes"/>
    <w:uiPriority w:val="99"/>
    <w:rsid w:val="009F2E77"/>
    <w:pPr>
      <w:numPr>
        <w:numId w:val="65"/>
      </w:numPr>
    </w:pPr>
  </w:style>
  <w:style w:type="paragraph" w:customStyle="1" w:styleId="Schedule10">
    <w:name w:val="Schedule 1"/>
    <w:basedOn w:val="Normal"/>
    <w:next w:val="Normal"/>
    <w:uiPriority w:val="29"/>
    <w:semiHidden/>
    <w:rsid w:val="00673323"/>
    <w:pPr>
      <w:keepNext/>
      <w:pageBreakBefore/>
      <w:numPr>
        <w:numId w:val="39"/>
      </w:numPr>
      <w:ind w:left="0" w:firstLine="0"/>
      <w:outlineLvl w:val="7"/>
    </w:pPr>
    <w:rPr>
      <w:b/>
    </w:rPr>
  </w:style>
  <w:style w:type="paragraph" w:customStyle="1" w:styleId="Schedule1sub">
    <w:name w:val="Schedule 1 sub"/>
    <w:basedOn w:val="Schedule10"/>
    <w:next w:val="Normal"/>
    <w:uiPriority w:val="29"/>
    <w:semiHidden/>
    <w:rsid w:val="00673323"/>
    <w:pPr>
      <w:numPr>
        <w:ilvl w:val="1"/>
      </w:numPr>
      <w:ind w:left="0" w:firstLine="0"/>
      <w:jc w:val="left"/>
      <w:outlineLvl w:val="8"/>
    </w:pPr>
  </w:style>
  <w:style w:type="numbering" w:customStyle="1" w:styleId="Schedule1">
    <w:name w:val="Schedule1"/>
    <w:uiPriority w:val="99"/>
    <w:rsid w:val="00C323CB"/>
    <w:pPr>
      <w:numPr>
        <w:numId w:val="22"/>
      </w:numPr>
    </w:pPr>
  </w:style>
  <w:style w:type="paragraph" w:customStyle="1" w:styleId="Schedule1quotes0">
    <w:name w:val="Schedule 1 quotes"/>
    <w:basedOn w:val="Normal"/>
    <w:next w:val="Normal"/>
    <w:uiPriority w:val="30"/>
    <w:semiHidden/>
    <w:rsid w:val="00537DAD"/>
    <w:pPr>
      <w:keepNext/>
      <w:pageBreakBefore/>
      <w:numPr>
        <w:numId w:val="67"/>
      </w:numPr>
      <w:outlineLvl w:val="7"/>
    </w:pPr>
    <w:rPr>
      <w:b/>
    </w:rPr>
  </w:style>
  <w:style w:type="paragraph" w:customStyle="1" w:styleId="Schedule1quotessub">
    <w:name w:val="Schedule 1 quotes sub"/>
    <w:basedOn w:val="Schedule1quotes0"/>
    <w:next w:val="Normal"/>
    <w:uiPriority w:val="30"/>
    <w:semiHidden/>
    <w:rsid w:val="006A0BA2"/>
    <w:pPr>
      <w:numPr>
        <w:ilvl w:val="1"/>
      </w:numPr>
      <w:ind w:left="0" w:firstLine="0"/>
      <w:outlineLvl w:val="8"/>
    </w:pPr>
  </w:style>
  <w:style w:type="numbering" w:customStyle="1" w:styleId="Schedule1Quotes">
    <w:name w:val="Schedule1Quotes"/>
    <w:uiPriority w:val="99"/>
    <w:rsid w:val="002D3DE8"/>
    <w:pPr>
      <w:numPr>
        <w:numId w:val="35"/>
      </w:numPr>
    </w:pPr>
  </w:style>
  <w:style w:type="paragraph" w:customStyle="1" w:styleId="ExhibitA">
    <w:name w:val="Exhibit A"/>
    <w:basedOn w:val="Normal"/>
    <w:next w:val="Normal"/>
    <w:uiPriority w:val="23"/>
    <w:semiHidden/>
    <w:rsid w:val="00332373"/>
    <w:pPr>
      <w:keepNext/>
      <w:pageBreakBefore/>
      <w:numPr>
        <w:numId w:val="44"/>
      </w:numPr>
      <w:spacing w:line="360" w:lineRule="auto"/>
      <w:outlineLvl w:val="7"/>
    </w:pPr>
    <w:rPr>
      <w:b/>
    </w:rPr>
  </w:style>
  <w:style w:type="paragraph" w:customStyle="1" w:styleId="ExhibitAsub">
    <w:name w:val="Exhibit A sub"/>
    <w:basedOn w:val="ExhibitA"/>
    <w:next w:val="Normal"/>
    <w:uiPriority w:val="23"/>
    <w:semiHidden/>
    <w:rsid w:val="00B50B86"/>
    <w:pPr>
      <w:numPr>
        <w:ilvl w:val="1"/>
        <w:numId w:val="45"/>
      </w:numPr>
      <w:ind w:left="0" w:firstLine="0"/>
      <w:outlineLvl w:val="8"/>
    </w:pPr>
  </w:style>
  <w:style w:type="numbering" w:customStyle="1" w:styleId="ExhibitA0">
    <w:name w:val="ExhibitA"/>
    <w:uiPriority w:val="99"/>
    <w:rsid w:val="005A6393"/>
    <w:pPr>
      <w:numPr>
        <w:numId w:val="66"/>
      </w:numPr>
    </w:pPr>
  </w:style>
  <w:style w:type="paragraph" w:customStyle="1" w:styleId="ExhibitAquotes">
    <w:name w:val="Exhibit A quotes"/>
    <w:basedOn w:val="Normal"/>
    <w:next w:val="Normal"/>
    <w:uiPriority w:val="24"/>
    <w:semiHidden/>
    <w:rsid w:val="00FF2FFB"/>
    <w:pPr>
      <w:keepNext/>
      <w:pageBreakBefore/>
      <w:numPr>
        <w:numId w:val="46"/>
      </w:numPr>
      <w:outlineLvl w:val="7"/>
    </w:pPr>
    <w:rPr>
      <w:b/>
    </w:rPr>
  </w:style>
  <w:style w:type="paragraph" w:customStyle="1" w:styleId="ExhibitAquotessub">
    <w:name w:val="Exhibit A quotes sub"/>
    <w:basedOn w:val="ExhibitAquotes"/>
    <w:next w:val="Normal"/>
    <w:uiPriority w:val="24"/>
    <w:semiHidden/>
    <w:rsid w:val="00FF2FFB"/>
    <w:pPr>
      <w:numPr>
        <w:ilvl w:val="1"/>
      </w:numPr>
      <w:ind w:left="0" w:firstLine="0"/>
      <w:outlineLvl w:val="8"/>
    </w:pPr>
  </w:style>
  <w:style w:type="numbering" w:customStyle="1" w:styleId="ExhibitAQuotes0">
    <w:name w:val="ExhibitAQuotes"/>
    <w:uiPriority w:val="99"/>
    <w:rsid w:val="002D351B"/>
    <w:pPr>
      <w:numPr>
        <w:numId w:val="23"/>
      </w:numPr>
    </w:pPr>
  </w:style>
  <w:style w:type="paragraph" w:customStyle="1" w:styleId="Exhibit10">
    <w:name w:val="Exhibit 1"/>
    <w:basedOn w:val="Normal"/>
    <w:next w:val="Normal"/>
    <w:uiPriority w:val="25"/>
    <w:semiHidden/>
    <w:rsid w:val="0053677A"/>
    <w:pPr>
      <w:keepNext/>
      <w:pageBreakBefore/>
      <w:numPr>
        <w:numId w:val="42"/>
      </w:numPr>
      <w:outlineLvl w:val="7"/>
    </w:pPr>
    <w:rPr>
      <w:b/>
    </w:rPr>
  </w:style>
  <w:style w:type="paragraph" w:customStyle="1" w:styleId="Exhibit1sub">
    <w:name w:val="Exhibit 1 sub"/>
    <w:basedOn w:val="Exhibit10"/>
    <w:next w:val="Normal"/>
    <w:uiPriority w:val="25"/>
    <w:semiHidden/>
    <w:rsid w:val="009F21EF"/>
    <w:pPr>
      <w:numPr>
        <w:ilvl w:val="1"/>
      </w:numPr>
      <w:ind w:left="0" w:firstLine="0"/>
      <w:outlineLvl w:val="8"/>
    </w:pPr>
  </w:style>
  <w:style w:type="numbering" w:customStyle="1" w:styleId="Exhibit1">
    <w:name w:val="Exhibit1"/>
    <w:uiPriority w:val="99"/>
    <w:rsid w:val="00276EFB"/>
    <w:pPr>
      <w:numPr>
        <w:numId w:val="24"/>
      </w:numPr>
    </w:pPr>
  </w:style>
  <w:style w:type="paragraph" w:customStyle="1" w:styleId="Exhibit1quotes">
    <w:name w:val="Exhibit 1 quotes"/>
    <w:basedOn w:val="Normal"/>
    <w:next w:val="Normal"/>
    <w:uiPriority w:val="26"/>
    <w:semiHidden/>
    <w:rsid w:val="00B27AF6"/>
    <w:pPr>
      <w:keepNext/>
      <w:pageBreakBefore/>
      <w:numPr>
        <w:numId w:val="43"/>
      </w:numPr>
      <w:outlineLvl w:val="7"/>
    </w:pPr>
    <w:rPr>
      <w:b/>
    </w:rPr>
  </w:style>
  <w:style w:type="paragraph" w:customStyle="1" w:styleId="Exhibit1quotessub">
    <w:name w:val="Exhibit 1 quotes sub"/>
    <w:basedOn w:val="Exhibit1quotes"/>
    <w:next w:val="Normal"/>
    <w:uiPriority w:val="26"/>
    <w:semiHidden/>
    <w:rsid w:val="00B27AF6"/>
    <w:pPr>
      <w:numPr>
        <w:ilvl w:val="1"/>
      </w:numPr>
      <w:ind w:left="0" w:firstLine="0"/>
      <w:outlineLvl w:val="8"/>
    </w:pPr>
  </w:style>
  <w:style w:type="numbering" w:customStyle="1" w:styleId="Exhibit1Quotes0">
    <w:name w:val="Exhibit1Quotes"/>
    <w:uiPriority w:val="99"/>
    <w:rsid w:val="005C54A2"/>
    <w:pPr>
      <w:numPr>
        <w:numId w:val="63"/>
      </w:numPr>
    </w:pPr>
  </w:style>
  <w:style w:type="paragraph" w:customStyle="1" w:styleId="AppendixA">
    <w:name w:val="Appendix A"/>
    <w:basedOn w:val="Normal"/>
    <w:next w:val="Normal"/>
    <w:uiPriority w:val="19"/>
    <w:semiHidden/>
    <w:rsid w:val="007E2B94"/>
    <w:pPr>
      <w:keepNext/>
      <w:pageBreakBefore/>
      <w:numPr>
        <w:numId w:val="60"/>
      </w:numPr>
      <w:outlineLvl w:val="7"/>
    </w:pPr>
    <w:rPr>
      <w:b/>
    </w:rPr>
  </w:style>
  <w:style w:type="paragraph" w:customStyle="1" w:styleId="AppendixAsub">
    <w:name w:val="Appendix A sub"/>
    <w:basedOn w:val="AppendixA"/>
    <w:next w:val="Normal"/>
    <w:uiPriority w:val="19"/>
    <w:semiHidden/>
    <w:rsid w:val="00900F8A"/>
    <w:pPr>
      <w:numPr>
        <w:ilvl w:val="1"/>
      </w:numPr>
      <w:ind w:left="0" w:firstLine="0"/>
      <w:outlineLvl w:val="8"/>
    </w:pPr>
  </w:style>
  <w:style w:type="numbering" w:customStyle="1" w:styleId="AppendixA0">
    <w:name w:val="AppendixA"/>
    <w:uiPriority w:val="99"/>
    <w:rsid w:val="003F1C26"/>
    <w:pPr>
      <w:numPr>
        <w:numId w:val="25"/>
      </w:numPr>
    </w:pPr>
  </w:style>
  <w:style w:type="paragraph" w:customStyle="1" w:styleId="AppendixAquotes">
    <w:name w:val="Appendix A quotes"/>
    <w:basedOn w:val="Normal"/>
    <w:next w:val="Normal"/>
    <w:uiPriority w:val="20"/>
    <w:semiHidden/>
    <w:rsid w:val="00900F8A"/>
    <w:pPr>
      <w:keepNext/>
      <w:pageBreakBefore/>
      <w:numPr>
        <w:numId w:val="61"/>
      </w:numPr>
      <w:outlineLvl w:val="7"/>
    </w:pPr>
    <w:rPr>
      <w:b/>
    </w:rPr>
  </w:style>
  <w:style w:type="paragraph" w:customStyle="1" w:styleId="AppendixAquotessub">
    <w:name w:val="Appendix A quotes sub"/>
    <w:basedOn w:val="AppendixAquotes"/>
    <w:next w:val="Normal"/>
    <w:uiPriority w:val="20"/>
    <w:semiHidden/>
    <w:rsid w:val="00900F8A"/>
    <w:pPr>
      <w:numPr>
        <w:ilvl w:val="1"/>
      </w:numPr>
      <w:ind w:left="0" w:firstLine="0"/>
      <w:outlineLvl w:val="8"/>
    </w:pPr>
  </w:style>
  <w:style w:type="numbering" w:customStyle="1" w:styleId="AppendixAQuotes0">
    <w:name w:val="AppendixAQuotes"/>
    <w:uiPriority w:val="99"/>
    <w:rsid w:val="00315856"/>
    <w:pPr>
      <w:numPr>
        <w:numId w:val="26"/>
      </w:numPr>
    </w:pPr>
  </w:style>
  <w:style w:type="paragraph" w:customStyle="1" w:styleId="Appendix10">
    <w:name w:val="Appendix 1"/>
    <w:basedOn w:val="Normal"/>
    <w:next w:val="Normal"/>
    <w:uiPriority w:val="21"/>
    <w:semiHidden/>
    <w:rsid w:val="007E2E08"/>
    <w:pPr>
      <w:keepNext/>
      <w:pageBreakBefore/>
      <w:numPr>
        <w:numId w:val="58"/>
      </w:numPr>
      <w:outlineLvl w:val="7"/>
    </w:pPr>
    <w:rPr>
      <w:b/>
    </w:rPr>
  </w:style>
  <w:style w:type="paragraph" w:customStyle="1" w:styleId="Appendix1sub">
    <w:name w:val="Appendix 1 sub"/>
    <w:basedOn w:val="Appendix10"/>
    <w:next w:val="Normal"/>
    <w:uiPriority w:val="21"/>
    <w:semiHidden/>
    <w:rsid w:val="007E2E08"/>
    <w:pPr>
      <w:numPr>
        <w:ilvl w:val="1"/>
      </w:numPr>
      <w:ind w:left="0" w:firstLine="0"/>
      <w:outlineLvl w:val="8"/>
    </w:pPr>
  </w:style>
  <w:style w:type="numbering" w:customStyle="1" w:styleId="Appendix1">
    <w:name w:val="Appendix1"/>
    <w:uiPriority w:val="99"/>
    <w:rsid w:val="002A5142"/>
    <w:pPr>
      <w:numPr>
        <w:numId w:val="27"/>
      </w:numPr>
    </w:pPr>
  </w:style>
  <w:style w:type="paragraph" w:customStyle="1" w:styleId="Appendix1quotes0">
    <w:name w:val="Appendix 1 quotes"/>
    <w:basedOn w:val="Normal"/>
    <w:next w:val="Normal"/>
    <w:uiPriority w:val="22"/>
    <w:semiHidden/>
    <w:rsid w:val="0074786C"/>
    <w:pPr>
      <w:keepNext/>
      <w:pageBreakBefore/>
      <w:numPr>
        <w:numId w:val="59"/>
      </w:numPr>
      <w:outlineLvl w:val="7"/>
    </w:pPr>
    <w:rPr>
      <w:b/>
    </w:rPr>
  </w:style>
  <w:style w:type="paragraph" w:customStyle="1" w:styleId="Appendix1quotessub">
    <w:name w:val="Appendix 1 quotes sub"/>
    <w:basedOn w:val="Appendix1quotes0"/>
    <w:next w:val="Normal"/>
    <w:uiPriority w:val="22"/>
    <w:semiHidden/>
    <w:rsid w:val="0074786C"/>
    <w:pPr>
      <w:numPr>
        <w:ilvl w:val="1"/>
      </w:numPr>
      <w:ind w:left="0" w:firstLine="0"/>
      <w:outlineLvl w:val="8"/>
    </w:pPr>
  </w:style>
  <w:style w:type="numbering" w:customStyle="1" w:styleId="Appendix1Quotes">
    <w:name w:val="Appendix1Quotes"/>
    <w:uiPriority w:val="99"/>
    <w:rsid w:val="00583DAA"/>
    <w:pPr>
      <w:numPr>
        <w:numId w:val="62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415D7"/>
    <w:rPr>
      <w:sz w:val="16"/>
      <w:szCs w:val="16"/>
    </w:rPr>
  </w:style>
  <w:style w:type="paragraph" w:customStyle="1" w:styleId="Level3Bullet">
    <w:name w:val="Level 3 Bullet"/>
    <w:basedOn w:val="Normal"/>
    <w:uiPriority w:val="6"/>
    <w:rsid w:val="005B2952"/>
    <w:pPr>
      <w:numPr>
        <w:ilvl w:val="2"/>
        <w:numId w:val="69"/>
      </w:numPr>
      <w:tabs>
        <w:tab w:val="left" w:pos="1560"/>
      </w:tabs>
      <w:ind w:left="1560" w:hanging="567"/>
    </w:pPr>
  </w:style>
  <w:style w:type="paragraph" w:customStyle="1" w:styleId="Level4Bullet">
    <w:name w:val="Level 4 Bullet"/>
    <w:basedOn w:val="Normal"/>
    <w:uiPriority w:val="6"/>
    <w:rsid w:val="005B2952"/>
    <w:pPr>
      <w:numPr>
        <w:ilvl w:val="3"/>
        <w:numId w:val="69"/>
      </w:numPr>
      <w:tabs>
        <w:tab w:val="left" w:pos="2552"/>
      </w:tabs>
      <w:ind w:left="2552" w:hanging="709"/>
    </w:pPr>
  </w:style>
  <w:style w:type="paragraph" w:customStyle="1" w:styleId="Level5Bullet">
    <w:name w:val="Level 5 Bullet"/>
    <w:basedOn w:val="Normal"/>
    <w:uiPriority w:val="6"/>
    <w:rsid w:val="005B2952"/>
    <w:pPr>
      <w:numPr>
        <w:ilvl w:val="4"/>
        <w:numId w:val="69"/>
      </w:numPr>
      <w:tabs>
        <w:tab w:val="clear" w:pos="2268"/>
        <w:tab w:val="left" w:pos="3402"/>
      </w:tabs>
      <w:ind w:left="3402" w:hanging="567"/>
    </w:pPr>
  </w:style>
  <w:style w:type="paragraph" w:customStyle="1" w:styleId="Level6Bullet">
    <w:name w:val="Level 6 Bullet"/>
    <w:basedOn w:val="Level5Bullet"/>
    <w:uiPriority w:val="6"/>
    <w:rsid w:val="005B2952"/>
    <w:pPr>
      <w:numPr>
        <w:ilvl w:val="5"/>
      </w:numPr>
      <w:tabs>
        <w:tab w:val="clear" w:pos="3260"/>
        <w:tab w:val="left" w:pos="4536"/>
      </w:tabs>
      <w:ind w:left="4536" w:hanging="425"/>
    </w:pPr>
  </w:style>
  <w:style w:type="paragraph" w:customStyle="1" w:styleId="Level2Bullet">
    <w:name w:val="Level 2 Bullet"/>
    <w:basedOn w:val="Normal"/>
    <w:uiPriority w:val="6"/>
    <w:rsid w:val="00356D84"/>
    <w:pPr>
      <w:numPr>
        <w:ilvl w:val="1"/>
        <w:numId w:val="69"/>
      </w:numPr>
      <w:tabs>
        <w:tab w:val="left" w:pos="993"/>
      </w:tabs>
      <w:ind w:left="993" w:hanging="567"/>
    </w:pPr>
  </w:style>
  <w:style w:type="numbering" w:customStyle="1" w:styleId="BulletLevels">
    <w:name w:val="BulletLevels"/>
    <w:uiPriority w:val="99"/>
    <w:rsid w:val="00BF6FB3"/>
    <w:pPr>
      <w:numPr>
        <w:numId w:val="28"/>
      </w:numPr>
    </w:pPr>
  </w:style>
  <w:style w:type="paragraph" w:customStyle="1" w:styleId="TableLevel1Number">
    <w:name w:val="Table Level 1 Number"/>
    <w:basedOn w:val="Level1Number"/>
    <w:uiPriority w:val="5"/>
    <w:semiHidden/>
    <w:rsid w:val="00D30EE9"/>
    <w:pPr>
      <w:spacing w:before="120" w:after="120"/>
      <w:jc w:val="left"/>
    </w:pPr>
  </w:style>
  <w:style w:type="paragraph" w:customStyle="1" w:styleId="TableLevel2Number">
    <w:name w:val="Table Level 2 Number"/>
    <w:basedOn w:val="Level2Number"/>
    <w:uiPriority w:val="5"/>
    <w:semiHidden/>
    <w:rsid w:val="001D0902"/>
    <w:pPr>
      <w:spacing w:before="120" w:after="120"/>
      <w:jc w:val="left"/>
    </w:pPr>
  </w:style>
  <w:style w:type="paragraph" w:customStyle="1" w:styleId="TableLevel3Number">
    <w:name w:val="Table Level 3 Number"/>
    <w:basedOn w:val="Level3Number"/>
    <w:uiPriority w:val="5"/>
    <w:semiHidden/>
    <w:rsid w:val="001D0902"/>
    <w:pPr>
      <w:spacing w:before="120" w:after="120"/>
      <w:jc w:val="left"/>
    </w:pPr>
  </w:style>
  <w:style w:type="paragraph" w:customStyle="1" w:styleId="TableLevel4Number">
    <w:name w:val="Table Level 4 Number"/>
    <w:basedOn w:val="Level4Number"/>
    <w:uiPriority w:val="5"/>
    <w:semiHidden/>
    <w:rsid w:val="001D0902"/>
    <w:pPr>
      <w:spacing w:before="120" w:after="120"/>
      <w:jc w:val="left"/>
    </w:pPr>
  </w:style>
  <w:style w:type="paragraph" w:customStyle="1" w:styleId="TableLevel5Number">
    <w:name w:val="Table Level 5 Number"/>
    <w:basedOn w:val="Level5Number"/>
    <w:uiPriority w:val="5"/>
    <w:semiHidden/>
    <w:rsid w:val="001D0902"/>
    <w:pPr>
      <w:spacing w:before="120" w:after="120"/>
      <w:jc w:val="left"/>
    </w:pPr>
  </w:style>
  <w:style w:type="paragraph" w:customStyle="1" w:styleId="TableLevel6Number">
    <w:name w:val="Table Level 6 Number"/>
    <w:basedOn w:val="Level6Number"/>
    <w:uiPriority w:val="5"/>
    <w:semiHidden/>
    <w:rsid w:val="001D0902"/>
    <w:pPr>
      <w:spacing w:before="120" w:after="120"/>
      <w:jc w:val="left"/>
    </w:pPr>
  </w:style>
  <w:style w:type="paragraph" w:customStyle="1" w:styleId="TableBody">
    <w:name w:val="Table Body"/>
    <w:basedOn w:val="Normal"/>
    <w:uiPriority w:val="5"/>
    <w:semiHidden/>
    <w:rsid w:val="001D0902"/>
    <w:pPr>
      <w:spacing w:before="120" w:after="120"/>
      <w:jc w:val="left"/>
    </w:pPr>
  </w:style>
  <w:style w:type="paragraph" w:customStyle="1" w:styleId="TableLevel1Unnumbered">
    <w:name w:val="Table Level 1 Unnumbered"/>
    <w:basedOn w:val="Level1Unnumbered"/>
    <w:uiPriority w:val="5"/>
    <w:semiHidden/>
    <w:rsid w:val="001D0902"/>
    <w:pPr>
      <w:spacing w:before="120" w:after="120"/>
      <w:jc w:val="left"/>
    </w:pPr>
  </w:style>
  <w:style w:type="paragraph" w:customStyle="1" w:styleId="TableLevel2Unnumbered">
    <w:name w:val="Table Level 2 Unnumbered"/>
    <w:basedOn w:val="Level2Unnumbered"/>
    <w:uiPriority w:val="5"/>
    <w:semiHidden/>
    <w:rsid w:val="001D0902"/>
    <w:pPr>
      <w:spacing w:before="120" w:after="120"/>
      <w:jc w:val="left"/>
    </w:pPr>
  </w:style>
  <w:style w:type="paragraph" w:customStyle="1" w:styleId="TableLevel3Unnumbered">
    <w:name w:val="Table Level 3 Unnumbered"/>
    <w:basedOn w:val="Level3Unnumbered"/>
    <w:uiPriority w:val="5"/>
    <w:semiHidden/>
    <w:rsid w:val="001D0902"/>
    <w:pPr>
      <w:spacing w:before="120" w:after="120"/>
      <w:jc w:val="left"/>
    </w:pPr>
  </w:style>
  <w:style w:type="paragraph" w:customStyle="1" w:styleId="TableLevel4Unnumbered">
    <w:name w:val="Table Level 4 Unnumbered"/>
    <w:basedOn w:val="Level4Unnumbered"/>
    <w:uiPriority w:val="5"/>
    <w:semiHidden/>
    <w:rsid w:val="00BF304F"/>
    <w:pPr>
      <w:spacing w:before="80" w:after="80"/>
      <w:jc w:val="left"/>
    </w:pPr>
  </w:style>
  <w:style w:type="paragraph" w:customStyle="1" w:styleId="TableLevel5Unnumbered">
    <w:name w:val="Table Level 5 Unnumbered"/>
    <w:basedOn w:val="Level5Unnumbered"/>
    <w:uiPriority w:val="5"/>
    <w:semiHidden/>
    <w:rsid w:val="001D0902"/>
    <w:pPr>
      <w:spacing w:before="120" w:after="120"/>
      <w:jc w:val="left"/>
    </w:pPr>
  </w:style>
  <w:style w:type="paragraph" w:customStyle="1" w:styleId="TableLevel6Unnumbered">
    <w:name w:val="Table Level 6 Unnumbered"/>
    <w:basedOn w:val="Level6Unnumbered"/>
    <w:uiPriority w:val="5"/>
    <w:semiHidden/>
    <w:rsid w:val="001D0902"/>
    <w:pPr>
      <w:spacing w:before="120" w:after="120"/>
      <w:jc w:val="left"/>
    </w:pPr>
  </w:style>
  <w:style w:type="paragraph" w:customStyle="1" w:styleId="TableBullet">
    <w:name w:val="Table Bullet"/>
    <w:basedOn w:val="Normal"/>
    <w:uiPriority w:val="5"/>
    <w:semiHidden/>
    <w:rsid w:val="00181774"/>
    <w:pPr>
      <w:numPr>
        <w:numId w:val="37"/>
      </w:numPr>
      <w:spacing w:before="120" w:after="120"/>
      <w:ind w:left="284" w:hanging="284"/>
      <w:jc w:val="left"/>
    </w:p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1E2697"/>
    <w:rPr>
      <w:rFonts w:ascii="Arial" w:hAnsi="Arial"/>
    </w:rPr>
  </w:style>
  <w:style w:type="character" w:customStyle="1" w:styleId="Level2NumberChar">
    <w:name w:val="Level 2 Number Char"/>
    <w:basedOn w:val="ListParagraphChar"/>
    <w:link w:val="Level2Number"/>
    <w:uiPriority w:val="1"/>
    <w:rsid w:val="00BF6E7E"/>
    <w:rPr>
      <w:rFonts w:ascii="Arial" w:hAnsi="Arial"/>
      <w:sz w:val="20"/>
    </w:rPr>
  </w:style>
  <w:style w:type="paragraph" w:customStyle="1" w:styleId="Level2NumberedHeadingBOLDCAPSTOC">
    <w:name w:val="Level 2 Numbered Heading BOLDCAPS TOC"/>
    <w:basedOn w:val="Level2Number"/>
    <w:next w:val="Level3Number"/>
    <w:uiPriority w:val="1"/>
    <w:semiHidden/>
    <w:qFormat/>
    <w:rsid w:val="0052454F"/>
    <w:pPr>
      <w:keepNext/>
      <w:outlineLvl w:val="1"/>
    </w:pPr>
    <w:rPr>
      <w:b/>
      <w:caps/>
    </w:rPr>
  </w:style>
  <w:style w:type="paragraph" w:customStyle="1" w:styleId="Level2NumberedHeadingBOLDITALICSTOC">
    <w:name w:val="Level 2 Numbered Heading BOLDITALICS TOC"/>
    <w:basedOn w:val="Level2Number"/>
    <w:next w:val="Level3Number"/>
    <w:uiPriority w:val="1"/>
    <w:semiHidden/>
    <w:qFormat/>
    <w:rsid w:val="00A52FC0"/>
    <w:pPr>
      <w:keepNext/>
      <w:outlineLvl w:val="1"/>
    </w:pPr>
    <w:rPr>
      <w:b/>
      <w:i/>
    </w:rPr>
  </w:style>
  <w:style w:type="paragraph" w:customStyle="1" w:styleId="Level2NumberedHeadingBOLDUNDERLINETOC">
    <w:name w:val="Level 2 Numbered Heading BOLDUNDERLINE TOC"/>
    <w:basedOn w:val="Level2Number"/>
    <w:next w:val="Level3Number"/>
    <w:uiPriority w:val="1"/>
    <w:semiHidden/>
    <w:qFormat/>
    <w:rsid w:val="00A52FC0"/>
    <w:pPr>
      <w:keepNext/>
      <w:outlineLvl w:val="1"/>
    </w:pPr>
    <w:rPr>
      <w:b/>
      <w:u w:val="single"/>
    </w:rPr>
  </w:style>
  <w:style w:type="paragraph" w:customStyle="1" w:styleId="Level2NumberedHeadingBOLDUND">
    <w:name w:val="Level 2 Numbered Heading BOLD UND"/>
    <w:basedOn w:val="Level2NumberedHeadingBOLD"/>
    <w:next w:val="Level3Number"/>
    <w:uiPriority w:val="3"/>
    <w:qFormat/>
    <w:rsid w:val="00CC1172"/>
    <w:rPr>
      <w:u w:val="single"/>
    </w:rPr>
  </w:style>
  <w:style w:type="paragraph" w:customStyle="1" w:styleId="Level3NumberedHeadingBOLDCAPSTOC">
    <w:name w:val="Level 3 Numbered Heading BOLDCAPS TOC"/>
    <w:basedOn w:val="Level3Number"/>
    <w:next w:val="Level4Number"/>
    <w:uiPriority w:val="1"/>
    <w:semiHidden/>
    <w:qFormat/>
    <w:rsid w:val="00DC7E67"/>
    <w:pPr>
      <w:keepNext/>
      <w:outlineLvl w:val="2"/>
    </w:pPr>
    <w:rPr>
      <w:b/>
      <w:caps/>
    </w:rPr>
  </w:style>
  <w:style w:type="paragraph" w:customStyle="1" w:styleId="Level3NumberedHeadingBOLDITALICSTOC">
    <w:name w:val="Level 3 Numbered Heading BOLDITALICS TOC"/>
    <w:basedOn w:val="Level3Number"/>
    <w:next w:val="Level4Number"/>
    <w:uiPriority w:val="1"/>
    <w:semiHidden/>
    <w:qFormat/>
    <w:rsid w:val="00DC7E67"/>
    <w:pPr>
      <w:keepNext/>
      <w:outlineLvl w:val="2"/>
    </w:pPr>
    <w:rPr>
      <w:b/>
      <w:i/>
    </w:rPr>
  </w:style>
  <w:style w:type="paragraph" w:customStyle="1" w:styleId="Level3NumberedHeadingBOLDUNDERLINETOC">
    <w:name w:val="Level 3 Numbered Heading BOLDUNDERLINE TOC"/>
    <w:basedOn w:val="Level3Number"/>
    <w:next w:val="Level4Number"/>
    <w:uiPriority w:val="1"/>
    <w:semiHidden/>
    <w:qFormat/>
    <w:rsid w:val="00DF2A35"/>
    <w:pPr>
      <w:keepNext/>
      <w:outlineLvl w:val="2"/>
    </w:pPr>
    <w:rPr>
      <w:b/>
      <w:u w:val="single"/>
    </w:rPr>
  </w:style>
  <w:style w:type="paragraph" w:customStyle="1" w:styleId="Level4NumberedHeadingBOLDCAPSTOC">
    <w:name w:val="Level 4 Numbered Heading BOLDCAPS TOC"/>
    <w:basedOn w:val="Level4Number"/>
    <w:next w:val="Level5Number"/>
    <w:uiPriority w:val="1"/>
    <w:semiHidden/>
    <w:qFormat/>
    <w:rsid w:val="004279AD"/>
    <w:pPr>
      <w:keepNext/>
      <w:outlineLvl w:val="3"/>
    </w:pPr>
    <w:rPr>
      <w:b/>
      <w:caps/>
    </w:rPr>
  </w:style>
  <w:style w:type="paragraph" w:customStyle="1" w:styleId="Level4NumberedHeadingBOLDITALICSTOC">
    <w:name w:val="Level 4 Numbered Heading BOLDITALICS TOC"/>
    <w:basedOn w:val="Level4Number"/>
    <w:next w:val="Level5Number"/>
    <w:uiPriority w:val="1"/>
    <w:semiHidden/>
    <w:qFormat/>
    <w:rsid w:val="004279AD"/>
    <w:pPr>
      <w:keepNext/>
      <w:outlineLvl w:val="3"/>
    </w:pPr>
    <w:rPr>
      <w:b/>
      <w:i/>
    </w:rPr>
  </w:style>
  <w:style w:type="paragraph" w:customStyle="1" w:styleId="Level4NumberedHeadingBOLDUNDERLINETOC">
    <w:name w:val="Level 4 Numbered Heading BOLDUNDERLINE TOC"/>
    <w:basedOn w:val="Level4Number"/>
    <w:next w:val="Level5Number"/>
    <w:uiPriority w:val="1"/>
    <w:semiHidden/>
    <w:qFormat/>
    <w:rsid w:val="00781C08"/>
    <w:pPr>
      <w:keepNext/>
      <w:outlineLvl w:val="3"/>
    </w:pPr>
    <w:rPr>
      <w:b/>
      <w:u w:val="single"/>
    </w:rPr>
  </w:style>
  <w:style w:type="paragraph" w:customStyle="1" w:styleId="Level5NumberedHeadingBOLDCAPSTOC">
    <w:name w:val="Level 5 Numbered Heading BOLDCAPS TOC"/>
    <w:basedOn w:val="Level5Number"/>
    <w:next w:val="Level6Number"/>
    <w:uiPriority w:val="1"/>
    <w:semiHidden/>
    <w:qFormat/>
    <w:rsid w:val="000B2260"/>
    <w:pPr>
      <w:keepNext/>
      <w:outlineLvl w:val="4"/>
    </w:pPr>
    <w:rPr>
      <w:b/>
      <w:caps/>
    </w:rPr>
  </w:style>
  <w:style w:type="paragraph" w:customStyle="1" w:styleId="Level2alpha">
    <w:name w:val="Level 2 alpha"/>
    <w:basedOn w:val="Level2Number"/>
    <w:uiPriority w:val="4"/>
    <w:semiHidden/>
    <w:rsid w:val="001A05F1"/>
    <w:pPr>
      <w:numPr>
        <w:numId w:val="31"/>
      </w:numPr>
      <w:tabs>
        <w:tab w:val="left" w:pos="765"/>
        <w:tab w:val="left" w:pos="993"/>
      </w:tabs>
    </w:pPr>
  </w:style>
  <w:style w:type="numbering" w:customStyle="1" w:styleId="Alpha">
    <w:name w:val="Alpha"/>
    <w:uiPriority w:val="99"/>
    <w:rsid w:val="002F5A89"/>
    <w:pPr>
      <w:numPr>
        <w:numId w:val="29"/>
      </w:numPr>
    </w:pPr>
  </w:style>
  <w:style w:type="paragraph" w:customStyle="1" w:styleId="Level1alpha">
    <w:name w:val="Level 1 alpha"/>
    <w:basedOn w:val="Level1Number"/>
    <w:uiPriority w:val="4"/>
    <w:semiHidden/>
    <w:rsid w:val="002F5A89"/>
    <w:pPr>
      <w:numPr>
        <w:numId w:val="31"/>
      </w:numPr>
    </w:pPr>
  </w:style>
  <w:style w:type="paragraph" w:customStyle="1" w:styleId="Level3alpha">
    <w:name w:val="Level 3 alpha"/>
    <w:basedOn w:val="Level3Number"/>
    <w:uiPriority w:val="4"/>
    <w:semiHidden/>
    <w:rsid w:val="001A05F1"/>
    <w:pPr>
      <w:numPr>
        <w:numId w:val="31"/>
      </w:numPr>
      <w:tabs>
        <w:tab w:val="clear" w:pos="1418"/>
        <w:tab w:val="left" w:pos="1446"/>
        <w:tab w:val="left" w:pos="1843"/>
      </w:tabs>
      <w:ind w:left="1701"/>
    </w:pPr>
  </w:style>
  <w:style w:type="paragraph" w:customStyle="1" w:styleId="Level4alpha">
    <w:name w:val="Level 4 alpha"/>
    <w:basedOn w:val="Level4Number"/>
    <w:uiPriority w:val="4"/>
    <w:semiHidden/>
    <w:rsid w:val="001A05F1"/>
    <w:pPr>
      <w:numPr>
        <w:numId w:val="31"/>
      </w:numPr>
      <w:tabs>
        <w:tab w:val="clear" w:pos="1701"/>
        <w:tab w:val="left" w:pos="2268"/>
        <w:tab w:val="left" w:pos="2835"/>
      </w:tabs>
      <w:ind w:left="2268"/>
    </w:pPr>
  </w:style>
  <w:style w:type="paragraph" w:customStyle="1" w:styleId="Level5alpha">
    <w:name w:val="Level 5 alpha"/>
    <w:basedOn w:val="Level5Number"/>
    <w:uiPriority w:val="4"/>
    <w:semiHidden/>
    <w:rsid w:val="001A05F1"/>
    <w:pPr>
      <w:numPr>
        <w:numId w:val="31"/>
      </w:numPr>
      <w:tabs>
        <w:tab w:val="clear" w:pos="1985"/>
      </w:tabs>
      <w:ind w:left="2835"/>
    </w:pPr>
  </w:style>
  <w:style w:type="paragraph" w:customStyle="1" w:styleId="Level6alpha">
    <w:name w:val="Level 6 alpha"/>
    <w:basedOn w:val="Level6Number"/>
    <w:uiPriority w:val="4"/>
    <w:semiHidden/>
    <w:rsid w:val="00FA2CE2"/>
    <w:pPr>
      <w:numPr>
        <w:numId w:val="31"/>
      </w:numPr>
      <w:tabs>
        <w:tab w:val="clear" w:pos="2268"/>
        <w:tab w:val="num" w:pos="2552"/>
      </w:tabs>
      <w:ind w:left="2552"/>
    </w:pPr>
  </w:style>
  <w:style w:type="paragraph" w:customStyle="1" w:styleId="Level1roman">
    <w:name w:val="Level 1 roman"/>
    <w:basedOn w:val="Level1Number"/>
    <w:uiPriority w:val="4"/>
    <w:semiHidden/>
    <w:rsid w:val="002F5A89"/>
    <w:pPr>
      <w:numPr>
        <w:numId w:val="32"/>
      </w:numPr>
    </w:pPr>
  </w:style>
  <w:style w:type="paragraph" w:customStyle="1" w:styleId="Level2roman">
    <w:name w:val="Level 2 roman"/>
    <w:basedOn w:val="Level2Number"/>
    <w:uiPriority w:val="4"/>
    <w:semiHidden/>
    <w:rsid w:val="001A05F1"/>
    <w:pPr>
      <w:numPr>
        <w:numId w:val="32"/>
      </w:numPr>
      <w:tabs>
        <w:tab w:val="left" w:pos="765"/>
        <w:tab w:val="left" w:pos="993"/>
      </w:tabs>
    </w:pPr>
  </w:style>
  <w:style w:type="paragraph" w:customStyle="1" w:styleId="Level3roman">
    <w:name w:val="Level 3 roman"/>
    <w:basedOn w:val="Level3Number"/>
    <w:uiPriority w:val="4"/>
    <w:semiHidden/>
    <w:rsid w:val="001A05F1"/>
    <w:pPr>
      <w:numPr>
        <w:numId w:val="32"/>
      </w:numPr>
      <w:tabs>
        <w:tab w:val="clear" w:pos="1418"/>
        <w:tab w:val="left" w:pos="1446"/>
        <w:tab w:val="left" w:pos="1843"/>
      </w:tabs>
      <w:ind w:left="1701"/>
    </w:pPr>
  </w:style>
  <w:style w:type="paragraph" w:customStyle="1" w:styleId="Level4roman">
    <w:name w:val="Level 4 roman"/>
    <w:basedOn w:val="Level4Number"/>
    <w:uiPriority w:val="4"/>
    <w:semiHidden/>
    <w:rsid w:val="001A05F1"/>
    <w:pPr>
      <w:numPr>
        <w:numId w:val="32"/>
      </w:numPr>
      <w:tabs>
        <w:tab w:val="clear" w:pos="1701"/>
        <w:tab w:val="left" w:pos="2268"/>
        <w:tab w:val="left" w:pos="2835"/>
      </w:tabs>
      <w:ind w:left="2268"/>
    </w:pPr>
  </w:style>
  <w:style w:type="paragraph" w:customStyle="1" w:styleId="Level5roman">
    <w:name w:val="Level 5 roman"/>
    <w:basedOn w:val="Level5Number"/>
    <w:uiPriority w:val="4"/>
    <w:semiHidden/>
    <w:rsid w:val="001A05F1"/>
    <w:pPr>
      <w:numPr>
        <w:numId w:val="32"/>
      </w:numPr>
      <w:tabs>
        <w:tab w:val="clear" w:pos="1985"/>
      </w:tabs>
      <w:ind w:left="2835"/>
    </w:pPr>
  </w:style>
  <w:style w:type="paragraph" w:customStyle="1" w:styleId="Level6roman">
    <w:name w:val="Level 6 roman"/>
    <w:basedOn w:val="Level6Number"/>
    <w:uiPriority w:val="4"/>
    <w:semiHidden/>
    <w:rsid w:val="00FA2CE2"/>
    <w:pPr>
      <w:numPr>
        <w:numId w:val="32"/>
      </w:numPr>
      <w:tabs>
        <w:tab w:val="clear" w:pos="2268"/>
        <w:tab w:val="num" w:pos="2552"/>
      </w:tabs>
      <w:ind w:left="2552"/>
    </w:pPr>
  </w:style>
  <w:style w:type="numbering" w:customStyle="1" w:styleId="Roman">
    <w:name w:val="Roman"/>
    <w:uiPriority w:val="99"/>
    <w:rsid w:val="002F5A89"/>
    <w:pPr>
      <w:numPr>
        <w:numId w:val="30"/>
      </w:numPr>
    </w:pPr>
  </w:style>
  <w:style w:type="paragraph" w:customStyle="1" w:styleId="TitleHeadingBOLDCAPSTOC">
    <w:name w:val="Title Heading BOLDCAPS TOC"/>
    <w:basedOn w:val="Normal"/>
    <w:next w:val="Normal"/>
    <w:uiPriority w:val="5"/>
    <w:semiHidden/>
    <w:qFormat/>
    <w:rsid w:val="00A5140E"/>
    <w:pPr>
      <w:keepNext/>
      <w:outlineLvl w:val="0"/>
    </w:pPr>
    <w:rPr>
      <w:rFonts w:ascii="Arial Bold" w:hAnsi="Arial Bold"/>
      <w:b/>
      <w:caps/>
    </w:rPr>
  </w:style>
  <w:style w:type="paragraph" w:customStyle="1" w:styleId="TitleHeadingBOLDITALICSTOC">
    <w:name w:val="Title Heading BOLDITALICS TOC"/>
    <w:basedOn w:val="Normal"/>
    <w:next w:val="Normal"/>
    <w:uiPriority w:val="5"/>
    <w:semiHidden/>
    <w:qFormat/>
    <w:rsid w:val="00A5140E"/>
    <w:pPr>
      <w:keepNext/>
      <w:outlineLvl w:val="0"/>
    </w:pPr>
    <w:rPr>
      <w:b/>
      <w:i/>
    </w:rPr>
  </w:style>
  <w:style w:type="paragraph" w:customStyle="1" w:styleId="TitleHeadingBOLDUNDERLINETOC">
    <w:name w:val="Title Heading BOLDUNDERLINE TOC"/>
    <w:basedOn w:val="Normal"/>
    <w:next w:val="Normal"/>
    <w:uiPriority w:val="5"/>
    <w:semiHidden/>
    <w:qFormat/>
    <w:rsid w:val="00A5140E"/>
    <w:pPr>
      <w:keepNext/>
      <w:outlineLvl w:val="0"/>
    </w:pPr>
    <w:rPr>
      <w:b/>
      <w:u w:val="single"/>
    </w:rPr>
  </w:style>
  <w:style w:type="paragraph" w:customStyle="1" w:styleId="Level5NumberedHeadingBOLDITALICSTOC">
    <w:name w:val="Level 5 Numbered Heading BOLDITALICS TOC"/>
    <w:basedOn w:val="Level5Number"/>
    <w:next w:val="Level6Number"/>
    <w:uiPriority w:val="1"/>
    <w:semiHidden/>
    <w:qFormat/>
    <w:rsid w:val="003805EA"/>
    <w:pPr>
      <w:keepNext/>
      <w:outlineLvl w:val="4"/>
    </w:pPr>
    <w:rPr>
      <w:b/>
      <w:i/>
    </w:rPr>
  </w:style>
  <w:style w:type="paragraph" w:customStyle="1" w:styleId="Level5NumberedHeadingBOLDUNDERLINETOC">
    <w:name w:val="Level 5 Numbered Heading BOLDUNDERLINE TOC"/>
    <w:basedOn w:val="Level5Number"/>
    <w:next w:val="Level6Number"/>
    <w:uiPriority w:val="1"/>
    <w:semiHidden/>
    <w:qFormat/>
    <w:rsid w:val="003805EA"/>
    <w:pPr>
      <w:keepNext/>
      <w:outlineLvl w:val="4"/>
    </w:pPr>
    <w:rPr>
      <w:b/>
      <w:u w:val="single"/>
    </w:rPr>
  </w:style>
  <w:style w:type="paragraph" w:customStyle="1" w:styleId="Level1NumberedHeadingBOLDCAPSUND">
    <w:name w:val="Level 1 Numbered Heading BOLD CAPS UND"/>
    <w:basedOn w:val="Level1NumberedHeadingBOLDCAPS"/>
    <w:next w:val="Level2Number"/>
    <w:uiPriority w:val="3"/>
    <w:rsid w:val="00BD4E18"/>
    <w:rPr>
      <w:rFonts w:ascii="Arial" w:hAnsi="Arial" w:cs="Arial"/>
      <w:u w:val="single"/>
    </w:rPr>
  </w:style>
  <w:style w:type="paragraph" w:customStyle="1" w:styleId="Level1NumberedHeadingBOLDCAPS0">
    <w:name w:val="Level 1 Numbered Heading BOLDCAPS"/>
    <w:basedOn w:val="Level1NumberedHeadingBOLDCAPSTOC"/>
    <w:next w:val="Level2Number"/>
    <w:uiPriority w:val="1"/>
    <w:semiHidden/>
    <w:qFormat/>
    <w:rsid w:val="004164E1"/>
    <w:pPr>
      <w:spacing w:before="480"/>
      <w:outlineLvl w:val="9"/>
    </w:pPr>
  </w:style>
  <w:style w:type="paragraph" w:customStyle="1" w:styleId="Level1NumberedHeadingBOLDITALICS">
    <w:name w:val="Level 1 Numbered Heading BOLDITALICS"/>
    <w:basedOn w:val="Level1NumberedHeadingBOLDITALICSTOC"/>
    <w:next w:val="Level2Number"/>
    <w:uiPriority w:val="1"/>
    <w:semiHidden/>
    <w:qFormat/>
    <w:rsid w:val="004164E1"/>
    <w:pPr>
      <w:spacing w:before="480"/>
      <w:outlineLvl w:val="9"/>
    </w:pPr>
  </w:style>
  <w:style w:type="paragraph" w:styleId="FootnoteText">
    <w:name w:val="footnote text"/>
    <w:basedOn w:val="Normal"/>
    <w:link w:val="FootnoteTextChar"/>
    <w:uiPriority w:val="99"/>
    <w:rsid w:val="007E1DE0"/>
    <w:pPr>
      <w:tabs>
        <w:tab w:val="left" w:pos="426"/>
      </w:tabs>
      <w:spacing w:after="0" w:line="240" w:lineRule="auto"/>
      <w:ind w:left="425" w:hanging="425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E1DE0"/>
    <w:rPr>
      <w:rFonts w:ascii="Arial" w:hAnsi="Arial"/>
      <w:sz w:val="18"/>
      <w:szCs w:val="18"/>
    </w:rPr>
  </w:style>
  <w:style w:type="character" w:styleId="FootnoteReference">
    <w:name w:val="footnote reference"/>
    <w:basedOn w:val="DefaultParagraphFont"/>
    <w:uiPriority w:val="99"/>
    <w:rsid w:val="00EF3C7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0375F8"/>
    <w:pPr>
      <w:tabs>
        <w:tab w:val="left" w:pos="340"/>
      </w:tabs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873DC"/>
    <w:rPr>
      <w:rFonts w:ascii="Avenir Book" w:hAnsi="Avenir Book"/>
      <w:sz w:val="20"/>
      <w:szCs w:val="20"/>
    </w:rPr>
  </w:style>
  <w:style w:type="paragraph" w:customStyle="1" w:styleId="Condensed">
    <w:name w:val="Condensed"/>
    <w:qFormat/>
    <w:rsid w:val="007B4B05"/>
    <w:pPr>
      <w:spacing w:after="0" w:line="240" w:lineRule="auto"/>
      <w:jc w:val="both"/>
    </w:pPr>
    <w:rPr>
      <w:rFonts w:ascii="Arial" w:eastAsiaTheme="minorEastAsia" w:hAnsi="Arial" w:cs="Arial"/>
      <w:noProof/>
      <w:sz w:val="20"/>
      <w:lang w:eastAsia="en-ZA"/>
    </w:rPr>
  </w:style>
  <w:style w:type="numbering" w:customStyle="1" w:styleId="BulletStyles">
    <w:name w:val="BulletStyles"/>
    <w:uiPriority w:val="99"/>
    <w:rsid w:val="00700C44"/>
    <w:pPr>
      <w:numPr>
        <w:numId w:val="33"/>
      </w:numPr>
    </w:pPr>
  </w:style>
  <w:style w:type="character" w:styleId="EndnoteReference">
    <w:name w:val="endnote reference"/>
    <w:basedOn w:val="DefaultParagraphFont"/>
    <w:uiPriority w:val="99"/>
    <w:semiHidden/>
    <w:unhideWhenUsed/>
    <w:rsid w:val="00AB7F26"/>
    <w:rPr>
      <w:vertAlign w:val="superscript"/>
    </w:rPr>
  </w:style>
  <w:style w:type="paragraph" w:customStyle="1" w:styleId="Level1NumberedHeadingBOLDUNDERLINE">
    <w:name w:val="Level 1 Numbered Heading BOLDUNDERLINE"/>
    <w:basedOn w:val="Level1NumberedHeadingBOLDUNDERLINETOC"/>
    <w:next w:val="Level2Number"/>
    <w:uiPriority w:val="1"/>
    <w:semiHidden/>
    <w:qFormat/>
    <w:rsid w:val="005225EA"/>
    <w:pPr>
      <w:outlineLvl w:val="9"/>
    </w:pPr>
  </w:style>
  <w:style w:type="paragraph" w:customStyle="1" w:styleId="Level2NumberedHeadingBOLD">
    <w:name w:val="Level 2 Numbered Heading BOLD"/>
    <w:basedOn w:val="Level2NumberedHeadingUND"/>
    <w:next w:val="Level3Number"/>
    <w:uiPriority w:val="3"/>
    <w:rsid w:val="00CC1172"/>
    <w:pPr>
      <w:tabs>
        <w:tab w:val="clear" w:pos="993"/>
      </w:tabs>
    </w:pPr>
    <w:rPr>
      <w:b/>
      <w:u w:val="none"/>
    </w:rPr>
  </w:style>
  <w:style w:type="paragraph" w:customStyle="1" w:styleId="Level2NumberedHeadingBOLDCAPS">
    <w:name w:val="Level 2 Numbered Heading BOLDCAPS"/>
    <w:basedOn w:val="Level2NumberedHeadingBOLDCAPSTOC"/>
    <w:next w:val="Level3Number"/>
    <w:uiPriority w:val="1"/>
    <w:semiHidden/>
    <w:qFormat/>
    <w:rsid w:val="009178F4"/>
    <w:pPr>
      <w:outlineLvl w:val="9"/>
    </w:pPr>
  </w:style>
  <w:style w:type="paragraph" w:customStyle="1" w:styleId="Level2NumberedHeadingBOLDITALICS">
    <w:name w:val="Level 2 Numbered Heading BOLDITALICS"/>
    <w:basedOn w:val="Level2NumberedHeadingBOLDITALICSTOC"/>
    <w:next w:val="Level3Number"/>
    <w:uiPriority w:val="1"/>
    <w:semiHidden/>
    <w:qFormat/>
    <w:rsid w:val="00A52FC0"/>
    <w:pPr>
      <w:outlineLvl w:val="9"/>
    </w:pPr>
  </w:style>
  <w:style w:type="paragraph" w:customStyle="1" w:styleId="Level2NumberedHeadingBOLDUNDERLINE">
    <w:name w:val="Level 2 Numbered Heading BOLDUNDERLINE"/>
    <w:basedOn w:val="Level2NumberedHeadingBOLDUNDERLINETOC"/>
    <w:next w:val="Level3Number"/>
    <w:uiPriority w:val="1"/>
    <w:semiHidden/>
    <w:qFormat/>
    <w:rsid w:val="006276D4"/>
    <w:pPr>
      <w:outlineLvl w:val="9"/>
    </w:pPr>
  </w:style>
  <w:style w:type="paragraph" w:customStyle="1" w:styleId="Level3NumberedHeadingBOLD">
    <w:name w:val="Level 3 Numbered Heading BOLD"/>
    <w:basedOn w:val="Level3Number"/>
    <w:next w:val="Level4Number"/>
    <w:uiPriority w:val="3"/>
    <w:rsid w:val="003C7655"/>
    <w:pPr>
      <w:keepNext/>
      <w:tabs>
        <w:tab w:val="num" w:pos="1446"/>
      </w:tabs>
      <w:outlineLvl w:val="2"/>
    </w:pPr>
    <w:rPr>
      <w:b/>
    </w:rPr>
  </w:style>
  <w:style w:type="paragraph" w:customStyle="1" w:styleId="Level3NumberedHeadingBOLDCAPS">
    <w:name w:val="Level 3 Numbered Heading BOLDCAPS"/>
    <w:basedOn w:val="Level3NumberedHeadingBOLDCAPSTOC"/>
    <w:next w:val="Level4Number"/>
    <w:uiPriority w:val="1"/>
    <w:semiHidden/>
    <w:qFormat/>
    <w:rsid w:val="00DC7E67"/>
    <w:pPr>
      <w:outlineLvl w:val="9"/>
    </w:pPr>
  </w:style>
  <w:style w:type="paragraph" w:customStyle="1" w:styleId="Level3NumberedHeadingBOLDITALICS">
    <w:name w:val="Level 3 Numbered Heading BOLDITALICS"/>
    <w:basedOn w:val="Level3NumberedHeadingBOLDITALICSTOC"/>
    <w:next w:val="Level4Number"/>
    <w:uiPriority w:val="1"/>
    <w:semiHidden/>
    <w:qFormat/>
    <w:rsid w:val="00DC7E67"/>
    <w:pPr>
      <w:outlineLvl w:val="9"/>
    </w:pPr>
  </w:style>
  <w:style w:type="paragraph" w:customStyle="1" w:styleId="Level3NumberedHeadingBOLDUNDERLINE">
    <w:name w:val="Level 3 Numbered Heading BOLDUNDERLINE"/>
    <w:basedOn w:val="Level3NumberedHeadingBOLDUNDERLINETOC"/>
    <w:next w:val="Level4Number"/>
    <w:uiPriority w:val="1"/>
    <w:semiHidden/>
    <w:qFormat/>
    <w:rsid w:val="00DF2A35"/>
    <w:pPr>
      <w:outlineLvl w:val="9"/>
    </w:pPr>
  </w:style>
  <w:style w:type="paragraph" w:customStyle="1" w:styleId="Level5NumberedHeadingBOLD">
    <w:name w:val="Level 5 Numbered Heading BOLD"/>
    <w:basedOn w:val="Level5Number"/>
    <w:next w:val="Level6Number"/>
    <w:uiPriority w:val="3"/>
    <w:rsid w:val="00ED5712"/>
    <w:pPr>
      <w:keepNext/>
      <w:outlineLvl w:val="4"/>
    </w:pPr>
    <w:rPr>
      <w:b/>
    </w:rPr>
  </w:style>
  <w:style w:type="paragraph" w:customStyle="1" w:styleId="Level5NumberedHeadingBOLDCAPS">
    <w:name w:val="Level 5 Numbered Heading BOLDCAPS"/>
    <w:basedOn w:val="Level5NumberedHeadingBOLDCAPSTOC"/>
    <w:next w:val="Level6Number"/>
    <w:uiPriority w:val="1"/>
    <w:semiHidden/>
    <w:qFormat/>
    <w:rsid w:val="003805EA"/>
    <w:pPr>
      <w:outlineLvl w:val="9"/>
    </w:pPr>
  </w:style>
  <w:style w:type="paragraph" w:customStyle="1" w:styleId="Level5NumberedHeadingBOLDITALICS">
    <w:name w:val="Level 5 Numbered Heading BOLDITALICS"/>
    <w:basedOn w:val="Level5NumberedHeadingBOLDITALICSTOC"/>
    <w:next w:val="Level6Number"/>
    <w:uiPriority w:val="1"/>
    <w:semiHidden/>
    <w:qFormat/>
    <w:rsid w:val="003805EA"/>
    <w:pPr>
      <w:outlineLvl w:val="9"/>
    </w:pPr>
  </w:style>
  <w:style w:type="paragraph" w:customStyle="1" w:styleId="Level5NumberedHeadingBOLDUNDERLINE">
    <w:name w:val="Level 5 Numbered Heading BOLDUNDERLINE"/>
    <w:basedOn w:val="Level5NumberedHeadingBOLDUNDERLINETOC"/>
    <w:next w:val="Level6Number"/>
    <w:uiPriority w:val="1"/>
    <w:semiHidden/>
    <w:qFormat/>
    <w:rsid w:val="003805EA"/>
    <w:pPr>
      <w:outlineLvl w:val="9"/>
    </w:pPr>
  </w:style>
  <w:style w:type="paragraph" w:customStyle="1" w:styleId="Level4NumberedHeadingBOLD">
    <w:name w:val="Level 4 Numbered Heading BOLD"/>
    <w:basedOn w:val="Level4Number"/>
    <w:next w:val="Level5Number"/>
    <w:uiPriority w:val="3"/>
    <w:rsid w:val="003C7655"/>
    <w:pPr>
      <w:keepNext/>
      <w:tabs>
        <w:tab w:val="num" w:pos="2268"/>
      </w:tabs>
      <w:outlineLvl w:val="3"/>
    </w:pPr>
    <w:rPr>
      <w:b/>
    </w:rPr>
  </w:style>
  <w:style w:type="paragraph" w:customStyle="1" w:styleId="Level4NumberedHeadingBOLDCAPS">
    <w:name w:val="Level 4 Numbered Heading BOLDCAPS"/>
    <w:basedOn w:val="Level4NumberedHeadingBOLDCAPSTOC"/>
    <w:next w:val="Level5Number"/>
    <w:uiPriority w:val="1"/>
    <w:semiHidden/>
    <w:qFormat/>
    <w:rsid w:val="004279AD"/>
    <w:pPr>
      <w:outlineLvl w:val="9"/>
    </w:pPr>
  </w:style>
  <w:style w:type="paragraph" w:customStyle="1" w:styleId="Level4NumberedHeadingBOLDITALICS">
    <w:name w:val="Level 4 Numbered Heading BOLDITALICS"/>
    <w:basedOn w:val="Level4NumberedHeadingBOLDITALICSTOC"/>
    <w:next w:val="Level5Number"/>
    <w:uiPriority w:val="1"/>
    <w:semiHidden/>
    <w:qFormat/>
    <w:rsid w:val="00986355"/>
    <w:pPr>
      <w:outlineLvl w:val="9"/>
    </w:pPr>
  </w:style>
  <w:style w:type="paragraph" w:customStyle="1" w:styleId="Level4NumberedHeadingBOLDUNDERLINE">
    <w:name w:val="Level 4 Numbered Heading BOLDUNDERLINE"/>
    <w:basedOn w:val="Level4NumberedHeadingBOLDUNDERLINETOC"/>
    <w:next w:val="Level5Number"/>
    <w:uiPriority w:val="1"/>
    <w:semiHidden/>
    <w:qFormat/>
    <w:rsid w:val="00781C08"/>
    <w:pPr>
      <w:outlineLvl w:val="9"/>
    </w:pPr>
  </w:style>
  <w:style w:type="paragraph" w:customStyle="1" w:styleId="TitleHeadingBOLDCAPS">
    <w:name w:val="Title Heading BOLDCAPS"/>
    <w:basedOn w:val="TitleHeadingBOLDCAPSTOC"/>
    <w:next w:val="Normal"/>
    <w:uiPriority w:val="5"/>
    <w:semiHidden/>
    <w:qFormat/>
    <w:rsid w:val="006467C3"/>
    <w:pPr>
      <w:outlineLvl w:val="9"/>
    </w:pPr>
  </w:style>
  <w:style w:type="paragraph" w:customStyle="1" w:styleId="TitleHeadingBOLDITALICS">
    <w:name w:val="Title Heading BOLDITALICS"/>
    <w:basedOn w:val="TitleHeadingBOLDITALICSTOC"/>
    <w:next w:val="Normal"/>
    <w:uiPriority w:val="5"/>
    <w:semiHidden/>
    <w:qFormat/>
    <w:rsid w:val="005D41F8"/>
    <w:pPr>
      <w:outlineLvl w:val="9"/>
    </w:pPr>
  </w:style>
  <w:style w:type="paragraph" w:customStyle="1" w:styleId="TitleHeadingBOLDUNDERLINE">
    <w:name w:val="Title Heading BOLDUNDERLINE"/>
    <w:basedOn w:val="TitleHeadingBOLDUNDERLINETOC"/>
    <w:next w:val="Normal"/>
    <w:uiPriority w:val="5"/>
    <w:semiHidden/>
    <w:qFormat/>
    <w:rsid w:val="005D41F8"/>
    <w:pPr>
      <w:outlineLvl w:val="9"/>
    </w:pPr>
  </w:style>
  <w:style w:type="paragraph" w:styleId="TOC6">
    <w:name w:val="toc 6"/>
    <w:basedOn w:val="Normal"/>
    <w:next w:val="Normal"/>
    <w:autoRedefine/>
    <w:uiPriority w:val="39"/>
    <w:semiHidden/>
    <w:rsid w:val="00C3612A"/>
    <w:pPr>
      <w:spacing w:after="100"/>
      <w:ind w:left="1100"/>
    </w:pPr>
  </w:style>
  <w:style w:type="paragraph" w:styleId="TOC5">
    <w:name w:val="toc 5"/>
    <w:basedOn w:val="Normal"/>
    <w:next w:val="Normal"/>
    <w:autoRedefine/>
    <w:uiPriority w:val="39"/>
    <w:unhideWhenUsed/>
    <w:rsid w:val="00736DDB"/>
    <w:pPr>
      <w:tabs>
        <w:tab w:val="left" w:pos="2079"/>
        <w:tab w:val="right" w:leader="dot" w:pos="9191"/>
      </w:tabs>
      <w:spacing w:after="120"/>
    </w:pPr>
    <w:rPr>
      <w:rFonts w:eastAsiaTheme="minorEastAsia"/>
      <w:noProof/>
      <w:lang w:eastAsia="en-ZA"/>
    </w:rPr>
  </w:style>
  <w:style w:type="paragraph" w:styleId="TOC7">
    <w:name w:val="toc 7"/>
    <w:basedOn w:val="Normal"/>
    <w:next w:val="Normal"/>
    <w:autoRedefine/>
    <w:uiPriority w:val="39"/>
    <w:semiHidden/>
    <w:rsid w:val="00CF27F0"/>
    <w:pPr>
      <w:spacing w:after="120"/>
      <w:ind w:left="1321"/>
    </w:pPr>
  </w:style>
  <w:style w:type="paragraph" w:styleId="TOC8">
    <w:name w:val="toc 8"/>
    <w:basedOn w:val="Normal"/>
    <w:next w:val="Normal"/>
    <w:autoRedefine/>
    <w:uiPriority w:val="39"/>
    <w:unhideWhenUsed/>
    <w:rsid w:val="001E46AF"/>
    <w:pPr>
      <w:tabs>
        <w:tab w:val="right" w:leader="dot" w:pos="9191"/>
      </w:tabs>
      <w:spacing w:after="120"/>
    </w:pPr>
    <w:rPr>
      <w:noProof/>
    </w:rPr>
  </w:style>
  <w:style w:type="paragraph" w:styleId="TOC9">
    <w:name w:val="toc 9"/>
    <w:basedOn w:val="Normal"/>
    <w:next w:val="Normal"/>
    <w:autoRedefine/>
    <w:uiPriority w:val="39"/>
    <w:semiHidden/>
    <w:rsid w:val="00FE16AF"/>
    <w:pPr>
      <w:tabs>
        <w:tab w:val="right" w:leader="dot" w:pos="9191"/>
      </w:tabs>
      <w:spacing w:after="120"/>
      <w:ind w:left="425"/>
    </w:pPr>
    <w:rPr>
      <w:noProof/>
    </w:rPr>
  </w:style>
  <w:style w:type="character" w:styleId="UnresolvedMention">
    <w:name w:val="Unresolved Mention"/>
    <w:basedOn w:val="DefaultParagraphFont"/>
    <w:uiPriority w:val="99"/>
    <w:semiHidden/>
    <w:unhideWhenUsed/>
    <w:rsid w:val="00E27BC1"/>
    <w:rPr>
      <w:color w:val="605E5C"/>
      <w:shd w:val="clear" w:color="auto" w:fill="E1DFDD"/>
    </w:rPr>
  </w:style>
  <w:style w:type="paragraph" w:customStyle="1" w:styleId="TableStyle">
    <w:name w:val="Table Style"/>
    <w:basedOn w:val="Normal"/>
    <w:uiPriority w:val="7"/>
    <w:rsid w:val="00824CBE"/>
    <w:pPr>
      <w:spacing w:before="120" w:after="120" w:line="240" w:lineRule="auto"/>
    </w:pPr>
    <w:rPr>
      <w:sz w:val="18"/>
    </w:rPr>
  </w:style>
  <w:style w:type="paragraph" w:customStyle="1" w:styleId="Level1UnnumberedHeading">
    <w:name w:val="Level 1 Unnumbered Heading"/>
    <w:basedOn w:val="Level1Unnumbered"/>
    <w:next w:val="Level1Unnumbered"/>
    <w:uiPriority w:val="4"/>
    <w:rsid w:val="00002C86"/>
    <w:pPr>
      <w:keepNext/>
      <w:ind w:left="425"/>
    </w:pPr>
    <w:rPr>
      <w:rFonts w:eastAsiaTheme="minorEastAsia" w:cs="Arial"/>
      <w:b/>
      <w:noProof/>
      <w:lang w:eastAsia="en-ZA"/>
    </w:rPr>
  </w:style>
  <w:style w:type="paragraph" w:customStyle="1" w:styleId="Level2UnnumberedHeading">
    <w:name w:val="Level 2 Unnumbered Heading"/>
    <w:basedOn w:val="Level2Unnumbered"/>
    <w:next w:val="Level2Unnumbered"/>
    <w:uiPriority w:val="4"/>
    <w:rsid w:val="00473575"/>
    <w:pPr>
      <w:keepNext/>
    </w:pPr>
    <w:rPr>
      <w:b/>
      <w:bCs/>
    </w:rPr>
  </w:style>
  <w:style w:type="paragraph" w:customStyle="1" w:styleId="Level3UnnumberedHeading">
    <w:name w:val="Level 3 Unnumbered Heading"/>
    <w:basedOn w:val="Level3Unnumbered"/>
    <w:next w:val="Level3Unnumbered"/>
    <w:uiPriority w:val="4"/>
    <w:rsid w:val="00473575"/>
    <w:pPr>
      <w:keepNext/>
      <w:outlineLvl w:val="1"/>
    </w:pPr>
    <w:rPr>
      <w:b/>
    </w:rPr>
  </w:style>
  <w:style w:type="paragraph" w:customStyle="1" w:styleId="Level4UnnumberedHeading">
    <w:name w:val="Level 4 Unnumbered Heading"/>
    <w:basedOn w:val="Level4Unnumbered"/>
    <w:next w:val="Level4Unnumbered"/>
    <w:uiPriority w:val="4"/>
    <w:rsid w:val="001367F5"/>
    <w:pPr>
      <w:keepNext/>
      <w:outlineLvl w:val="2"/>
    </w:pPr>
    <w:rPr>
      <w:b/>
    </w:rPr>
  </w:style>
  <w:style w:type="paragraph" w:customStyle="1" w:styleId="Level5UnnumberedHeading">
    <w:name w:val="Level 5 Unnumbered Heading"/>
    <w:basedOn w:val="Level5Unnumbered"/>
    <w:next w:val="Level5Unnumbered"/>
    <w:uiPriority w:val="4"/>
    <w:rsid w:val="00815294"/>
    <w:pPr>
      <w:keepNext/>
      <w:outlineLvl w:val="3"/>
    </w:pPr>
    <w:rPr>
      <w:b/>
    </w:rPr>
  </w:style>
  <w:style w:type="paragraph" w:customStyle="1" w:styleId="Level0CenterHeading">
    <w:name w:val="Level 0 Center Heading"/>
    <w:basedOn w:val="Normal"/>
    <w:next w:val="Normal"/>
    <w:uiPriority w:val="4"/>
    <w:rsid w:val="00A5140E"/>
    <w:pPr>
      <w:keepNext/>
      <w:jc w:val="center"/>
      <w:outlineLvl w:val="4"/>
    </w:pPr>
    <w:rPr>
      <w:b/>
      <w:bCs/>
    </w:rPr>
  </w:style>
  <w:style w:type="paragraph" w:customStyle="1" w:styleId="TableLevel1">
    <w:name w:val="Table Level 1"/>
    <w:basedOn w:val="Level1Number"/>
    <w:uiPriority w:val="7"/>
    <w:rsid w:val="006B57C5"/>
    <w:pPr>
      <w:numPr>
        <w:numId w:val="70"/>
      </w:numPr>
      <w:spacing w:before="120" w:after="120" w:line="240" w:lineRule="auto"/>
      <w:outlineLvl w:val="0"/>
    </w:pPr>
    <w:rPr>
      <w:sz w:val="18"/>
    </w:rPr>
  </w:style>
  <w:style w:type="paragraph" w:customStyle="1" w:styleId="TableLevel2">
    <w:name w:val="Table Level 2"/>
    <w:basedOn w:val="Level2Number"/>
    <w:uiPriority w:val="7"/>
    <w:rsid w:val="001E45D5"/>
    <w:pPr>
      <w:numPr>
        <w:numId w:val="70"/>
      </w:numPr>
      <w:tabs>
        <w:tab w:val="left" w:pos="992"/>
      </w:tabs>
      <w:spacing w:before="120" w:after="120" w:line="240" w:lineRule="auto"/>
    </w:pPr>
    <w:rPr>
      <w:sz w:val="18"/>
    </w:rPr>
  </w:style>
  <w:style w:type="paragraph" w:customStyle="1" w:styleId="TableLevel3">
    <w:name w:val="Table Level 3"/>
    <w:basedOn w:val="Level3Number"/>
    <w:uiPriority w:val="7"/>
    <w:rsid w:val="001E45D5"/>
    <w:pPr>
      <w:numPr>
        <w:numId w:val="70"/>
      </w:numPr>
      <w:tabs>
        <w:tab w:val="clear" w:pos="1843"/>
        <w:tab w:val="left" w:pos="1701"/>
      </w:tabs>
      <w:spacing w:before="120" w:after="120" w:line="240" w:lineRule="auto"/>
      <w:ind w:left="1701" w:hanging="709"/>
    </w:pPr>
    <w:rPr>
      <w:sz w:val="18"/>
    </w:rPr>
  </w:style>
  <w:style w:type="paragraph" w:customStyle="1" w:styleId="TableLevel4">
    <w:name w:val="Table Level 4"/>
    <w:basedOn w:val="Level4Number"/>
    <w:uiPriority w:val="7"/>
    <w:rsid w:val="001E45D5"/>
    <w:pPr>
      <w:numPr>
        <w:numId w:val="70"/>
      </w:numPr>
      <w:tabs>
        <w:tab w:val="clear" w:pos="2835"/>
      </w:tabs>
      <w:spacing w:before="120" w:after="120" w:line="240" w:lineRule="auto"/>
      <w:ind w:left="2552" w:hanging="851"/>
    </w:pPr>
    <w:rPr>
      <w:sz w:val="18"/>
    </w:rPr>
  </w:style>
  <w:style w:type="paragraph" w:customStyle="1" w:styleId="TableLevel5">
    <w:name w:val="Table Level 5"/>
    <w:basedOn w:val="Level5Number"/>
    <w:uiPriority w:val="7"/>
    <w:rsid w:val="005E47CB"/>
    <w:pPr>
      <w:numPr>
        <w:numId w:val="70"/>
      </w:numPr>
      <w:tabs>
        <w:tab w:val="clear" w:pos="4111"/>
        <w:tab w:val="left" w:pos="3544"/>
      </w:tabs>
      <w:spacing w:before="120" w:after="120" w:line="240" w:lineRule="auto"/>
      <w:ind w:left="3544" w:hanging="992"/>
    </w:pPr>
    <w:rPr>
      <w:sz w:val="18"/>
    </w:rPr>
  </w:style>
  <w:style w:type="paragraph" w:customStyle="1" w:styleId="TableLevel6">
    <w:name w:val="Table Level 6"/>
    <w:basedOn w:val="Level6Number"/>
    <w:uiPriority w:val="7"/>
    <w:rsid w:val="005E47CB"/>
    <w:pPr>
      <w:numPr>
        <w:numId w:val="70"/>
      </w:numPr>
      <w:tabs>
        <w:tab w:val="clear" w:pos="5670"/>
        <w:tab w:val="left" w:pos="4820"/>
      </w:tabs>
      <w:spacing w:before="120" w:after="120" w:line="240" w:lineRule="auto"/>
      <w:ind w:left="4820" w:hanging="1276"/>
    </w:pPr>
    <w:rPr>
      <w:sz w:val="18"/>
    </w:rPr>
  </w:style>
  <w:style w:type="paragraph" w:customStyle="1" w:styleId="TableBullet0or1">
    <w:name w:val="Table Bullet 0 or 1"/>
    <w:basedOn w:val="Level0or1Bullet"/>
    <w:uiPriority w:val="8"/>
    <w:rsid w:val="00291441"/>
    <w:pPr>
      <w:tabs>
        <w:tab w:val="clear" w:pos="426"/>
        <w:tab w:val="left" w:pos="284"/>
      </w:tabs>
      <w:spacing w:before="120" w:after="120" w:line="240" w:lineRule="auto"/>
      <w:ind w:left="284" w:hanging="284"/>
    </w:pPr>
    <w:rPr>
      <w:sz w:val="18"/>
    </w:rPr>
  </w:style>
  <w:style w:type="paragraph" w:customStyle="1" w:styleId="TableBullet2">
    <w:name w:val="Table Bullet 2"/>
    <w:basedOn w:val="Level2Bullet"/>
    <w:uiPriority w:val="8"/>
    <w:rsid w:val="00B82C6D"/>
    <w:pPr>
      <w:tabs>
        <w:tab w:val="clear" w:pos="993"/>
        <w:tab w:val="left" w:pos="567"/>
      </w:tabs>
      <w:spacing w:before="120" w:after="120" w:line="240" w:lineRule="auto"/>
      <w:ind w:left="568" w:hanging="284"/>
    </w:pPr>
    <w:rPr>
      <w:sz w:val="18"/>
    </w:rPr>
  </w:style>
  <w:style w:type="paragraph" w:customStyle="1" w:styleId="TableBullet3">
    <w:name w:val="Table Bullet 3"/>
    <w:basedOn w:val="Level3Bullet"/>
    <w:uiPriority w:val="8"/>
    <w:rsid w:val="00B82C6D"/>
    <w:pPr>
      <w:tabs>
        <w:tab w:val="left" w:pos="851"/>
      </w:tabs>
      <w:spacing w:before="120" w:after="120" w:line="240" w:lineRule="auto"/>
      <w:ind w:left="851" w:hanging="284"/>
    </w:pPr>
    <w:rPr>
      <w:sz w:val="18"/>
    </w:rPr>
  </w:style>
  <w:style w:type="paragraph" w:customStyle="1" w:styleId="TableBullet4">
    <w:name w:val="Table Bullet 4"/>
    <w:basedOn w:val="Level4Bullet"/>
    <w:uiPriority w:val="8"/>
    <w:rsid w:val="00810C92"/>
    <w:pPr>
      <w:tabs>
        <w:tab w:val="left" w:pos="1134"/>
      </w:tabs>
      <w:spacing w:before="120" w:after="120" w:line="240" w:lineRule="auto"/>
      <w:ind w:left="1135" w:hanging="284"/>
    </w:pPr>
    <w:rPr>
      <w:sz w:val="18"/>
    </w:rPr>
  </w:style>
  <w:style w:type="paragraph" w:customStyle="1" w:styleId="TableBullet5">
    <w:name w:val="Table Bullet 5"/>
    <w:basedOn w:val="Level5Bullet"/>
    <w:uiPriority w:val="8"/>
    <w:rsid w:val="00B82C6D"/>
    <w:pPr>
      <w:tabs>
        <w:tab w:val="left" w:pos="1418"/>
      </w:tabs>
      <w:spacing w:after="120" w:line="240" w:lineRule="auto"/>
      <w:ind w:left="1418" w:hanging="284"/>
    </w:pPr>
    <w:rPr>
      <w:rFonts w:eastAsiaTheme="minorEastAsia" w:cs="Arial"/>
      <w:noProof/>
      <w:sz w:val="18"/>
      <w:szCs w:val="18"/>
      <w:lang w:eastAsia="en-ZA"/>
    </w:rPr>
  </w:style>
  <w:style w:type="paragraph" w:customStyle="1" w:styleId="TableBullet6">
    <w:name w:val="Table Bullet 6"/>
    <w:basedOn w:val="Level6Bullet"/>
    <w:uiPriority w:val="8"/>
    <w:rsid w:val="00B82C6D"/>
    <w:pPr>
      <w:tabs>
        <w:tab w:val="left" w:pos="1701"/>
      </w:tabs>
      <w:spacing w:after="120" w:line="240" w:lineRule="auto"/>
      <w:ind w:left="1702" w:hanging="284"/>
    </w:pPr>
    <w:rPr>
      <w:sz w:val="18"/>
    </w:rPr>
  </w:style>
  <w:style w:type="paragraph" w:customStyle="1" w:styleId="TableUnnumbered1">
    <w:name w:val="Table Unnumbered 1"/>
    <w:basedOn w:val="Level1Unnumbered"/>
    <w:uiPriority w:val="7"/>
    <w:rsid w:val="00E7280C"/>
    <w:pPr>
      <w:tabs>
        <w:tab w:val="num" w:pos="459"/>
      </w:tabs>
      <w:spacing w:before="120" w:after="120" w:line="240" w:lineRule="auto"/>
      <w:ind w:left="459"/>
    </w:pPr>
    <w:rPr>
      <w:sz w:val="18"/>
    </w:rPr>
  </w:style>
  <w:style w:type="paragraph" w:customStyle="1" w:styleId="TableUnnumbered2">
    <w:name w:val="Table Unnumbered 2"/>
    <w:basedOn w:val="Level2Unnumbered"/>
    <w:uiPriority w:val="7"/>
    <w:rsid w:val="00824CBE"/>
    <w:pPr>
      <w:spacing w:before="120" w:after="120" w:line="240" w:lineRule="auto"/>
    </w:pPr>
    <w:rPr>
      <w:sz w:val="18"/>
    </w:rPr>
  </w:style>
  <w:style w:type="paragraph" w:customStyle="1" w:styleId="TableUnnumbered3">
    <w:name w:val="Table Unnumbered 3"/>
    <w:basedOn w:val="Level3Unnumbered"/>
    <w:uiPriority w:val="7"/>
    <w:rsid w:val="001E45D5"/>
    <w:pPr>
      <w:tabs>
        <w:tab w:val="clear" w:pos="1843"/>
        <w:tab w:val="left" w:pos="1701"/>
      </w:tabs>
      <w:spacing w:before="120" w:after="120" w:line="240" w:lineRule="auto"/>
      <w:ind w:left="1701"/>
    </w:pPr>
    <w:rPr>
      <w:sz w:val="18"/>
    </w:rPr>
  </w:style>
  <w:style w:type="paragraph" w:customStyle="1" w:styleId="TableUnnumbered4">
    <w:name w:val="Table Unnumbered 4"/>
    <w:basedOn w:val="Level4Unnumbered"/>
    <w:uiPriority w:val="7"/>
    <w:rsid w:val="001E45D5"/>
    <w:pPr>
      <w:tabs>
        <w:tab w:val="clear" w:pos="2835"/>
        <w:tab w:val="num" w:pos="2552"/>
      </w:tabs>
      <w:spacing w:before="120" w:after="120" w:line="240" w:lineRule="auto"/>
      <w:ind w:left="2552"/>
    </w:pPr>
    <w:rPr>
      <w:sz w:val="18"/>
    </w:rPr>
  </w:style>
  <w:style w:type="paragraph" w:customStyle="1" w:styleId="TableUnnumbered5">
    <w:name w:val="Table Unnumbered 5"/>
    <w:basedOn w:val="Level5Unnumbered"/>
    <w:uiPriority w:val="7"/>
    <w:rsid w:val="005E47CB"/>
    <w:pPr>
      <w:tabs>
        <w:tab w:val="clear" w:pos="4111"/>
        <w:tab w:val="left" w:pos="3544"/>
      </w:tabs>
      <w:spacing w:before="120" w:after="120" w:line="240" w:lineRule="auto"/>
      <w:ind w:left="3544"/>
    </w:pPr>
    <w:rPr>
      <w:sz w:val="18"/>
    </w:rPr>
  </w:style>
  <w:style w:type="paragraph" w:customStyle="1" w:styleId="TableUnnumbered6">
    <w:name w:val="Table Unnumbered 6"/>
    <w:basedOn w:val="Level6Unnumbered"/>
    <w:uiPriority w:val="7"/>
    <w:rsid w:val="005E47CB"/>
    <w:pPr>
      <w:tabs>
        <w:tab w:val="clear" w:pos="7088"/>
        <w:tab w:val="num" w:pos="4820"/>
      </w:tabs>
      <w:spacing w:before="120" w:after="120" w:line="240" w:lineRule="auto"/>
      <w:ind w:left="4820"/>
    </w:pPr>
    <w:rPr>
      <w:sz w:val="18"/>
    </w:rPr>
  </w:style>
  <w:style w:type="paragraph" w:styleId="ListBullet">
    <w:name w:val="List Bullet"/>
    <w:basedOn w:val="Normal"/>
    <w:uiPriority w:val="99"/>
    <w:semiHidden/>
    <w:rsid w:val="0026482C"/>
    <w:pPr>
      <w:numPr>
        <w:numId w:val="38"/>
      </w:numPr>
      <w:contextualSpacing/>
    </w:pPr>
  </w:style>
  <w:style w:type="paragraph" w:customStyle="1" w:styleId="Level0or1Bullet">
    <w:name w:val="Level 0 or 1 Bullet"/>
    <w:basedOn w:val="Normal"/>
    <w:uiPriority w:val="6"/>
    <w:rsid w:val="00EB7B64"/>
    <w:pPr>
      <w:numPr>
        <w:numId w:val="69"/>
      </w:numPr>
      <w:tabs>
        <w:tab w:val="left" w:pos="426"/>
      </w:tabs>
      <w:ind w:left="426" w:hanging="426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415D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15D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15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15D7"/>
    <w:rPr>
      <w:rFonts w:ascii="Arial" w:hAnsi="Arial"/>
      <w:b/>
      <w:bCs/>
      <w:sz w:val="20"/>
      <w:szCs w:val="20"/>
    </w:rPr>
  </w:style>
  <w:style w:type="paragraph" w:customStyle="1" w:styleId="Level1NumberedHeadingBOLDUND">
    <w:name w:val="Level 1 Numbered Heading BOLD UND"/>
    <w:basedOn w:val="Level1NumberedHeadingBOLDCAPS"/>
    <w:next w:val="Level2Number"/>
    <w:uiPriority w:val="3"/>
    <w:qFormat/>
    <w:rsid w:val="00513B1C"/>
    <w:rPr>
      <w:rFonts w:ascii="Arial" w:hAnsi="Arial"/>
      <w:bCs w:val="0"/>
      <w:caps w:val="0"/>
      <w:u w:val="single"/>
    </w:rPr>
  </w:style>
  <w:style w:type="paragraph" w:customStyle="1" w:styleId="SimpleBulletsTabandShiftTab">
    <w:name w:val="Simple Bullets (Tab and Shift Tab)"/>
    <w:basedOn w:val="ListParagraph"/>
    <w:uiPriority w:val="7"/>
    <w:qFormat/>
    <w:rsid w:val="009B1999"/>
    <w:pPr>
      <w:numPr>
        <w:numId w:val="71"/>
      </w:numPr>
    </w:pPr>
  </w:style>
  <w:style w:type="paragraph" w:customStyle="1" w:styleId="Level0Unnumbered">
    <w:name w:val="Level 0 Unnumbered"/>
    <w:basedOn w:val="Normal"/>
    <w:uiPriority w:val="2"/>
    <w:qFormat/>
    <w:rsid w:val="00B00205"/>
    <w:pPr>
      <w:numPr>
        <w:numId w:val="72"/>
      </w:numPr>
    </w:pPr>
  </w:style>
  <w:style w:type="paragraph" w:customStyle="1" w:styleId="SimpleGeneralUnnumberedTabandShiftTab">
    <w:name w:val="Simple General Unnumbered (Tab and Shift Tab)"/>
    <w:basedOn w:val="Normal"/>
    <w:uiPriority w:val="7"/>
    <w:qFormat/>
    <w:rsid w:val="00CE296F"/>
    <w:pPr>
      <w:numPr>
        <w:numId w:val="73"/>
      </w:numPr>
    </w:pPr>
  </w:style>
  <w:style w:type="paragraph" w:customStyle="1" w:styleId="LetterAddressText">
    <w:name w:val="Letter Address Text"/>
    <w:basedOn w:val="Normal"/>
    <w:uiPriority w:val="9"/>
    <w:rsid w:val="00B02956"/>
    <w:pPr>
      <w:spacing w:after="0" w:line="240" w:lineRule="auto"/>
      <w:jc w:val="left"/>
    </w:pPr>
  </w:style>
  <w:style w:type="paragraph" w:customStyle="1" w:styleId="LetterHeader">
    <w:name w:val="Letter Header"/>
    <w:basedOn w:val="Normal"/>
    <w:uiPriority w:val="9"/>
    <w:semiHidden/>
    <w:rsid w:val="00B116FF"/>
    <w:pPr>
      <w:spacing w:after="120" w:line="240" w:lineRule="auto"/>
      <w:ind w:left="-391"/>
      <w:jc w:val="center"/>
    </w:pPr>
    <w:rPr>
      <w:rFonts w:ascii="Ubuntu Medium" w:hAnsi="Ubuntu Medium"/>
      <w:sz w:val="16"/>
      <w:szCs w:val="16"/>
    </w:rPr>
  </w:style>
  <w:style w:type="paragraph" w:customStyle="1" w:styleId="LetterSubject">
    <w:name w:val="Letter Subject"/>
    <w:basedOn w:val="Condensed"/>
    <w:next w:val="Level0Unnumbered"/>
    <w:uiPriority w:val="9"/>
    <w:semiHidden/>
    <w:rsid w:val="00362A12"/>
    <w:pPr>
      <w:keepNext/>
      <w:spacing w:before="360" w:after="360"/>
    </w:pPr>
    <w:rPr>
      <w:b/>
    </w:rPr>
  </w:style>
  <w:style w:type="paragraph" w:customStyle="1" w:styleId="LetterGreeting">
    <w:name w:val="Letter Greeting"/>
    <w:basedOn w:val="Condensed"/>
    <w:next w:val="LetterSubject"/>
    <w:uiPriority w:val="9"/>
    <w:semiHidden/>
    <w:rsid w:val="00D80C52"/>
    <w:pPr>
      <w:spacing w:before="240" w:after="240"/>
    </w:pPr>
  </w:style>
  <w:style w:type="paragraph" w:customStyle="1" w:styleId="LetterDelivery">
    <w:name w:val="Letter Delivery"/>
    <w:basedOn w:val="Condensed"/>
    <w:uiPriority w:val="9"/>
    <w:semiHidden/>
    <w:rsid w:val="00B02956"/>
    <w:pPr>
      <w:spacing w:before="120" w:after="120"/>
      <w:jc w:val="left"/>
    </w:pPr>
    <w:rPr>
      <w:b/>
    </w:rPr>
  </w:style>
  <w:style w:type="paragraph" w:customStyle="1" w:styleId="LetterEnding">
    <w:name w:val="Letter Ending"/>
    <w:basedOn w:val="Condensed"/>
    <w:next w:val="Normal"/>
    <w:uiPriority w:val="9"/>
    <w:semiHidden/>
    <w:rsid w:val="00362A12"/>
    <w:pPr>
      <w:spacing w:after="60"/>
    </w:pPr>
    <w:rPr>
      <w:b/>
    </w:rPr>
  </w:style>
  <w:style w:type="paragraph" w:customStyle="1" w:styleId="LetterFooter">
    <w:name w:val="Letter Footer"/>
    <w:basedOn w:val="Normal"/>
    <w:uiPriority w:val="9"/>
    <w:semiHidden/>
    <w:rsid w:val="00B116FF"/>
    <w:pPr>
      <w:spacing w:before="120" w:after="120" w:line="240" w:lineRule="auto"/>
      <w:jc w:val="center"/>
    </w:pPr>
    <w:rPr>
      <w:rFonts w:ascii="Ubuntu Medium" w:hAnsi="Ubuntu Medium" w:cstheme="minorHAnsi"/>
      <w:bCs/>
      <w:noProof/>
      <w:sz w:val="16"/>
      <w:szCs w:val="15"/>
    </w:rPr>
  </w:style>
  <w:style w:type="paragraph" w:customStyle="1" w:styleId="LetterRefs">
    <w:name w:val="Letter Refs"/>
    <w:basedOn w:val="Normal"/>
    <w:uiPriority w:val="9"/>
    <w:rsid w:val="00D80C52"/>
    <w:pPr>
      <w:spacing w:after="0" w:line="240" w:lineRule="auto"/>
      <w:jc w:val="right"/>
    </w:pPr>
    <w:rPr>
      <w:sz w:val="16"/>
      <w:szCs w:val="16"/>
    </w:rPr>
  </w:style>
  <w:style w:type="paragraph" w:customStyle="1" w:styleId="LetterClose">
    <w:name w:val="Letter Close"/>
    <w:basedOn w:val="Normal"/>
    <w:uiPriority w:val="9"/>
    <w:semiHidden/>
    <w:rsid w:val="00362A12"/>
    <w:pPr>
      <w:spacing w:before="360" w:after="720"/>
    </w:pPr>
  </w:style>
  <w:style w:type="character" w:styleId="PlaceholderText">
    <w:name w:val="Placeholder Text"/>
    <w:basedOn w:val="DefaultParagraphFont"/>
    <w:uiPriority w:val="99"/>
    <w:semiHidden/>
    <w:rsid w:val="00C81D19"/>
    <w:rPr>
      <w:color w:val="808080"/>
    </w:rPr>
  </w:style>
  <w:style w:type="paragraph" w:customStyle="1" w:styleId="LetterEmail">
    <w:name w:val="Letter_Email"/>
    <w:basedOn w:val="LetterAddressText"/>
    <w:uiPriority w:val="9"/>
    <w:qFormat/>
    <w:rsid w:val="00C81D19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2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1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3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lnpbeyondlegal.com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npbeyondlegal.com/" TargetMode="External"/><Relationship Id="rId2" Type="http://schemas.openxmlformats.org/officeDocument/2006/relationships/hyperlink" Target="mailto:info@lnpbeyondlega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np\LNP%20Attorneys%20Inc\LNP%20Office%20Hub%20-%20Templates\Letter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C8175ADAE644306BD623AA062986D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408782-7719-4D7B-B33B-46EB2846E2D8}"/>
      </w:docPartPr>
      <w:docPartBody>
        <w:p w:rsidR="00E44AC7" w:rsidRDefault="00E44AC7">
          <w:pPr>
            <w:pStyle w:val="1C8175ADAE644306BD623AA062986D0A"/>
          </w:pPr>
          <w:r w:rsidRPr="002A3C9C">
            <w:rPr>
              <w:rStyle w:val="PlaceholderText"/>
              <w:vanish/>
            </w:rPr>
            <w:t>Click or tap here to enter text.</w:t>
          </w:r>
        </w:p>
      </w:docPartBody>
    </w:docPart>
    <w:docPart>
      <w:docPartPr>
        <w:name w:val="6E04C38900AD4D7EA1D77BC74B787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750B2-7BCC-4D5F-9277-808EEECF4A43}"/>
      </w:docPartPr>
      <w:docPartBody>
        <w:p w:rsidR="00E44AC7" w:rsidRDefault="00E44AC7">
          <w:pPr>
            <w:pStyle w:val="6E04C38900AD4D7EA1D77BC74B787406"/>
          </w:pPr>
          <w:r w:rsidRPr="00377356">
            <w:rPr>
              <w:rStyle w:val="PlaceholderText"/>
              <w:vanish/>
            </w:rPr>
            <w:t>Click or tap here to enter text.</w:t>
          </w:r>
        </w:p>
      </w:docPartBody>
    </w:docPart>
    <w:docPart>
      <w:docPartPr>
        <w:name w:val="3510DCF10A6A4C7C9B4E0A2E7D9A5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D20F68-E6E8-43D8-AFF1-5B86DCC352A6}"/>
      </w:docPartPr>
      <w:docPartBody>
        <w:p w:rsidR="00E44AC7" w:rsidRDefault="00E44AC7">
          <w:pPr>
            <w:pStyle w:val="3510DCF10A6A4C7C9B4E0A2E7D9A5C98"/>
          </w:pPr>
          <w:r w:rsidRPr="007B6732">
            <w:rPr>
              <w:rStyle w:val="PlaceholderText"/>
              <w:vanish/>
            </w:rPr>
            <w:t>Click or tap here to enter text.</w:t>
          </w:r>
        </w:p>
      </w:docPartBody>
    </w:docPart>
    <w:docPart>
      <w:docPartPr>
        <w:name w:val="AC0A03EB40B248728588566F5B037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E2B99F-7F52-4F94-83A3-773080E22E4E}"/>
      </w:docPartPr>
      <w:docPartBody>
        <w:p w:rsidR="00E44AC7" w:rsidRDefault="00E44AC7">
          <w:pPr>
            <w:pStyle w:val="AC0A03EB40B248728588566F5B037191"/>
          </w:pPr>
          <w:r w:rsidRPr="007B6732">
            <w:rPr>
              <w:rStyle w:val="PlaceholderText"/>
              <w:vanish/>
            </w:rPr>
            <w:t>Click or tap here to enter text.</w:t>
          </w:r>
        </w:p>
      </w:docPartBody>
    </w:docPart>
    <w:docPart>
      <w:docPartPr>
        <w:name w:val="C4070BBB73EF4223B2448ADDBECA92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122230-406F-4B10-9202-D73264A20F74}"/>
      </w:docPartPr>
      <w:docPartBody>
        <w:p w:rsidR="00E44AC7" w:rsidRDefault="00E44AC7">
          <w:pPr>
            <w:pStyle w:val="C4070BBB73EF4223B2448ADDBECA9259"/>
          </w:pPr>
          <w:r>
            <w:t>                        </w:t>
          </w:r>
        </w:p>
      </w:docPartBody>
    </w:docPart>
    <w:docPart>
      <w:docPartPr>
        <w:name w:val="1F5D03E2B0F240F6ADDED37C8DBB0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B43BEF-7A2D-42A5-A12C-7E2AD64DC12B}"/>
      </w:docPartPr>
      <w:docPartBody>
        <w:p w:rsidR="00E44AC7" w:rsidRDefault="00E44AC7">
          <w:pPr>
            <w:pStyle w:val="1F5D03E2B0F240F6ADDED37C8DBB040A"/>
          </w:pPr>
          <w:r w:rsidRPr="00D323C0">
            <w:rPr>
              <w:rStyle w:val="PlaceholderText"/>
              <w:vanish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buntu Medium">
    <w:charset w:val="00"/>
    <w:family w:val="swiss"/>
    <w:pitch w:val="variable"/>
    <w:sig w:usb0="E00002FF" w:usb1="5000205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EA3"/>
    <w:rsid w:val="00061350"/>
    <w:rsid w:val="000858B7"/>
    <w:rsid w:val="00291BB2"/>
    <w:rsid w:val="002A51F7"/>
    <w:rsid w:val="00343BF0"/>
    <w:rsid w:val="00622438"/>
    <w:rsid w:val="006576A8"/>
    <w:rsid w:val="00657CF9"/>
    <w:rsid w:val="007153CE"/>
    <w:rsid w:val="008A5BB1"/>
    <w:rsid w:val="00907B0F"/>
    <w:rsid w:val="009B61CC"/>
    <w:rsid w:val="00A94EA3"/>
    <w:rsid w:val="00DD7465"/>
    <w:rsid w:val="00E437F8"/>
    <w:rsid w:val="00E44AC7"/>
    <w:rsid w:val="00FA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1BB2"/>
    <w:rPr>
      <w:color w:val="808080"/>
    </w:rPr>
  </w:style>
  <w:style w:type="paragraph" w:customStyle="1" w:styleId="1C8175ADAE644306BD623AA062986D0A">
    <w:name w:val="1C8175ADAE644306BD623AA062986D0A"/>
  </w:style>
  <w:style w:type="paragraph" w:customStyle="1" w:styleId="6E04C38900AD4D7EA1D77BC74B787406">
    <w:name w:val="6E04C38900AD4D7EA1D77BC74B787406"/>
  </w:style>
  <w:style w:type="paragraph" w:customStyle="1" w:styleId="3510DCF10A6A4C7C9B4E0A2E7D9A5C98">
    <w:name w:val="3510DCF10A6A4C7C9B4E0A2E7D9A5C98"/>
  </w:style>
  <w:style w:type="paragraph" w:customStyle="1" w:styleId="AC0A03EB40B248728588566F5B037191">
    <w:name w:val="AC0A03EB40B248728588566F5B037191"/>
  </w:style>
  <w:style w:type="paragraph" w:customStyle="1" w:styleId="C4070BBB73EF4223B2448ADDBECA9259">
    <w:name w:val="C4070BBB73EF4223B2448ADDBECA9259"/>
  </w:style>
  <w:style w:type="paragraph" w:customStyle="1" w:styleId="1F5D03E2B0F240F6ADDED37C8DBB040A">
    <w:name w:val="1F5D03E2B0F240F6ADDED37C8DBB040A"/>
  </w:style>
  <w:style w:type="paragraph" w:customStyle="1" w:styleId="A4B9D7B7267044F5BC7C7C46200DBA14">
    <w:name w:val="A4B9D7B7267044F5BC7C7C46200DBA1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23AECFE52364A8A98EA25BDA3683F" ma:contentTypeVersion="4" ma:contentTypeDescription="Create a new document." ma:contentTypeScope="" ma:versionID="1eca33916b708c21ddc29dd7788dcbcd">
  <xsd:schema xmlns:xsd="http://www.w3.org/2001/XMLSchema" xmlns:xs="http://www.w3.org/2001/XMLSchema" xmlns:p="http://schemas.microsoft.com/office/2006/metadata/properties" xmlns:ns2="fba194e7-2683-4f97-bdd1-724a90e6bf16" targetNamespace="http://schemas.microsoft.com/office/2006/metadata/properties" ma:root="true" ma:fieldsID="1371edab1fd990fcfe90527ebd9c2baf" ns2:_="">
    <xsd:import namespace="fba194e7-2683-4f97-bdd1-724a90e6bf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a194e7-2683-4f97-bdd1-724a90e6bf1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99A1B4-4D0D-4C8A-AE9C-4CEBDD7DC7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a194e7-2683-4f97-bdd1-724a90e6bf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D1E992-3A58-4D79-89F7-CAFF361F9A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CC6AA7-D18A-45A5-9DD4-7BB6176A8D2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E8FB53-EBD3-43C5-81E6-378207BB39E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Letter Template.dotx</Template>
  <TotalTime>34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MatterCues Pty Ltd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LnP Admin</dc:creator>
  <cp:lastModifiedBy>Delano Martin</cp:lastModifiedBy>
  <cp:revision>26</cp:revision>
  <cp:lastPrinted>2025-02-18T07:43:00Z</cp:lastPrinted>
  <dcterms:created xsi:type="dcterms:W3CDTF">2024-08-01T16:12:00Z</dcterms:created>
  <dcterms:modified xsi:type="dcterms:W3CDTF">2026-03-06T10:03:00Z</dcterms:modified>
  <cp:version>v4.0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0x010100BFE23AECFE52364A8A98EA25BDA3683F</vt:lpwstr>
  </property>
  <property fmtid="{D5CDD505-2E9C-101B-9397-08002B2CF9AE}" pid="3" name="MediaServiceImageTags">
    <vt:lpwstr/>
  </property>
</Properties>
</file>