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4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  <w:gridCol w:w="2552"/>
        <w:gridCol w:w="992"/>
      </w:tblGrid>
      <w:tr w:rsidR="00A84BA4" w:rsidRPr="007C57DD" w14:paraId="1044429F" w14:textId="77777777" w:rsidTr="004A5528">
        <w:tc>
          <w:tcPr>
            <w:tcW w:w="9498" w:type="dxa"/>
            <w:vMerge w:val="restart"/>
          </w:tcPr>
          <w:p w14:paraId="527E371E" w14:textId="77777777" w:rsidR="00A84BA4" w:rsidRDefault="00A84BA4" w:rsidP="004A5528">
            <w:pPr>
              <w:pStyle w:val="LetterSubject"/>
            </w:pPr>
            <w:r>
              <w:rPr>
                <w:u w:val="single"/>
              </w:rPr>
              <w:t>RE: FORMAL REQUEST FOR REMOTE WORKING ARRANGEMENT</w:t>
            </w:r>
          </w:p>
          <w:p w14:paraId="527E371F" w14:textId="1A1816AA" w:rsidR="00A84BA4" w:rsidRDefault="00A84BA4" w:rsidP="004A5528">
            <w:pPr>
              <w:pStyle w:val="LetterGreeting"/>
            </w:pPr>
            <w:r>
              <w:t xml:space="preserve">Dear </w:t>
            </w:r>
            <w:r w:rsidR="00223EC2">
              <w:t>Nikita and Riona</w:t>
            </w:r>
          </w:p>
          <w:p w14:paraId="527E3723" w14:textId="7F8AA2A6" w:rsidR="00A84BA4" w:rsidRDefault="00616C8B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</w:pPr>
            <w:r w:rsidRPr="00616C8B">
              <w:rPr>
                <w:rFonts w:cs="Arial"/>
                <w:szCs w:val="20"/>
              </w:rPr>
              <w:t xml:space="preserve">I write to formally request approval for a remote working arrangement in terms of the firm’s Remote Working Policy. I believe that a remote working arrangement would allow me to be more productive, as I can begin work earlier and dedicate that additional time directly to project work, thereby increasing my available productive </w:t>
            </w:r>
            <w:r w:rsidRPr="00616C8B">
              <w:rPr>
                <w:rFonts w:cs="Arial"/>
                <w:szCs w:val="20"/>
              </w:rPr>
              <w:t>hours.</w:t>
            </w:r>
            <w:r>
              <w:rPr>
                <w:rFonts w:cs="Arial"/>
                <w:szCs w:val="20"/>
              </w:rPr>
              <w:t xml:space="preserve"> I</w:t>
            </w:r>
            <w:r w:rsidR="00A84BA4">
              <w:rPr>
                <w:rFonts w:cs="Arial"/>
                <w:szCs w:val="20"/>
              </w:rPr>
              <w:t xml:space="preserve"> meet the eligibility criteria set out in the policy, and I address each requirement below:</w:t>
            </w:r>
          </w:p>
          <w:p w14:paraId="527E3724" w14:textId="1F6B1FA0" w:rsidR="00A84BA4" w:rsidRDefault="00235E15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</w:pPr>
            <w:r>
              <w:rPr>
                <w:rFonts w:cs="Arial"/>
                <w:b/>
                <w:szCs w:val="20"/>
              </w:rPr>
              <w:t>1</w:t>
            </w:r>
            <w:r w:rsidR="00A84BA4">
              <w:rPr>
                <w:rFonts w:cs="Arial"/>
                <w:b/>
                <w:szCs w:val="20"/>
              </w:rPr>
              <w:t xml:space="preserve">. Reliable and Stable Internet Connection </w:t>
            </w:r>
          </w:p>
          <w:p w14:paraId="527E3725" w14:textId="3B3698B8" w:rsidR="00A84BA4" w:rsidRDefault="00A84BA4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</w:pPr>
            <w:r>
              <w:rPr>
                <w:rFonts w:cs="Arial"/>
                <w:szCs w:val="20"/>
              </w:rPr>
              <w:t>I have access to a reliable, high-speed fibre internet connection at my home, which is sufficient to support all work-related activities</w:t>
            </w:r>
            <w:r w:rsidR="00022A83">
              <w:rPr>
                <w:rFonts w:cs="Arial"/>
                <w:szCs w:val="20"/>
              </w:rPr>
              <w:t>.</w:t>
            </w:r>
          </w:p>
          <w:p w14:paraId="527E3726" w14:textId="6BA908E0" w:rsidR="00A84BA4" w:rsidRDefault="00235E15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</w:pPr>
            <w:r>
              <w:rPr>
                <w:rFonts w:cs="Arial"/>
                <w:b/>
                <w:szCs w:val="20"/>
              </w:rPr>
              <w:t>2</w:t>
            </w:r>
            <w:r w:rsidR="00A84BA4">
              <w:rPr>
                <w:rFonts w:cs="Arial"/>
                <w:b/>
                <w:szCs w:val="20"/>
              </w:rPr>
              <w:t xml:space="preserve">. Quiet and Suitable Workspace </w:t>
            </w:r>
          </w:p>
          <w:p w14:paraId="463316E9" w14:textId="77777777" w:rsidR="009C1FD1" w:rsidRDefault="009C1FD1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  <w:rPr>
                <w:rFonts w:cs="Arial"/>
                <w:szCs w:val="20"/>
              </w:rPr>
            </w:pPr>
            <w:r w:rsidRPr="009C1FD1">
              <w:rPr>
                <w:rFonts w:cs="Arial"/>
                <w:szCs w:val="20"/>
              </w:rPr>
              <w:t>I have a dedicated and quiet home office space that allows me to work without interruption.</w:t>
            </w:r>
          </w:p>
          <w:p w14:paraId="527E3728" w14:textId="1FC791DA" w:rsidR="00A84BA4" w:rsidRDefault="00022A83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</w:pPr>
            <w:r>
              <w:rPr>
                <w:rFonts w:cs="Arial"/>
                <w:b/>
                <w:szCs w:val="20"/>
              </w:rPr>
              <w:t>3</w:t>
            </w:r>
            <w:r w:rsidR="00A84BA4">
              <w:rPr>
                <w:rFonts w:cs="Arial"/>
                <w:b/>
                <w:szCs w:val="20"/>
              </w:rPr>
              <w:t xml:space="preserve">. Availability During Business Hours </w:t>
            </w:r>
          </w:p>
          <w:p w14:paraId="527E3729" w14:textId="6D52E8C6" w:rsidR="00A84BA4" w:rsidRDefault="00A84BA4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</w:pPr>
            <w:r>
              <w:rPr>
                <w:rFonts w:cs="Arial"/>
                <w:szCs w:val="20"/>
              </w:rPr>
              <w:t>I confirm that I will remain fully available during regular business hours on any remote working day and will be reachable by email</w:t>
            </w:r>
            <w:r w:rsidR="00022A83">
              <w:rPr>
                <w:rFonts w:cs="Arial"/>
                <w:szCs w:val="20"/>
              </w:rPr>
              <w:t xml:space="preserve"> or</w:t>
            </w:r>
            <w:r>
              <w:rPr>
                <w:rFonts w:cs="Arial"/>
                <w:szCs w:val="20"/>
              </w:rPr>
              <w:t xml:space="preserve"> telephone</w:t>
            </w:r>
            <w:r w:rsidR="00022A83">
              <w:rPr>
                <w:rFonts w:cs="Arial"/>
                <w:szCs w:val="20"/>
              </w:rPr>
              <w:t>.</w:t>
            </w:r>
          </w:p>
          <w:p w14:paraId="527E372A" w14:textId="2D65445F" w:rsidR="00A84BA4" w:rsidRDefault="00022A83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</w:pPr>
            <w:r>
              <w:rPr>
                <w:rFonts w:cs="Arial"/>
                <w:b/>
                <w:szCs w:val="20"/>
              </w:rPr>
              <w:t>4</w:t>
            </w:r>
            <w:r w:rsidR="00A84BA4">
              <w:rPr>
                <w:rFonts w:cs="Arial"/>
                <w:b/>
                <w:szCs w:val="20"/>
              </w:rPr>
              <w:t>. Productivity and Deadlines</w:t>
            </w:r>
          </w:p>
          <w:p w14:paraId="527E3736" w14:textId="4BBAE07E" w:rsidR="00A84BA4" w:rsidRDefault="00662A86" w:rsidP="004A5528">
            <w:pPr>
              <w:pStyle w:val="Level0Unnumbered"/>
              <w:numPr>
                <w:ilvl w:val="0"/>
                <w:numId w:val="0"/>
              </w:numPr>
              <w:spacing w:after="200" w:line="276" w:lineRule="auto"/>
            </w:pPr>
            <w:r w:rsidRPr="00662A86">
              <w:rPr>
                <w:rFonts w:cs="Arial"/>
                <w:szCs w:val="20"/>
              </w:rPr>
              <w:t>I am committed to maintaining the same level of productivity, quality of work, and adherence to deadlines while working remotely.</w:t>
            </w:r>
            <w:r>
              <w:rPr>
                <w:rFonts w:cs="Arial"/>
                <w:szCs w:val="20"/>
              </w:rPr>
              <w:t xml:space="preserve"> </w:t>
            </w:r>
          </w:p>
          <w:p w14:paraId="79730A0A" w14:textId="33DDC2EE" w:rsidR="00A84BA4" w:rsidRDefault="00022A83" w:rsidP="00022A83">
            <w:pPr>
              <w:pStyle w:val="LetterEnding"/>
            </w:pPr>
            <w:r>
              <w:t>Kind regards,</w:t>
            </w:r>
          </w:p>
          <w:p w14:paraId="0DB1AF8E" w14:textId="77777777" w:rsidR="00022A83" w:rsidRDefault="00022A83" w:rsidP="00022A83">
            <w:pPr>
              <w:spacing w:after="0" w:line="240" w:lineRule="auto"/>
              <w:rPr>
                <w:lang w:eastAsia="en-ZA"/>
              </w:rPr>
            </w:pPr>
            <w:r>
              <w:rPr>
                <w:lang w:eastAsia="en-ZA"/>
              </w:rPr>
              <w:t>Delano Martin</w:t>
            </w:r>
          </w:p>
          <w:p w14:paraId="527E373A" w14:textId="41CD9C7A" w:rsidR="00022A83" w:rsidRPr="00022A83" w:rsidRDefault="00022A83" w:rsidP="00022A83">
            <w:pPr>
              <w:spacing w:after="0" w:line="240" w:lineRule="auto"/>
              <w:rPr>
                <w:lang w:eastAsia="en-ZA"/>
              </w:rPr>
            </w:pPr>
            <w:r>
              <w:rPr>
                <w:lang w:eastAsia="en-ZA"/>
              </w:rPr>
              <w:t>Junior Software Engineer</w:t>
            </w:r>
          </w:p>
        </w:tc>
        <w:tc>
          <w:tcPr>
            <w:tcW w:w="2552" w:type="dxa"/>
          </w:tcPr>
          <w:p w14:paraId="4F155DC7" w14:textId="77777777" w:rsidR="00A84BA4" w:rsidRPr="007C57DD" w:rsidRDefault="00A84BA4" w:rsidP="00EC6516">
            <w:pPr>
              <w:pStyle w:val="LetterRefs"/>
              <w:spacing w:before="20" w:after="40" w:line="360" w:lineRule="auto"/>
              <w:rPr>
                <w:rFonts w:cs="Arial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1BB7A02" w14:textId="77777777" w:rsidR="00A84BA4" w:rsidRPr="007C57DD" w:rsidRDefault="00A84BA4" w:rsidP="00EC6516">
            <w:pPr>
              <w:pStyle w:val="LetterAddressText"/>
              <w:spacing w:before="20" w:after="40" w:line="360" w:lineRule="auto"/>
              <w:jc w:val="right"/>
              <w:rPr>
                <w:rFonts w:cs="Arial"/>
                <w:szCs w:val="20"/>
                <w:highlight w:val="yellow"/>
              </w:rPr>
            </w:pPr>
          </w:p>
        </w:tc>
      </w:tr>
      <w:tr w:rsidR="00A84BA4" w:rsidRPr="007C57DD" w14:paraId="017056D6" w14:textId="77777777" w:rsidTr="004A5528">
        <w:tc>
          <w:tcPr>
            <w:tcW w:w="9498" w:type="dxa"/>
            <w:vMerge/>
          </w:tcPr>
          <w:p w14:paraId="25BC8177" w14:textId="77777777" w:rsidR="00A84BA4" w:rsidRPr="007C57DD" w:rsidRDefault="00A84BA4" w:rsidP="00EC6516">
            <w:pPr>
              <w:pStyle w:val="LetterAddressText"/>
              <w:spacing w:line="360" w:lineRule="auto"/>
              <w:rPr>
                <w:rFonts w:cs="Arial"/>
                <w:szCs w:val="20"/>
                <w:highlight w:val="yellow"/>
              </w:rPr>
            </w:pPr>
          </w:p>
        </w:tc>
        <w:tc>
          <w:tcPr>
            <w:tcW w:w="2552" w:type="dxa"/>
          </w:tcPr>
          <w:p w14:paraId="4BBF8972" w14:textId="77777777" w:rsidR="00A84BA4" w:rsidRPr="007C57DD" w:rsidRDefault="00A84BA4" w:rsidP="00EC6516">
            <w:pPr>
              <w:pStyle w:val="LetterRefs"/>
              <w:spacing w:before="20" w:after="40" w:line="360" w:lineRule="auto"/>
              <w:rPr>
                <w:rFonts w:cs="Arial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E08C4BE" w14:textId="77777777" w:rsidR="00A84BA4" w:rsidRPr="007C57DD" w:rsidRDefault="00A84BA4" w:rsidP="00EC6516">
            <w:pPr>
              <w:pStyle w:val="LetterAddressText"/>
              <w:spacing w:before="20" w:after="40" w:line="360" w:lineRule="auto"/>
              <w:jc w:val="right"/>
              <w:rPr>
                <w:rFonts w:cs="Arial"/>
                <w:szCs w:val="20"/>
                <w:highlight w:val="yellow"/>
              </w:rPr>
            </w:pPr>
          </w:p>
        </w:tc>
      </w:tr>
      <w:tr w:rsidR="00A84BA4" w:rsidRPr="007C57DD" w14:paraId="7E91DCCF" w14:textId="77777777" w:rsidTr="004A5528">
        <w:trPr>
          <w:trHeight w:val="575"/>
        </w:trPr>
        <w:tc>
          <w:tcPr>
            <w:tcW w:w="9498" w:type="dxa"/>
            <w:vMerge/>
          </w:tcPr>
          <w:p w14:paraId="4DC010DB" w14:textId="77777777" w:rsidR="00A84BA4" w:rsidRPr="007C57DD" w:rsidRDefault="00A84BA4" w:rsidP="00EC6516">
            <w:pPr>
              <w:pStyle w:val="LetterAddressText"/>
              <w:spacing w:line="360" w:lineRule="auto"/>
              <w:rPr>
                <w:rFonts w:cs="Arial"/>
                <w:szCs w:val="20"/>
                <w:highlight w:val="yellow"/>
              </w:rPr>
            </w:pPr>
          </w:p>
        </w:tc>
        <w:tc>
          <w:tcPr>
            <w:tcW w:w="2552" w:type="dxa"/>
          </w:tcPr>
          <w:p w14:paraId="5C53757A" w14:textId="77777777" w:rsidR="00A84BA4" w:rsidRPr="007C57DD" w:rsidRDefault="00A84BA4" w:rsidP="00EC6516">
            <w:pPr>
              <w:pStyle w:val="LetterRefs"/>
              <w:spacing w:before="20" w:after="40" w:line="360" w:lineRule="auto"/>
              <w:rPr>
                <w:rFonts w:cs="Arial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8CEBF69" w14:textId="77777777" w:rsidR="00A84BA4" w:rsidRPr="007C57DD" w:rsidRDefault="00A84BA4" w:rsidP="00EC6516">
            <w:pPr>
              <w:pStyle w:val="LetterAddressText"/>
              <w:spacing w:before="20" w:after="40" w:line="360" w:lineRule="auto"/>
              <w:jc w:val="right"/>
              <w:rPr>
                <w:rFonts w:cs="Arial"/>
                <w:szCs w:val="20"/>
                <w:highlight w:val="yellow"/>
              </w:rPr>
            </w:pPr>
          </w:p>
        </w:tc>
      </w:tr>
    </w:tbl>
    <w:p w14:paraId="2032BC43" w14:textId="2D600A6A" w:rsidR="00842409" w:rsidRPr="007C57DD" w:rsidRDefault="00842409" w:rsidP="00BD5627">
      <w:pPr>
        <w:pStyle w:val="Level0Unnumbered"/>
        <w:numPr>
          <w:ilvl w:val="0"/>
          <w:numId w:val="0"/>
        </w:numPr>
        <w:spacing w:after="0" w:line="240" w:lineRule="auto"/>
        <w:rPr>
          <w:rFonts w:cs="Arial"/>
          <w:b/>
          <w:szCs w:val="20"/>
          <w:lang w:eastAsia="en-ZA"/>
        </w:rPr>
      </w:pPr>
    </w:p>
    <w:sectPr w:rsidR="00842409" w:rsidRPr="007C57DD" w:rsidSect="00B116FF">
      <w:headerReference w:type="default" r:id="rId11"/>
      <w:headerReference w:type="first" r:id="rId12"/>
      <w:footerReference w:type="first" r:id="rId13"/>
      <w:type w:val="continuous"/>
      <w:pgSz w:w="11906" w:h="16838" w:code="9"/>
      <w:pgMar w:top="1134" w:right="1134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A7B20" w14:textId="77777777" w:rsidR="00E81471" w:rsidRDefault="00E81471" w:rsidP="00DE0464">
      <w:pPr>
        <w:spacing w:after="0"/>
      </w:pPr>
      <w:r>
        <w:separator/>
      </w:r>
    </w:p>
  </w:endnote>
  <w:endnote w:type="continuationSeparator" w:id="0">
    <w:p w14:paraId="28E646BA" w14:textId="77777777" w:rsidR="00E81471" w:rsidRDefault="00E81471" w:rsidP="00DE0464">
      <w:pPr>
        <w:spacing w:after="0"/>
      </w:pPr>
      <w:r>
        <w:continuationSeparator/>
      </w:r>
    </w:p>
  </w:endnote>
  <w:endnote w:type="continuationNotice" w:id="1">
    <w:p w14:paraId="5A4DA61B" w14:textId="77777777" w:rsidR="00E81471" w:rsidRDefault="00E814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 Medium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61B3" w14:textId="77777777" w:rsidR="00597A46" w:rsidRPr="00597A46" w:rsidRDefault="00597A46" w:rsidP="00E734F0">
    <w:pPr>
      <w:spacing w:before="120" w:after="0" w:line="240" w:lineRule="auto"/>
      <w:ind w:left="-142"/>
      <w:rPr>
        <w:sz w:val="10"/>
        <w:szCs w:val="10"/>
      </w:rPr>
    </w:pPr>
  </w:p>
  <w:tbl>
    <w:tblPr>
      <w:tblStyle w:val="TableGrid"/>
      <w:tblW w:w="9640" w:type="dxa"/>
      <w:tblInd w:w="-142" w:type="dxa"/>
      <w:tblBorders>
        <w:top w:val="single" w:sz="18" w:space="0" w:color="2E403B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3"/>
      <w:gridCol w:w="3402"/>
      <w:gridCol w:w="2835"/>
    </w:tblGrid>
    <w:tr w:rsidR="00597A46" w:rsidRPr="00597A46" w14:paraId="1BC31B7B" w14:textId="77777777" w:rsidTr="00D06104">
      <w:tc>
        <w:tcPr>
          <w:tcW w:w="3403" w:type="dxa"/>
        </w:tcPr>
        <w:p w14:paraId="5BC9C18E" w14:textId="77777777" w:rsidR="00597A46" w:rsidRPr="00597A46" w:rsidRDefault="00597A46" w:rsidP="00597A46">
          <w:pPr>
            <w:pStyle w:val="LetterFooter"/>
            <w:spacing w:before="4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LNP Attorneys Incorporated</w:t>
          </w:r>
        </w:p>
        <w:p w14:paraId="661340E5" w14:textId="77777777" w:rsidR="00597A46" w:rsidRPr="00597A46" w:rsidRDefault="00597A46" w:rsidP="00597A46">
          <w:pPr>
            <w:pStyle w:val="LetterFooter"/>
            <w:spacing w:before="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Registration No. 2018/027486/21</w:t>
          </w:r>
        </w:p>
        <w:p w14:paraId="0BAD8901" w14:textId="77777777" w:rsidR="00597A46" w:rsidRPr="00597A46" w:rsidRDefault="00597A46" w:rsidP="00597A46">
          <w:pPr>
            <w:pStyle w:val="LetterFooter"/>
            <w:spacing w:before="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Johannesburg:</w:t>
          </w:r>
        </w:p>
        <w:p w14:paraId="1B6DAFDA" w14:textId="77777777" w:rsidR="00597A46" w:rsidRPr="00597A46" w:rsidRDefault="00597A46" w:rsidP="00597A46">
          <w:pPr>
            <w:pStyle w:val="LetterFooter"/>
            <w:spacing w:before="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Tel:  (+27) 10 025 0493</w:t>
          </w:r>
        </w:p>
        <w:p w14:paraId="59FFF26B" w14:textId="77777777" w:rsidR="00597A46" w:rsidRPr="00597A46" w:rsidRDefault="00597A46" w:rsidP="00597A46">
          <w:pPr>
            <w:pStyle w:val="LetterFooter"/>
            <w:spacing w:before="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Ad</w:t>
          </w:r>
          <w:r w:rsidR="00B92360">
            <w:rPr>
              <w:bCs w:val="0"/>
              <w:color w:val="2E403B"/>
              <w:szCs w:val="16"/>
            </w:rPr>
            <w:t>d</w:t>
          </w:r>
          <w:r w:rsidRPr="00597A46">
            <w:rPr>
              <w:bCs w:val="0"/>
              <w:color w:val="2E403B"/>
              <w:szCs w:val="16"/>
            </w:rPr>
            <w:t>ress:</w:t>
          </w:r>
        </w:p>
        <w:p w14:paraId="4B03E3DD" w14:textId="70A79750" w:rsidR="00597A46" w:rsidRPr="005D76F6" w:rsidRDefault="00026D5E" w:rsidP="005D76F6">
          <w:pPr>
            <w:pStyle w:val="LetterFooter"/>
            <w:spacing w:before="0"/>
            <w:ind w:left="-101" w:right="126"/>
            <w:jc w:val="left"/>
            <w:rPr>
              <w:bCs w:val="0"/>
              <w:color w:val="2E403B"/>
              <w:szCs w:val="16"/>
            </w:rPr>
          </w:pPr>
          <w:r>
            <w:rPr>
              <w:bCs w:val="0"/>
              <w:color w:val="2E403B"/>
              <w:szCs w:val="16"/>
            </w:rPr>
            <w:t>3</w:t>
          </w:r>
          <w:r w:rsidRPr="00026D5E">
            <w:rPr>
              <w:bCs w:val="0"/>
              <w:color w:val="2E403B"/>
              <w:szCs w:val="16"/>
              <w:vertAlign w:val="superscript"/>
            </w:rPr>
            <w:t>rd</w:t>
          </w:r>
          <w:r>
            <w:rPr>
              <w:bCs w:val="0"/>
              <w:color w:val="2E403B"/>
              <w:szCs w:val="16"/>
            </w:rPr>
            <w:t xml:space="preserve"> floor , West building,Sandown Mews,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88</w:t>
          </w:r>
          <w:r w:rsidR="00597A46" w:rsidRPr="00597A46">
            <w:rPr>
              <w:bCs w:val="0"/>
              <w:color w:val="2E403B"/>
              <w:szCs w:val="16"/>
            </w:rPr>
            <w:t xml:space="preserve"> </w:t>
          </w:r>
          <w:r>
            <w:rPr>
              <w:bCs w:val="0"/>
              <w:color w:val="2E403B"/>
              <w:szCs w:val="16"/>
            </w:rPr>
            <w:t>Stella</w:t>
          </w:r>
          <w:r w:rsidR="00597A46" w:rsidRPr="00597A46">
            <w:rPr>
              <w:bCs w:val="0"/>
              <w:color w:val="2E403B"/>
              <w:szCs w:val="16"/>
            </w:rPr>
            <w:t xml:space="preserve"> Street,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Sandton</w:t>
          </w:r>
          <w:r w:rsidR="00597A46" w:rsidRPr="00597A46">
            <w:rPr>
              <w:bCs w:val="0"/>
              <w:color w:val="2E403B"/>
              <w:szCs w:val="16"/>
            </w:rPr>
            <w:t xml:space="preserve">, </w:t>
          </w:r>
          <w:r>
            <w:rPr>
              <w:bCs w:val="0"/>
              <w:color w:val="2E403B"/>
              <w:szCs w:val="16"/>
            </w:rPr>
            <w:t>2196</w:t>
          </w:r>
        </w:p>
      </w:tc>
      <w:tc>
        <w:tcPr>
          <w:tcW w:w="3402" w:type="dxa"/>
        </w:tcPr>
        <w:p w14:paraId="6F496BD3" w14:textId="77777777" w:rsidR="00597A46" w:rsidRPr="00597A46" w:rsidRDefault="00597A46" w:rsidP="00597A46">
          <w:pPr>
            <w:pStyle w:val="LetterFooter"/>
            <w:spacing w:before="4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LNP Attorneys Incorporated</w:t>
          </w:r>
        </w:p>
        <w:p w14:paraId="6EBA75FC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Registration No. 2018/027486/21</w:t>
          </w:r>
        </w:p>
        <w:p w14:paraId="024D39F7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Durban</w:t>
          </w:r>
          <w:r w:rsidR="003405D6">
            <w:rPr>
              <w:bCs w:val="0"/>
              <w:color w:val="2E403B"/>
              <w:szCs w:val="16"/>
            </w:rPr>
            <w:t>:</w:t>
          </w:r>
        </w:p>
        <w:p w14:paraId="67B55E1E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 xml:space="preserve">Tel:  (+27) </w:t>
          </w:r>
          <w:r w:rsidR="00625826">
            <w:rPr>
              <w:bCs w:val="0"/>
              <w:color w:val="2E403B"/>
              <w:szCs w:val="16"/>
            </w:rPr>
            <w:t>31</w:t>
          </w:r>
          <w:r w:rsidRPr="00597A46">
            <w:rPr>
              <w:bCs w:val="0"/>
              <w:color w:val="2E403B"/>
              <w:szCs w:val="16"/>
            </w:rPr>
            <w:t> </w:t>
          </w:r>
          <w:r w:rsidR="00625826">
            <w:rPr>
              <w:bCs w:val="0"/>
              <w:color w:val="2E403B"/>
              <w:szCs w:val="16"/>
            </w:rPr>
            <w:t>020</w:t>
          </w:r>
          <w:r w:rsidRPr="00597A46">
            <w:rPr>
              <w:bCs w:val="0"/>
              <w:color w:val="2E403B"/>
              <w:szCs w:val="16"/>
            </w:rPr>
            <w:t xml:space="preserve"> </w:t>
          </w:r>
          <w:r w:rsidR="00625826">
            <w:rPr>
              <w:bCs w:val="0"/>
              <w:color w:val="2E403B"/>
              <w:szCs w:val="16"/>
            </w:rPr>
            <w:t>0013</w:t>
          </w:r>
        </w:p>
        <w:p w14:paraId="33E8973E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Ad</w:t>
          </w:r>
          <w:r w:rsidR="00B92360">
            <w:rPr>
              <w:bCs w:val="0"/>
              <w:color w:val="2E403B"/>
              <w:szCs w:val="16"/>
            </w:rPr>
            <w:t>d</w:t>
          </w:r>
          <w:r w:rsidRPr="00597A46">
            <w:rPr>
              <w:bCs w:val="0"/>
              <w:color w:val="2E403B"/>
              <w:szCs w:val="16"/>
            </w:rPr>
            <w:t>ress:</w:t>
          </w:r>
        </w:p>
        <w:p w14:paraId="7CFEF70B" w14:textId="77777777" w:rsidR="00597A46" w:rsidRPr="00597A46" w:rsidRDefault="00625826" w:rsidP="00597A46">
          <w:pPr>
            <w:pStyle w:val="LetterFooter"/>
            <w:spacing w:before="0"/>
            <w:jc w:val="left"/>
            <w:rPr>
              <w:color w:val="2E403B"/>
            </w:rPr>
          </w:pPr>
          <w:r>
            <w:rPr>
              <w:bCs w:val="0"/>
              <w:color w:val="2E403B"/>
              <w:szCs w:val="16"/>
            </w:rPr>
            <w:t>Spaces Umhlanga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2 Ncondo Place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Ridgeside, Umhlanga Ridge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color w:val="2E403B"/>
            </w:rPr>
            <w:t>Durban, 4320</w:t>
          </w:r>
        </w:p>
      </w:tc>
      <w:tc>
        <w:tcPr>
          <w:tcW w:w="2835" w:type="dxa"/>
        </w:tcPr>
        <w:p w14:paraId="5C5852D0" w14:textId="77777777" w:rsidR="00597A46" w:rsidRPr="00597A46" w:rsidRDefault="00597A46" w:rsidP="00597A46">
          <w:pPr>
            <w:pStyle w:val="LetterFooter"/>
            <w:spacing w:before="4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LNP International L</w:t>
          </w:r>
          <w:r w:rsidR="00820309">
            <w:rPr>
              <w:bCs w:val="0"/>
              <w:color w:val="2E403B"/>
              <w:szCs w:val="16"/>
            </w:rPr>
            <w:t>t</w:t>
          </w:r>
          <w:r w:rsidR="00C565FB">
            <w:rPr>
              <w:bCs w:val="0"/>
              <w:color w:val="2E403B"/>
              <w:szCs w:val="16"/>
            </w:rPr>
            <w:t>d</w:t>
          </w:r>
        </w:p>
        <w:p w14:paraId="436DCC1B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Reg Number:</w:t>
          </w:r>
          <w:r w:rsidR="0052120D">
            <w:rPr>
              <w:bCs w:val="0"/>
              <w:color w:val="2E403B"/>
              <w:szCs w:val="16"/>
            </w:rPr>
            <w:t xml:space="preserve"> </w:t>
          </w:r>
          <w:r w:rsidR="00625826">
            <w:rPr>
              <w:bCs w:val="0"/>
              <w:color w:val="2E403B"/>
              <w:szCs w:val="16"/>
            </w:rPr>
            <w:t>192644 GBC</w:t>
          </w:r>
        </w:p>
        <w:p w14:paraId="663BF9C7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color w:val="2E403B"/>
              <w:szCs w:val="16"/>
            </w:rPr>
          </w:pPr>
          <w:r w:rsidRPr="00597A46">
            <w:rPr>
              <w:color w:val="2E403B"/>
              <w:szCs w:val="16"/>
            </w:rPr>
            <w:t>Mauritius</w:t>
          </w:r>
          <w:r w:rsidR="003405D6">
            <w:rPr>
              <w:color w:val="2E403B"/>
              <w:szCs w:val="16"/>
            </w:rPr>
            <w:t>:</w:t>
          </w:r>
        </w:p>
        <w:p w14:paraId="25EA3C8F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color w:val="2E403B"/>
              <w:szCs w:val="16"/>
            </w:rPr>
            <w:t xml:space="preserve">Tel:  </w:t>
          </w:r>
          <w:r w:rsidRPr="00597A46">
            <w:rPr>
              <w:bCs w:val="0"/>
              <w:color w:val="2E403B"/>
              <w:szCs w:val="16"/>
            </w:rPr>
            <w:t>(+</w:t>
          </w:r>
          <w:r w:rsidR="00A45C26">
            <w:rPr>
              <w:bCs w:val="0"/>
              <w:color w:val="2E403B"/>
              <w:szCs w:val="16"/>
            </w:rPr>
            <w:t>230</w:t>
          </w:r>
          <w:r w:rsidRPr="00597A46">
            <w:rPr>
              <w:bCs w:val="0"/>
              <w:color w:val="2E403B"/>
              <w:szCs w:val="16"/>
            </w:rPr>
            <w:t xml:space="preserve">) </w:t>
          </w:r>
          <w:r w:rsidR="00A45C26">
            <w:rPr>
              <w:bCs w:val="0"/>
              <w:color w:val="2E403B"/>
              <w:szCs w:val="16"/>
            </w:rPr>
            <w:t>460 1777</w:t>
          </w:r>
        </w:p>
        <w:p w14:paraId="2621F7B1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color w:val="2E403B"/>
              <w:szCs w:val="16"/>
            </w:rPr>
            <w:t>Address:</w:t>
          </w:r>
        </w:p>
        <w:p w14:paraId="00280E8E" w14:textId="77777777" w:rsidR="00597A46" w:rsidRPr="00597A46" w:rsidRDefault="00A45C26" w:rsidP="00597A46">
          <w:pPr>
            <w:pStyle w:val="LetterFooter"/>
            <w:spacing w:before="0"/>
            <w:jc w:val="left"/>
            <w:rPr>
              <w:color w:val="2E403B"/>
            </w:rPr>
          </w:pPr>
          <w:r>
            <w:rPr>
              <w:bCs w:val="0"/>
              <w:color w:val="2E403B"/>
              <w:szCs w:val="16"/>
            </w:rPr>
            <w:t>B0-04, Ground Floor of Tower C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1 Cybercity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Ebene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  <w:t>Mauritius</w:t>
          </w:r>
        </w:p>
      </w:tc>
    </w:tr>
  </w:tbl>
  <w:p w14:paraId="2701F283" w14:textId="77777777" w:rsidR="00A45C26" w:rsidRPr="006D64D7" w:rsidRDefault="00287EFD" w:rsidP="006D64D7">
    <w:pPr>
      <w:pStyle w:val="LetterFooter"/>
      <w:spacing w:before="0"/>
    </w:pPr>
    <w:hyperlink r:id="rId1" w:history="1">
      <w:r>
        <w:rPr>
          <w:color w:val="2E403B"/>
        </w:rPr>
        <w:t>https://www.lnpbeyondlegal.com/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E454" w14:textId="77777777" w:rsidR="00E81471" w:rsidRDefault="00E81471" w:rsidP="00DE0464">
      <w:pPr>
        <w:spacing w:after="0"/>
      </w:pPr>
      <w:r>
        <w:separator/>
      </w:r>
    </w:p>
  </w:footnote>
  <w:footnote w:type="continuationSeparator" w:id="0">
    <w:p w14:paraId="4432FC30" w14:textId="77777777" w:rsidR="00E81471" w:rsidRDefault="00E81471" w:rsidP="00DE0464">
      <w:pPr>
        <w:spacing w:after="0"/>
      </w:pPr>
      <w:r>
        <w:continuationSeparator/>
      </w:r>
    </w:p>
  </w:footnote>
  <w:footnote w:type="continuationNotice" w:id="1">
    <w:p w14:paraId="1C9CECEB" w14:textId="77777777" w:rsidR="00E81471" w:rsidRDefault="00E814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96394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8B7622" w14:textId="77777777" w:rsidR="00202B22" w:rsidRDefault="00202B22" w:rsidP="00202B22">
        <w:pPr>
          <w:pStyle w:val="Header"/>
          <w:spacing w:after="240" w:line="240" w:lineRule="aut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44"/>
    </w:tblGrid>
    <w:tr w:rsidR="00B116FF" w14:paraId="7024BAF6" w14:textId="77777777" w:rsidTr="00597A46">
      <w:tc>
        <w:tcPr>
          <w:tcW w:w="9344" w:type="dxa"/>
          <w:vAlign w:val="center"/>
        </w:tcPr>
        <w:p w14:paraId="086D9CCB" w14:textId="77777777" w:rsidR="00B116FF" w:rsidRPr="00B116FF" w:rsidRDefault="00B116FF" w:rsidP="00B116FF">
          <w:pPr>
            <w:spacing w:after="0" w:line="240" w:lineRule="auto"/>
          </w:pPr>
        </w:p>
      </w:tc>
    </w:tr>
    <w:tr w:rsidR="00B116FF" w14:paraId="5151AB9D" w14:textId="77777777" w:rsidTr="00597A46">
      <w:tc>
        <w:tcPr>
          <w:tcW w:w="9344" w:type="dxa"/>
          <w:vAlign w:val="center"/>
        </w:tcPr>
        <w:p w14:paraId="4C2562F2" w14:textId="77777777" w:rsidR="00B116FF" w:rsidRPr="000357FE" w:rsidRDefault="00B116FF" w:rsidP="00B116FF">
          <w:pPr>
            <w:pStyle w:val="LetterHeader"/>
            <w:ind w:left="177"/>
          </w:pPr>
          <w:r w:rsidRPr="008C4730">
            <w:rPr>
              <w:noProof/>
              <w:lang w:eastAsia="en-ZA"/>
            </w:rPr>
            <w:drawing>
              <wp:inline distT="0" distB="0" distL="0" distR="0" wp14:anchorId="3E97080F" wp14:editId="431CFBBE">
                <wp:extent cx="3444500" cy="952500"/>
                <wp:effectExtent l="0" t="0" r="3810" b="0"/>
                <wp:docPr id="1" name="Picture 1" descr="D:\LNP Attorneys Inc\LNP Attorneys Inc current - Research - Research\Updated Logo\Beyond Legal\SVG\Beyond Legal - 2 COLOUR 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LNP Attorneys Inc\LNP Attorneys Inc current - Research - Research\Updated Logo\Beyond Legal\SVG\Beyond Legal - 2 COLOUR sv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2369" cy="957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116FF" w14:paraId="19174E20" w14:textId="77777777" w:rsidTr="00597A46">
      <w:tc>
        <w:tcPr>
          <w:tcW w:w="9344" w:type="dxa"/>
          <w:vAlign w:val="center"/>
        </w:tcPr>
        <w:p w14:paraId="45318DBC" w14:textId="77777777" w:rsidR="00B116FF" w:rsidRPr="00B116FF" w:rsidRDefault="00B116FF" w:rsidP="00B116FF">
          <w:pPr>
            <w:spacing w:after="0" w:line="240" w:lineRule="auto"/>
          </w:pPr>
        </w:p>
      </w:tc>
    </w:tr>
    <w:tr w:rsidR="00B116FF" w14:paraId="23D1B07D" w14:textId="77777777" w:rsidTr="00597A46">
      <w:tc>
        <w:tcPr>
          <w:tcW w:w="9344" w:type="dxa"/>
          <w:tcBorders>
            <w:bottom w:val="single" w:sz="18" w:space="0" w:color="2E403B"/>
          </w:tcBorders>
          <w:vAlign w:val="center"/>
        </w:tcPr>
        <w:p w14:paraId="2E1CD986" w14:textId="77777777" w:rsidR="00B116FF" w:rsidRPr="00B116FF" w:rsidRDefault="00B116FF" w:rsidP="00723C7E">
          <w:pPr>
            <w:pStyle w:val="LetterHeader"/>
            <w:ind w:left="34"/>
          </w:pPr>
          <w:r w:rsidRPr="00597A46">
            <w:rPr>
              <w:color w:val="2E403B"/>
            </w:rPr>
            <w:t xml:space="preserve">Email: </w:t>
          </w:r>
          <w:hyperlink r:id="rId2" w:history="1">
            <w:r w:rsidR="00287EFD">
              <w:rPr>
                <w:color w:val="2E403B"/>
              </w:rPr>
              <w:t>info@lnpbeyondlegal.com</w:t>
            </w:r>
          </w:hyperlink>
          <w:r w:rsidRPr="00597A46">
            <w:rPr>
              <w:color w:val="2E403B"/>
            </w:rPr>
            <w:t xml:space="preserve">    I    Web: </w:t>
          </w:r>
          <w:hyperlink r:id="rId3" w:history="1">
            <w:r w:rsidR="00287EFD">
              <w:rPr>
                <w:color w:val="2E403B"/>
              </w:rPr>
              <w:t>www.lnpbeyondlegal.com</w:t>
            </w:r>
          </w:hyperlink>
        </w:p>
      </w:tc>
    </w:tr>
  </w:tbl>
  <w:p w14:paraId="3E6C77D6" w14:textId="77777777" w:rsidR="00B116FF" w:rsidRPr="00B116FF" w:rsidRDefault="00B116FF" w:rsidP="00B116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4A07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329E8"/>
    <w:multiLevelType w:val="hybridMultilevel"/>
    <w:tmpl w:val="8AAC90F0"/>
    <w:name w:val="TestTwo2222226"/>
    <w:lvl w:ilvl="0" w:tplc="D1E0FE3C">
      <w:start w:val="1"/>
      <w:numFmt w:val="upperLetter"/>
      <w:lvlText w:val="Annexure &quot;%1&quot; "/>
      <w:lvlJc w:val="center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3C3966"/>
    <w:multiLevelType w:val="multilevel"/>
    <w:tmpl w:val="56BE3A6A"/>
    <w:styleLink w:val="Annexure1Quotes"/>
    <w:lvl w:ilvl="0">
      <w:start w:val="1"/>
      <w:numFmt w:val="decimal"/>
      <w:suff w:val="space"/>
      <w:lvlText w:val="Annexur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2132EFC"/>
    <w:multiLevelType w:val="multilevel"/>
    <w:tmpl w:val="3A60011C"/>
    <w:styleLink w:val="Schedule1Quotes"/>
    <w:lvl w:ilvl="0">
      <w:start w:val="1"/>
      <w:numFmt w:val="decimal"/>
      <w:pStyle w:val="Schedule1quotes0"/>
      <w:suff w:val="space"/>
      <w:lvlText w:val="Schedul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chedule1quotessub"/>
      <w:suff w:val="space"/>
      <w:lvlText w:val="Schedul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3143591"/>
    <w:multiLevelType w:val="multilevel"/>
    <w:tmpl w:val="402A1976"/>
    <w:lvl w:ilvl="0">
      <w:start w:val="1"/>
      <w:numFmt w:val="upperLetter"/>
      <w:suff w:val="space"/>
      <w:lvlText w:val="Exhibit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xhibitAsub"/>
      <w:suff w:val="space"/>
      <w:lvlText w:val="EXHIBIT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33A7956"/>
    <w:multiLevelType w:val="multilevel"/>
    <w:tmpl w:val="31480408"/>
    <w:styleLink w:val="Annex1"/>
    <w:lvl w:ilvl="0">
      <w:start w:val="1"/>
      <w:numFmt w:val="decimal"/>
      <w:suff w:val="space"/>
      <w:lvlText w:val="Anne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FF52B7"/>
    <w:multiLevelType w:val="multilevel"/>
    <w:tmpl w:val="14A451B4"/>
    <w:lvl w:ilvl="0">
      <w:start w:val="1"/>
      <w:numFmt w:val="decimal"/>
      <w:pStyle w:val="Part1TOC"/>
      <w:suff w:val="space"/>
      <w:lvlText w:val="Part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7" w15:restartNumberingAfterBreak="0">
    <w:nsid w:val="05442F19"/>
    <w:multiLevelType w:val="multilevel"/>
    <w:tmpl w:val="6DB2DFD2"/>
    <w:styleLink w:val="Schedule1"/>
    <w:lvl w:ilvl="0">
      <w:start w:val="1"/>
      <w:numFmt w:val="decimal"/>
      <w:suff w:val="space"/>
      <w:lvlText w:val="Schedul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Schedul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5717929"/>
    <w:multiLevelType w:val="multilevel"/>
    <w:tmpl w:val="A2E818FA"/>
    <w:lvl w:ilvl="0">
      <w:start w:val="1"/>
      <w:numFmt w:val="upperLetter"/>
      <w:pStyle w:val="PartATOC"/>
      <w:suff w:val="space"/>
      <w:lvlText w:val="Part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9" w15:restartNumberingAfterBreak="0">
    <w:nsid w:val="0619182B"/>
    <w:multiLevelType w:val="multilevel"/>
    <w:tmpl w:val="14F8B7FE"/>
    <w:lvl w:ilvl="0">
      <w:start w:val="1"/>
      <w:numFmt w:val="none"/>
      <w:pStyle w:val="Level0Unnumbered"/>
      <w:lvlText w:val="%1"/>
      <w:lvlJc w:val="left"/>
      <w:pPr>
        <w:ind w:left="0" w:firstLine="0"/>
      </w:pPr>
      <w:rPr>
        <w:rFonts w:ascii="Arial" w:hAnsi="Arial" w:hint="default"/>
        <w:b w:val="0"/>
        <w:bCs w:val="0"/>
      </w:rPr>
    </w:lvl>
    <w:lvl w:ilvl="1">
      <w:start w:val="1"/>
      <w:numFmt w:val="none"/>
      <w:lvlRestart w:val="0"/>
      <w:pStyle w:val="Level1Unnumbered"/>
      <w:lvlText w:val="%1"/>
      <w:lvlJc w:val="left"/>
      <w:pPr>
        <w:tabs>
          <w:tab w:val="num" w:pos="284"/>
        </w:tabs>
        <w:ind w:left="284" w:firstLine="0"/>
      </w:pPr>
      <w:rPr>
        <w:rFonts w:ascii="Arial" w:hAnsi="Arial" w:hint="default"/>
        <w:b w:val="0"/>
      </w:rPr>
    </w:lvl>
    <w:lvl w:ilvl="2">
      <w:start w:val="1"/>
      <w:numFmt w:val="none"/>
      <w:lvlRestart w:val="0"/>
      <w:pStyle w:val="Level2Unnumbered"/>
      <w:lvlText w:val="%1"/>
      <w:lvlJc w:val="left"/>
      <w:pPr>
        <w:tabs>
          <w:tab w:val="num" w:pos="992"/>
        </w:tabs>
        <w:ind w:left="992" w:firstLine="0"/>
      </w:pPr>
      <w:rPr>
        <w:rFonts w:hint="default"/>
        <w:b w:val="0"/>
      </w:rPr>
    </w:lvl>
    <w:lvl w:ilvl="3">
      <w:start w:val="1"/>
      <w:numFmt w:val="none"/>
      <w:lvlRestart w:val="0"/>
      <w:pStyle w:val="Level3Unnumbered"/>
      <w:lvlText w:val="%1"/>
      <w:lvlJc w:val="left"/>
      <w:pPr>
        <w:tabs>
          <w:tab w:val="num" w:pos="1701"/>
        </w:tabs>
        <w:ind w:left="1701" w:firstLine="0"/>
      </w:pPr>
      <w:rPr>
        <w:rFonts w:hint="default"/>
        <w:b w:val="0"/>
        <w:color w:val="auto"/>
      </w:rPr>
    </w:lvl>
    <w:lvl w:ilvl="4">
      <w:start w:val="1"/>
      <w:numFmt w:val="none"/>
      <w:lvlRestart w:val="0"/>
      <w:pStyle w:val="Level4Unnumbered"/>
      <w:lvlText w:val="%1"/>
      <w:lvlJc w:val="left"/>
      <w:pPr>
        <w:tabs>
          <w:tab w:val="num" w:pos="2835"/>
        </w:tabs>
        <w:ind w:left="2835" w:firstLine="0"/>
      </w:pPr>
      <w:rPr>
        <w:rFonts w:hint="default"/>
        <w:b w:val="0"/>
        <w:color w:val="auto"/>
      </w:rPr>
    </w:lvl>
    <w:lvl w:ilvl="5">
      <w:start w:val="1"/>
      <w:numFmt w:val="none"/>
      <w:lvlRestart w:val="0"/>
      <w:pStyle w:val="Level5Unnumbered"/>
      <w:lvlText w:val="%1"/>
      <w:lvlJc w:val="left"/>
      <w:pPr>
        <w:tabs>
          <w:tab w:val="num" w:pos="3969"/>
        </w:tabs>
        <w:ind w:left="3969" w:firstLine="0"/>
      </w:pPr>
      <w:rPr>
        <w:rFonts w:hint="default"/>
      </w:rPr>
    </w:lvl>
    <w:lvl w:ilvl="6">
      <w:start w:val="1"/>
      <w:numFmt w:val="none"/>
      <w:lvlRestart w:val="0"/>
      <w:pStyle w:val="Level6Unnumbered"/>
      <w:lvlText w:val="%1"/>
      <w:lvlJc w:val="left"/>
      <w:pPr>
        <w:tabs>
          <w:tab w:val="num" w:pos="7088"/>
        </w:tabs>
        <w:ind w:left="567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89"/>
        </w:tabs>
        <w:ind w:left="878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90"/>
        </w:tabs>
        <w:ind w:left="10490" w:hanging="1701"/>
      </w:pPr>
      <w:rPr>
        <w:rFonts w:hint="default"/>
      </w:rPr>
    </w:lvl>
  </w:abstractNum>
  <w:abstractNum w:abstractNumId="10" w15:restartNumberingAfterBreak="0">
    <w:nsid w:val="08B957AC"/>
    <w:multiLevelType w:val="multilevel"/>
    <w:tmpl w:val="A306C39E"/>
    <w:styleLink w:val="Appendix1Quotes"/>
    <w:lvl w:ilvl="0">
      <w:start w:val="1"/>
      <w:numFmt w:val="decimal"/>
      <w:suff w:val="space"/>
      <w:lvlText w:val="Appendix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ppendix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9CB6D5A"/>
    <w:multiLevelType w:val="multilevel"/>
    <w:tmpl w:val="6D389138"/>
    <w:lvl w:ilvl="0">
      <w:start w:val="1"/>
      <w:numFmt w:val="decimal"/>
      <w:pStyle w:val="Exhibit1quotes"/>
      <w:suff w:val="space"/>
      <w:lvlText w:val="EXHIBIT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xhibit1quotessub"/>
      <w:suff w:val="space"/>
      <w:lvlText w:val="EXHIBIT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AD00AB2"/>
    <w:multiLevelType w:val="multilevel"/>
    <w:tmpl w:val="403EE250"/>
    <w:styleLink w:val="Exhibit1Quotes0"/>
    <w:lvl w:ilvl="0">
      <w:start w:val="1"/>
      <w:numFmt w:val="decimal"/>
      <w:suff w:val="space"/>
      <w:lvlText w:val="EXHIBIT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ADA0C77"/>
    <w:multiLevelType w:val="multilevel"/>
    <w:tmpl w:val="7242E95C"/>
    <w:lvl w:ilvl="0">
      <w:start w:val="1"/>
      <w:numFmt w:val="decimal"/>
      <w:pStyle w:val="TableLevel1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TableLevel2"/>
      <w:lvlText w:val="%1.%2.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pStyle w:val="TableLevel3"/>
      <w:lvlText w:val="%1.%2.%3."/>
      <w:lvlJc w:val="left"/>
      <w:pPr>
        <w:tabs>
          <w:tab w:val="num" w:pos="1843"/>
        </w:tabs>
        <w:ind w:left="1843" w:hanging="851"/>
      </w:pPr>
      <w:rPr>
        <w:rFonts w:hint="default"/>
      </w:rPr>
    </w:lvl>
    <w:lvl w:ilvl="3">
      <w:start w:val="1"/>
      <w:numFmt w:val="decimal"/>
      <w:pStyle w:val="TableLevel4"/>
      <w:lvlText w:val="%1.%2.%3.%4."/>
      <w:lvlJc w:val="left"/>
      <w:pPr>
        <w:tabs>
          <w:tab w:val="num" w:pos="2835"/>
        </w:tabs>
        <w:ind w:left="2835" w:hanging="992"/>
      </w:pPr>
      <w:rPr>
        <w:rFonts w:hint="default"/>
      </w:rPr>
    </w:lvl>
    <w:lvl w:ilvl="4">
      <w:start w:val="1"/>
      <w:numFmt w:val="decimal"/>
      <w:pStyle w:val="TableLevel5"/>
      <w:lvlText w:val="%1.%2.%3.%4.%5."/>
      <w:lvlJc w:val="left"/>
      <w:pPr>
        <w:tabs>
          <w:tab w:val="num" w:pos="4111"/>
        </w:tabs>
        <w:ind w:left="4111" w:hanging="1276"/>
      </w:pPr>
      <w:rPr>
        <w:rFonts w:hint="default"/>
      </w:rPr>
    </w:lvl>
    <w:lvl w:ilvl="5">
      <w:start w:val="1"/>
      <w:numFmt w:val="decimal"/>
      <w:pStyle w:val="TableLevel6"/>
      <w:lvlText w:val="%1.%2.%3.%4.%5.%6."/>
      <w:lvlJc w:val="left"/>
      <w:pPr>
        <w:tabs>
          <w:tab w:val="num" w:pos="5670"/>
        </w:tabs>
        <w:ind w:left="5670" w:hanging="155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55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0"/>
        </w:tabs>
        <w:ind w:left="5670" w:hanging="155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1559"/>
      </w:pPr>
      <w:rPr>
        <w:rFonts w:hint="default"/>
      </w:rPr>
    </w:lvl>
  </w:abstractNum>
  <w:abstractNum w:abstractNumId="14" w15:restartNumberingAfterBreak="0">
    <w:nsid w:val="0B932918"/>
    <w:multiLevelType w:val="multilevel"/>
    <w:tmpl w:val="DD464938"/>
    <w:styleLink w:val="Alpha"/>
    <w:lvl w:ilvl="0">
      <w:start w:val="1"/>
      <w:numFmt w:val="lowerLetter"/>
      <w:pStyle w:val="Level1alpha"/>
      <w:lvlText w:val="%1)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pStyle w:val="Level2alpha"/>
      <w:lvlText w:val="%2)"/>
      <w:lvlJc w:val="left"/>
      <w:pPr>
        <w:ind w:left="1134" w:hanging="567"/>
      </w:pPr>
      <w:rPr>
        <w:rFonts w:hint="default"/>
      </w:rPr>
    </w:lvl>
    <w:lvl w:ilvl="2">
      <w:start w:val="1"/>
      <w:numFmt w:val="lowerLetter"/>
      <w:pStyle w:val="Level3alpha"/>
      <w:lvlText w:val="%3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lowerLetter"/>
      <w:pStyle w:val="Level4alpha"/>
      <w:lvlText w:val="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lowerLetter"/>
      <w:pStyle w:val="Level5alpha"/>
      <w:lvlText w:val="%5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5">
      <w:start w:val="1"/>
      <w:numFmt w:val="lowerLetter"/>
      <w:pStyle w:val="Level6alpha"/>
      <w:lvlText w:val="%6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119" w:hanging="567"/>
      </w:pPr>
      <w:rPr>
        <w:rFonts w:hint="default"/>
      </w:rPr>
    </w:lvl>
  </w:abstractNum>
  <w:abstractNum w:abstractNumId="15" w15:restartNumberingAfterBreak="0">
    <w:nsid w:val="0BEF128A"/>
    <w:multiLevelType w:val="multilevel"/>
    <w:tmpl w:val="E8BCFBD0"/>
    <w:styleLink w:val="Annexe1Quotes"/>
    <w:lvl w:ilvl="0">
      <w:start w:val="1"/>
      <w:numFmt w:val="decimal"/>
      <w:suff w:val="space"/>
      <w:lvlText w:val="Annex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D8F570B"/>
    <w:multiLevelType w:val="hybridMultilevel"/>
    <w:tmpl w:val="45CAD8D4"/>
    <w:name w:val="TestTwo22222"/>
    <w:lvl w:ilvl="0" w:tplc="C7DCEE6A">
      <w:start w:val="1"/>
      <w:numFmt w:val="decimal"/>
      <w:lvlText w:val="Appendix %1"/>
      <w:lvlJc w:val="center"/>
      <w:pPr>
        <w:ind w:left="228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3000" w:hanging="360"/>
      </w:pPr>
    </w:lvl>
    <w:lvl w:ilvl="2" w:tplc="1C09001B" w:tentative="1">
      <w:start w:val="1"/>
      <w:numFmt w:val="lowerRoman"/>
      <w:lvlText w:val="%3."/>
      <w:lvlJc w:val="right"/>
      <w:pPr>
        <w:ind w:left="3720" w:hanging="180"/>
      </w:pPr>
    </w:lvl>
    <w:lvl w:ilvl="3" w:tplc="1C09000F" w:tentative="1">
      <w:start w:val="1"/>
      <w:numFmt w:val="decimal"/>
      <w:lvlText w:val="%4."/>
      <w:lvlJc w:val="left"/>
      <w:pPr>
        <w:ind w:left="4440" w:hanging="360"/>
      </w:pPr>
    </w:lvl>
    <w:lvl w:ilvl="4" w:tplc="1C090019" w:tentative="1">
      <w:start w:val="1"/>
      <w:numFmt w:val="lowerLetter"/>
      <w:lvlText w:val="%5."/>
      <w:lvlJc w:val="left"/>
      <w:pPr>
        <w:ind w:left="5160" w:hanging="360"/>
      </w:pPr>
    </w:lvl>
    <w:lvl w:ilvl="5" w:tplc="1C09001B" w:tentative="1">
      <w:start w:val="1"/>
      <w:numFmt w:val="lowerRoman"/>
      <w:lvlText w:val="%6."/>
      <w:lvlJc w:val="right"/>
      <w:pPr>
        <w:ind w:left="5880" w:hanging="180"/>
      </w:pPr>
    </w:lvl>
    <w:lvl w:ilvl="6" w:tplc="1C09000F" w:tentative="1">
      <w:start w:val="1"/>
      <w:numFmt w:val="decimal"/>
      <w:lvlText w:val="%7."/>
      <w:lvlJc w:val="left"/>
      <w:pPr>
        <w:ind w:left="6600" w:hanging="360"/>
      </w:pPr>
    </w:lvl>
    <w:lvl w:ilvl="7" w:tplc="1C090019" w:tentative="1">
      <w:start w:val="1"/>
      <w:numFmt w:val="lowerLetter"/>
      <w:lvlText w:val="%8."/>
      <w:lvlJc w:val="left"/>
      <w:pPr>
        <w:ind w:left="7320" w:hanging="360"/>
      </w:pPr>
    </w:lvl>
    <w:lvl w:ilvl="8" w:tplc="1C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7" w15:restartNumberingAfterBreak="0">
    <w:nsid w:val="0D9B195A"/>
    <w:multiLevelType w:val="hybridMultilevel"/>
    <w:tmpl w:val="0FE41098"/>
    <w:name w:val="TestTwo2222225"/>
    <w:lvl w:ilvl="0" w:tplc="D7BAAF40">
      <w:start w:val="1"/>
      <w:numFmt w:val="upperLetter"/>
      <w:lvlText w:val="Annexure &quot;%1&quot;"/>
      <w:lvlJc w:val="center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7F59F9"/>
    <w:multiLevelType w:val="multilevel"/>
    <w:tmpl w:val="DB862332"/>
    <w:styleLink w:val="BulletStyles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103" w:hanging="567"/>
      </w:pPr>
      <w:rPr>
        <w:rFonts w:ascii="Symbol" w:hAnsi="Symbol" w:hint="default"/>
        <w:color w:val="auto"/>
      </w:rPr>
    </w:lvl>
  </w:abstractNum>
  <w:abstractNum w:abstractNumId="19" w15:restartNumberingAfterBreak="0">
    <w:nsid w:val="118141E8"/>
    <w:multiLevelType w:val="multilevel"/>
    <w:tmpl w:val="2284A850"/>
    <w:lvl w:ilvl="0">
      <w:start w:val="1"/>
      <w:numFmt w:val="upperLetter"/>
      <w:pStyle w:val="AppendixA"/>
      <w:suff w:val="space"/>
      <w:lvlText w:val="APPENDIX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Asub"/>
      <w:suff w:val="space"/>
      <w:lvlText w:val="APPENDIX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1AA6800"/>
    <w:multiLevelType w:val="multilevel"/>
    <w:tmpl w:val="CEC610BC"/>
    <w:styleLink w:val="Exhibit1"/>
    <w:lvl w:ilvl="0">
      <w:start w:val="1"/>
      <w:numFmt w:val="decimal"/>
      <w:suff w:val="space"/>
      <w:lvlText w:val="Exhibit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30007EF"/>
    <w:multiLevelType w:val="multilevel"/>
    <w:tmpl w:val="13305784"/>
    <w:lvl w:ilvl="0">
      <w:start w:val="1"/>
      <w:numFmt w:val="upperLetter"/>
      <w:pStyle w:val="ExhibitAquotes"/>
      <w:suff w:val="space"/>
      <w:lvlText w:val="EXHIBIT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xhibitAquotessub"/>
      <w:suff w:val="space"/>
      <w:lvlText w:val="EXHIBIT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31360B4"/>
    <w:multiLevelType w:val="multilevel"/>
    <w:tmpl w:val="62CA4A2C"/>
    <w:lvl w:ilvl="0">
      <w:start w:val="1"/>
      <w:numFmt w:val="upperLetter"/>
      <w:suff w:val="space"/>
      <w:lvlText w:val="Annexur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ureAsub"/>
      <w:suff w:val="space"/>
      <w:lvlText w:val="ANNEXUR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4DB55B9"/>
    <w:multiLevelType w:val="multilevel"/>
    <w:tmpl w:val="71E619A8"/>
    <w:styleLink w:val="ScheduleA"/>
    <w:lvl w:ilvl="0">
      <w:start w:val="1"/>
      <w:numFmt w:val="upperLetter"/>
      <w:suff w:val="space"/>
      <w:lvlText w:val="Schedul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Schedul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6C536E8"/>
    <w:multiLevelType w:val="multilevel"/>
    <w:tmpl w:val="C45ED82E"/>
    <w:lvl w:ilvl="0">
      <w:start w:val="1"/>
      <w:numFmt w:val="upperLetter"/>
      <w:pStyle w:val="ScheduleA0"/>
      <w:suff w:val="space"/>
      <w:lvlText w:val="SCHEDUL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cheduleAsub"/>
      <w:suff w:val="space"/>
      <w:lvlText w:val="SCHEDUL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80531BB"/>
    <w:multiLevelType w:val="multilevel"/>
    <w:tmpl w:val="0646F7C0"/>
    <w:lvl w:ilvl="0">
      <w:start w:val="1"/>
      <w:numFmt w:val="upperLetter"/>
      <w:pStyle w:val="AppendixAquotes"/>
      <w:suff w:val="space"/>
      <w:lvlText w:val="APPENDIX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Aquotessub"/>
      <w:suff w:val="space"/>
      <w:lvlText w:val="APPENDIX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84A14B3"/>
    <w:multiLevelType w:val="multilevel"/>
    <w:tmpl w:val="130AD4C2"/>
    <w:styleLink w:val="AnnexAQuotes"/>
    <w:lvl w:ilvl="0">
      <w:start w:val="1"/>
      <w:numFmt w:val="upperLetter"/>
      <w:suff w:val="space"/>
      <w:lvlText w:val="Annex &quot;%1&quot;"/>
      <w:lvlJc w:val="left"/>
      <w:pPr>
        <w:ind w:left="7371" w:hanging="7371"/>
      </w:pPr>
      <w:rPr>
        <w:rFonts w:hint="default"/>
      </w:rPr>
    </w:lvl>
    <w:lvl w:ilvl="1">
      <w:start w:val="1"/>
      <w:numFmt w:val="decimal"/>
      <w:suff w:val="space"/>
      <w:lvlText w:val="Annex &quot;%1.%2&quot;"/>
      <w:lvlJc w:val="left"/>
      <w:pPr>
        <w:ind w:left="7371" w:hanging="701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98E2095"/>
    <w:multiLevelType w:val="multilevel"/>
    <w:tmpl w:val="7F30EC64"/>
    <w:lvl w:ilvl="0">
      <w:start w:val="1"/>
      <w:numFmt w:val="upperLetter"/>
      <w:pStyle w:val="ChapterATOC"/>
      <w:suff w:val="space"/>
      <w:lvlText w:val="Chapter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28" w15:restartNumberingAfterBreak="0">
    <w:nsid w:val="1A6374DF"/>
    <w:multiLevelType w:val="multilevel"/>
    <w:tmpl w:val="B4908824"/>
    <w:styleLink w:val="AppendixA0"/>
    <w:lvl w:ilvl="0">
      <w:start w:val="1"/>
      <w:numFmt w:val="upperLetter"/>
      <w:suff w:val="space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ppendix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B6D5B07"/>
    <w:multiLevelType w:val="multilevel"/>
    <w:tmpl w:val="445846C2"/>
    <w:lvl w:ilvl="0">
      <w:start w:val="1"/>
      <w:numFmt w:val="upperLetter"/>
      <w:pStyle w:val="AnnexureAquotes"/>
      <w:suff w:val="space"/>
      <w:lvlText w:val="ANNEXURE &quot;%1&quot;:"/>
      <w:lvlJc w:val="left"/>
      <w:pPr>
        <w:ind w:left="360" w:hanging="36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Aquotessub"/>
      <w:suff w:val="space"/>
      <w:lvlText w:val="ANNEXURE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E7C3D8D"/>
    <w:multiLevelType w:val="multilevel"/>
    <w:tmpl w:val="233C40EA"/>
    <w:lvl w:ilvl="0">
      <w:start w:val="1"/>
      <w:numFmt w:val="decimal"/>
      <w:pStyle w:val="Section1TOC"/>
      <w:suff w:val="space"/>
      <w:lvlText w:val="Section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31" w15:restartNumberingAfterBreak="0">
    <w:nsid w:val="1EC2369E"/>
    <w:multiLevelType w:val="multilevel"/>
    <w:tmpl w:val="ACE44134"/>
    <w:lvl w:ilvl="0">
      <w:start w:val="1"/>
      <w:numFmt w:val="upperLetter"/>
      <w:pStyle w:val="AnnexAquotes0"/>
      <w:suff w:val="space"/>
      <w:lvlText w:val="ANNEX &quot;%1&quot;:"/>
      <w:lvlJc w:val="left"/>
      <w:pPr>
        <w:ind w:left="7371" w:hanging="7371"/>
      </w:pPr>
      <w:rPr>
        <w:rFonts w:hint="default"/>
      </w:rPr>
    </w:lvl>
    <w:lvl w:ilvl="1">
      <w:start w:val="1"/>
      <w:numFmt w:val="decimal"/>
      <w:pStyle w:val="AnnexAquotessub"/>
      <w:suff w:val="space"/>
      <w:lvlText w:val="ANNEX &quot;%1.%2&quot;:"/>
      <w:lvlJc w:val="left"/>
      <w:pPr>
        <w:ind w:left="7371" w:hanging="701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F2C0E79"/>
    <w:multiLevelType w:val="multilevel"/>
    <w:tmpl w:val="27BCB658"/>
    <w:lvl w:ilvl="0">
      <w:start w:val="1"/>
      <w:numFmt w:val="upperLetter"/>
      <w:pStyle w:val="AnnexureA"/>
      <w:suff w:val="space"/>
      <w:lvlText w:val="ANNEXUR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16565DD"/>
    <w:multiLevelType w:val="multilevel"/>
    <w:tmpl w:val="B69E5BB8"/>
    <w:lvl w:ilvl="0">
      <w:start w:val="1"/>
      <w:numFmt w:val="upperLetter"/>
      <w:pStyle w:val="ScheduleAquotes"/>
      <w:suff w:val="space"/>
      <w:lvlText w:val="SCHEDULE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cheduleAquotesSub"/>
      <w:suff w:val="space"/>
      <w:lvlText w:val="SCHEDULE&quot;%1.%2&quot;:"/>
      <w:lvlJc w:val="left"/>
      <w:pPr>
        <w:ind w:left="720" w:hanging="36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2B770E5"/>
    <w:multiLevelType w:val="multilevel"/>
    <w:tmpl w:val="F894E3B4"/>
    <w:styleLink w:val="MyStyles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35" w15:restartNumberingAfterBreak="0">
    <w:nsid w:val="2503108E"/>
    <w:multiLevelType w:val="hybridMultilevel"/>
    <w:tmpl w:val="60A8789A"/>
    <w:name w:val="TestTwo2222227"/>
    <w:lvl w:ilvl="0" w:tplc="DEA85EF6">
      <w:start w:val="1"/>
      <w:numFmt w:val="upperLetter"/>
      <w:lvlText w:val="Annexure &quot;%1&quot; "/>
      <w:lvlJc w:val="center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75753A"/>
    <w:multiLevelType w:val="multilevel"/>
    <w:tmpl w:val="1B3E926A"/>
    <w:lvl w:ilvl="0">
      <w:start w:val="1"/>
      <w:numFmt w:val="upperLetter"/>
      <w:pStyle w:val="ExhibitA"/>
      <w:suff w:val="space"/>
      <w:lvlText w:val="EXHIBIT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A165351"/>
    <w:multiLevelType w:val="multilevel"/>
    <w:tmpl w:val="74EA97CC"/>
    <w:styleLink w:val="AnnexureAQuotes0"/>
    <w:lvl w:ilvl="0">
      <w:start w:val="1"/>
      <w:numFmt w:val="upperLetter"/>
      <w:suff w:val="space"/>
      <w:lvlText w:val="Annexur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D1B2381"/>
    <w:multiLevelType w:val="hybridMultilevel"/>
    <w:tmpl w:val="01F21866"/>
    <w:name w:val="TestTwo2222"/>
    <w:lvl w:ilvl="0" w:tplc="7088AE7A">
      <w:start w:val="1"/>
      <w:numFmt w:val="decimal"/>
      <w:lvlText w:val="Annexure %1"/>
      <w:lvlJc w:val="center"/>
      <w:pPr>
        <w:ind w:left="1656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376" w:hanging="360"/>
      </w:pPr>
    </w:lvl>
    <w:lvl w:ilvl="2" w:tplc="1C09001B" w:tentative="1">
      <w:start w:val="1"/>
      <w:numFmt w:val="lowerRoman"/>
      <w:lvlText w:val="%3."/>
      <w:lvlJc w:val="right"/>
      <w:pPr>
        <w:ind w:left="3096" w:hanging="180"/>
      </w:pPr>
    </w:lvl>
    <w:lvl w:ilvl="3" w:tplc="1C09000F" w:tentative="1">
      <w:start w:val="1"/>
      <w:numFmt w:val="decimal"/>
      <w:lvlText w:val="%4."/>
      <w:lvlJc w:val="left"/>
      <w:pPr>
        <w:ind w:left="3816" w:hanging="360"/>
      </w:pPr>
    </w:lvl>
    <w:lvl w:ilvl="4" w:tplc="1C090019" w:tentative="1">
      <w:start w:val="1"/>
      <w:numFmt w:val="lowerLetter"/>
      <w:lvlText w:val="%5."/>
      <w:lvlJc w:val="left"/>
      <w:pPr>
        <w:ind w:left="4536" w:hanging="360"/>
      </w:pPr>
    </w:lvl>
    <w:lvl w:ilvl="5" w:tplc="1C09001B" w:tentative="1">
      <w:start w:val="1"/>
      <w:numFmt w:val="lowerRoman"/>
      <w:lvlText w:val="%6."/>
      <w:lvlJc w:val="right"/>
      <w:pPr>
        <w:ind w:left="5256" w:hanging="180"/>
      </w:pPr>
    </w:lvl>
    <w:lvl w:ilvl="6" w:tplc="1C09000F" w:tentative="1">
      <w:start w:val="1"/>
      <w:numFmt w:val="decimal"/>
      <w:lvlText w:val="%7."/>
      <w:lvlJc w:val="left"/>
      <w:pPr>
        <w:ind w:left="5976" w:hanging="360"/>
      </w:pPr>
    </w:lvl>
    <w:lvl w:ilvl="7" w:tplc="1C090019" w:tentative="1">
      <w:start w:val="1"/>
      <w:numFmt w:val="lowerLetter"/>
      <w:lvlText w:val="%8."/>
      <w:lvlJc w:val="left"/>
      <w:pPr>
        <w:ind w:left="6696" w:hanging="360"/>
      </w:pPr>
    </w:lvl>
    <w:lvl w:ilvl="8" w:tplc="1C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39" w15:restartNumberingAfterBreak="0">
    <w:nsid w:val="2D6830BD"/>
    <w:multiLevelType w:val="multilevel"/>
    <w:tmpl w:val="973C68AA"/>
    <w:lvl w:ilvl="0">
      <w:start w:val="1"/>
      <w:numFmt w:val="bullet"/>
      <w:pStyle w:val="Level0or1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evel2Bullet"/>
      <w:lvlText w:val=""/>
      <w:lvlJc w:val="left"/>
      <w:pPr>
        <w:ind w:left="765" w:hanging="481"/>
      </w:pPr>
      <w:rPr>
        <w:rFonts w:ascii="Symbol" w:hAnsi="Symbol" w:hint="default"/>
        <w:color w:val="auto"/>
      </w:rPr>
    </w:lvl>
    <w:lvl w:ilvl="2">
      <w:start w:val="1"/>
      <w:numFmt w:val="bullet"/>
      <w:pStyle w:val="Level3Bullet"/>
      <w:lvlText w:val=""/>
      <w:lvlJc w:val="left"/>
      <w:pPr>
        <w:ind w:left="1446" w:hanging="681"/>
      </w:pPr>
      <w:rPr>
        <w:rFonts w:ascii="Symbol" w:hAnsi="Symbol" w:hint="default"/>
        <w:color w:val="auto"/>
      </w:rPr>
    </w:lvl>
    <w:lvl w:ilvl="3">
      <w:start w:val="1"/>
      <w:numFmt w:val="bullet"/>
      <w:pStyle w:val="Level4Bullet"/>
      <w:lvlText w:val=""/>
      <w:lvlJc w:val="left"/>
      <w:pPr>
        <w:ind w:left="2268" w:hanging="822"/>
      </w:pPr>
      <w:rPr>
        <w:rFonts w:ascii="Symbol" w:hAnsi="Symbol" w:hint="default"/>
        <w:color w:val="auto"/>
      </w:rPr>
    </w:lvl>
    <w:lvl w:ilvl="4">
      <w:start w:val="1"/>
      <w:numFmt w:val="bullet"/>
      <w:pStyle w:val="Level5Bullet"/>
      <w:lvlText w:val=""/>
      <w:lvlJc w:val="left"/>
      <w:pPr>
        <w:tabs>
          <w:tab w:val="num" w:pos="2268"/>
        </w:tabs>
        <w:ind w:left="3260" w:hanging="992"/>
      </w:pPr>
      <w:rPr>
        <w:rFonts w:ascii="Symbol" w:hAnsi="Symbol" w:hint="default"/>
        <w:color w:val="auto"/>
      </w:rPr>
    </w:lvl>
    <w:lvl w:ilvl="5">
      <w:start w:val="1"/>
      <w:numFmt w:val="bullet"/>
      <w:pStyle w:val="Level6Bullet"/>
      <w:lvlText w:val=""/>
      <w:lvlJc w:val="left"/>
      <w:pPr>
        <w:tabs>
          <w:tab w:val="num" w:pos="3260"/>
        </w:tabs>
        <w:ind w:left="4394" w:hanging="113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4394"/>
        </w:tabs>
        <w:ind w:left="5103" w:hanging="709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5103"/>
        </w:tabs>
        <w:ind w:left="6237" w:hanging="1134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7371" w:hanging="1134"/>
      </w:pPr>
      <w:rPr>
        <w:rFonts w:ascii="Symbol" w:hAnsi="Symbol" w:hint="default"/>
        <w:color w:val="auto"/>
      </w:rPr>
    </w:lvl>
  </w:abstractNum>
  <w:abstractNum w:abstractNumId="40" w15:restartNumberingAfterBreak="0">
    <w:nsid w:val="2DA66907"/>
    <w:multiLevelType w:val="multilevel"/>
    <w:tmpl w:val="BEB252DE"/>
    <w:styleLink w:val="Roman"/>
    <w:lvl w:ilvl="0">
      <w:start w:val="1"/>
      <w:numFmt w:val="lowerRoman"/>
      <w:pStyle w:val="Level1roman"/>
      <w:lvlText w:val="%1)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pStyle w:val="Level2roman"/>
      <w:lvlText w:val="%2)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pStyle w:val="Level3roman"/>
      <w:lvlText w:val="%3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lowerRoman"/>
      <w:pStyle w:val="Level4roman"/>
      <w:lvlText w:val="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lowerRoman"/>
      <w:pStyle w:val="Level5roman"/>
      <w:lvlText w:val="%5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5">
      <w:start w:val="1"/>
      <w:numFmt w:val="lowerRoman"/>
      <w:pStyle w:val="Level6roman"/>
      <w:lvlText w:val="%6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3119"/>
        </w:tabs>
        <w:ind w:left="3119" w:hanging="567"/>
      </w:pPr>
      <w:rPr>
        <w:rFonts w:hint="default"/>
      </w:rPr>
    </w:lvl>
  </w:abstractNum>
  <w:abstractNum w:abstractNumId="41" w15:restartNumberingAfterBreak="0">
    <w:nsid w:val="2F493BB3"/>
    <w:multiLevelType w:val="multilevel"/>
    <w:tmpl w:val="E1B2F0B8"/>
    <w:lvl w:ilvl="0">
      <w:start w:val="1"/>
      <w:numFmt w:val="decimal"/>
      <w:pStyle w:val="Appendix1quotes0"/>
      <w:suff w:val="space"/>
      <w:lvlText w:val="APPENDIX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1quotessub"/>
      <w:suff w:val="space"/>
      <w:lvlText w:val="APPENDIX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21765EE"/>
    <w:multiLevelType w:val="multilevel"/>
    <w:tmpl w:val="89C00FDE"/>
    <w:lvl w:ilvl="0">
      <w:start w:val="1"/>
      <w:numFmt w:val="upperLetter"/>
      <w:pStyle w:val="AnnexeAquotes"/>
      <w:suff w:val="space"/>
      <w:lvlText w:val="ANNEXE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eAquotessub"/>
      <w:suff w:val="space"/>
      <w:lvlText w:val="ANNEXE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3102A81"/>
    <w:multiLevelType w:val="multilevel"/>
    <w:tmpl w:val="DD464938"/>
    <w:numStyleLink w:val="Alpha"/>
  </w:abstractNum>
  <w:abstractNum w:abstractNumId="44" w15:restartNumberingAfterBreak="0">
    <w:nsid w:val="34F26EBE"/>
    <w:multiLevelType w:val="multilevel"/>
    <w:tmpl w:val="543CFC7A"/>
    <w:styleLink w:val="AnnexA"/>
    <w:lvl w:ilvl="0">
      <w:start w:val="1"/>
      <w:numFmt w:val="upperLetter"/>
      <w:suff w:val="space"/>
      <w:lvlText w:val="Anne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76E3D35"/>
    <w:multiLevelType w:val="multilevel"/>
    <w:tmpl w:val="F7FC09B6"/>
    <w:lvl w:ilvl="0">
      <w:start w:val="1"/>
      <w:numFmt w:val="decimal"/>
      <w:pStyle w:val="Chapter1TOC"/>
      <w:suff w:val="space"/>
      <w:lvlText w:val="Chapter %1"/>
      <w:lvlJc w:val="left"/>
      <w:pPr>
        <w:ind w:left="128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39"/>
        </w:tabs>
        <w:ind w:left="242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327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83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4406" w:hanging="567"/>
      </w:pPr>
      <w:rPr>
        <w:rFonts w:ascii="Symbol" w:hAnsi="Symbol" w:hint="default"/>
        <w:color w:val="auto"/>
      </w:rPr>
    </w:lvl>
  </w:abstractNum>
  <w:abstractNum w:abstractNumId="46" w15:restartNumberingAfterBreak="0">
    <w:nsid w:val="37E5013F"/>
    <w:multiLevelType w:val="multilevel"/>
    <w:tmpl w:val="A4F02C46"/>
    <w:styleLink w:val="ScheduleAQuotes0"/>
    <w:lvl w:ilvl="0">
      <w:start w:val="1"/>
      <w:numFmt w:val="upperLetter"/>
      <w:suff w:val="space"/>
      <w:lvlText w:val="Schedul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Schedul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910563E"/>
    <w:multiLevelType w:val="hybridMultilevel"/>
    <w:tmpl w:val="B7EEC528"/>
    <w:name w:val="TestTwo2222222"/>
    <w:lvl w:ilvl="0" w:tplc="422E622C">
      <w:start w:val="1"/>
      <w:numFmt w:val="decimal"/>
      <w:lvlText w:val="Exhibit %1"/>
      <w:lvlJc w:val="center"/>
      <w:pPr>
        <w:ind w:left="2214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934" w:hanging="360"/>
      </w:pPr>
    </w:lvl>
    <w:lvl w:ilvl="2" w:tplc="1C09001B" w:tentative="1">
      <w:start w:val="1"/>
      <w:numFmt w:val="lowerRoman"/>
      <w:lvlText w:val="%3."/>
      <w:lvlJc w:val="right"/>
      <w:pPr>
        <w:ind w:left="3654" w:hanging="180"/>
      </w:pPr>
    </w:lvl>
    <w:lvl w:ilvl="3" w:tplc="1C09000F" w:tentative="1">
      <w:start w:val="1"/>
      <w:numFmt w:val="decimal"/>
      <w:lvlText w:val="%4."/>
      <w:lvlJc w:val="left"/>
      <w:pPr>
        <w:ind w:left="4374" w:hanging="360"/>
      </w:pPr>
    </w:lvl>
    <w:lvl w:ilvl="4" w:tplc="1C090019" w:tentative="1">
      <w:start w:val="1"/>
      <w:numFmt w:val="lowerLetter"/>
      <w:lvlText w:val="%5."/>
      <w:lvlJc w:val="left"/>
      <w:pPr>
        <w:ind w:left="5094" w:hanging="360"/>
      </w:pPr>
    </w:lvl>
    <w:lvl w:ilvl="5" w:tplc="1C09001B" w:tentative="1">
      <w:start w:val="1"/>
      <w:numFmt w:val="lowerRoman"/>
      <w:lvlText w:val="%6."/>
      <w:lvlJc w:val="right"/>
      <w:pPr>
        <w:ind w:left="5814" w:hanging="180"/>
      </w:pPr>
    </w:lvl>
    <w:lvl w:ilvl="6" w:tplc="1C09000F" w:tentative="1">
      <w:start w:val="1"/>
      <w:numFmt w:val="decimal"/>
      <w:lvlText w:val="%7."/>
      <w:lvlJc w:val="left"/>
      <w:pPr>
        <w:ind w:left="6534" w:hanging="360"/>
      </w:pPr>
    </w:lvl>
    <w:lvl w:ilvl="7" w:tplc="1C090019" w:tentative="1">
      <w:start w:val="1"/>
      <w:numFmt w:val="lowerLetter"/>
      <w:lvlText w:val="%8."/>
      <w:lvlJc w:val="left"/>
      <w:pPr>
        <w:ind w:left="7254" w:hanging="360"/>
      </w:pPr>
    </w:lvl>
    <w:lvl w:ilvl="8" w:tplc="1C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8" w15:restartNumberingAfterBreak="0">
    <w:nsid w:val="3925066B"/>
    <w:multiLevelType w:val="hybridMultilevel"/>
    <w:tmpl w:val="C568D3B2"/>
    <w:name w:val="TestTwo"/>
    <w:lvl w:ilvl="0" w:tplc="74B6EF6C">
      <w:start w:val="1"/>
      <w:numFmt w:val="decimal"/>
      <w:lvlText w:val="Annexure %1"/>
      <w:lvlJc w:val="left"/>
      <w:pPr>
        <w:ind w:left="717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9E708D6"/>
    <w:multiLevelType w:val="multilevel"/>
    <w:tmpl w:val="F226386C"/>
    <w:styleLink w:val="AppendixAQuotes0"/>
    <w:lvl w:ilvl="0">
      <w:start w:val="1"/>
      <w:numFmt w:val="upperLetter"/>
      <w:suff w:val="space"/>
      <w:lvlText w:val="Appendix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ppendix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A0B09EC"/>
    <w:multiLevelType w:val="multilevel"/>
    <w:tmpl w:val="BEB252DE"/>
    <w:numStyleLink w:val="Roman"/>
  </w:abstractNum>
  <w:abstractNum w:abstractNumId="51" w15:restartNumberingAfterBreak="0">
    <w:nsid w:val="3A797775"/>
    <w:multiLevelType w:val="multilevel"/>
    <w:tmpl w:val="C2F2643A"/>
    <w:lvl w:ilvl="0">
      <w:start w:val="1"/>
      <w:numFmt w:val="upperLetter"/>
      <w:pStyle w:val="AnnexA0"/>
      <w:suff w:val="space"/>
      <w:lvlText w:val="ANNEX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Asub"/>
      <w:suff w:val="space"/>
      <w:lvlText w:val="ANNEX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AE21D3D"/>
    <w:multiLevelType w:val="multilevel"/>
    <w:tmpl w:val="6D0E3FF4"/>
    <w:styleLink w:val="Annexure1"/>
    <w:lvl w:ilvl="0">
      <w:start w:val="1"/>
      <w:numFmt w:val="decimal"/>
      <w:suff w:val="space"/>
      <w:lvlText w:val="Annexur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B42031D"/>
    <w:multiLevelType w:val="multilevel"/>
    <w:tmpl w:val="EAFA2358"/>
    <w:lvl w:ilvl="0">
      <w:start w:val="1"/>
      <w:numFmt w:val="decimal"/>
      <w:pStyle w:val="Annexe1"/>
      <w:suff w:val="space"/>
      <w:lvlText w:val="ANNEX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e1sub"/>
      <w:suff w:val="space"/>
      <w:lvlText w:val="ANNEX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C874E07"/>
    <w:multiLevelType w:val="multilevel"/>
    <w:tmpl w:val="E0BAC4FC"/>
    <w:lvl w:ilvl="0">
      <w:start w:val="1"/>
      <w:numFmt w:val="decimal"/>
      <w:pStyle w:val="Level1Number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bCs w:val="0"/>
        <w:u w:val="none"/>
      </w:rPr>
    </w:lvl>
    <w:lvl w:ilvl="1">
      <w:start w:val="1"/>
      <w:numFmt w:val="decimal"/>
      <w:pStyle w:val="Level2Number"/>
      <w:lvlText w:val="%1.%2."/>
      <w:lvlJc w:val="left"/>
      <w:pPr>
        <w:tabs>
          <w:tab w:val="num" w:pos="992"/>
        </w:tabs>
        <w:ind w:left="992" w:hanging="567"/>
      </w:pPr>
      <w:rPr>
        <w:rFonts w:ascii="Arial" w:hAnsi="Arial" w:hint="default"/>
        <w:b w:val="0"/>
      </w:rPr>
    </w:lvl>
    <w:lvl w:ilvl="2">
      <w:start w:val="1"/>
      <w:numFmt w:val="decimal"/>
      <w:pStyle w:val="Level3Number"/>
      <w:lvlText w:val="%1.%2.%3."/>
      <w:lvlJc w:val="left"/>
      <w:pPr>
        <w:tabs>
          <w:tab w:val="num" w:pos="1843"/>
        </w:tabs>
        <w:ind w:left="1843" w:hanging="851"/>
      </w:pPr>
      <w:rPr>
        <w:rFonts w:hint="default"/>
        <w:b w:val="0"/>
      </w:rPr>
    </w:lvl>
    <w:lvl w:ilvl="3">
      <w:start w:val="1"/>
      <w:numFmt w:val="decimal"/>
      <w:pStyle w:val="Level4Number"/>
      <w:lvlText w:val="%1.%2.%3.%4."/>
      <w:lvlJc w:val="left"/>
      <w:pPr>
        <w:tabs>
          <w:tab w:val="num" w:pos="2835"/>
        </w:tabs>
        <w:ind w:left="2835" w:hanging="992"/>
      </w:pPr>
      <w:rPr>
        <w:rFonts w:hint="default"/>
        <w:b w:val="0"/>
        <w:color w:val="auto"/>
      </w:rPr>
    </w:lvl>
    <w:lvl w:ilvl="4">
      <w:start w:val="1"/>
      <w:numFmt w:val="decimal"/>
      <w:pStyle w:val="Level5Number"/>
      <w:lvlText w:val="%1.%2.%3.%4.%5."/>
      <w:lvlJc w:val="left"/>
      <w:pPr>
        <w:tabs>
          <w:tab w:val="num" w:pos="4111"/>
        </w:tabs>
        <w:ind w:left="4111" w:hanging="1276"/>
      </w:pPr>
      <w:rPr>
        <w:rFonts w:hint="default"/>
        <w:b w:val="0"/>
        <w:color w:val="auto"/>
      </w:rPr>
    </w:lvl>
    <w:lvl w:ilvl="5">
      <w:start w:val="1"/>
      <w:numFmt w:val="decimal"/>
      <w:pStyle w:val="Level6Number"/>
      <w:lvlText w:val="%1.%2.%3.%4.%5.%6."/>
      <w:lvlJc w:val="left"/>
      <w:pPr>
        <w:tabs>
          <w:tab w:val="num" w:pos="5670"/>
        </w:tabs>
        <w:ind w:left="5670" w:hanging="155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8"/>
        </w:tabs>
        <w:ind w:left="7088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89"/>
        </w:tabs>
        <w:ind w:left="878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90"/>
        </w:tabs>
        <w:ind w:left="10490" w:hanging="1701"/>
      </w:pPr>
      <w:rPr>
        <w:rFonts w:hint="default"/>
      </w:rPr>
    </w:lvl>
  </w:abstractNum>
  <w:abstractNum w:abstractNumId="55" w15:restartNumberingAfterBreak="0">
    <w:nsid w:val="3D7E3A7B"/>
    <w:multiLevelType w:val="multilevel"/>
    <w:tmpl w:val="75F481C2"/>
    <w:lvl w:ilvl="0">
      <w:start w:val="1"/>
      <w:numFmt w:val="upperLetter"/>
      <w:pStyle w:val="SectionATOC"/>
      <w:suff w:val="space"/>
      <w:lvlText w:val="Section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56" w15:restartNumberingAfterBreak="0">
    <w:nsid w:val="3DC14645"/>
    <w:multiLevelType w:val="multilevel"/>
    <w:tmpl w:val="25268F72"/>
    <w:lvl w:ilvl="0">
      <w:start w:val="1"/>
      <w:numFmt w:val="bullet"/>
      <w:pStyle w:val="SimpleBulletsTabandShiftTab"/>
      <w:lvlText w:val=""/>
      <w:lvlJc w:val="left"/>
      <w:pPr>
        <w:tabs>
          <w:tab w:val="num" w:pos="-31680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</w:abstractNum>
  <w:abstractNum w:abstractNumId="57" w15:restartNumberingAfterBreak="0">
    <w:nsid w:val="3F352044"/>
    <w:multiLevelType w:val="hybridMultilevel"/>
    <w:tmpl w:val="ACBE9956"/>
    <w:name w:val="TestTwo22222223"/>
    <w:lvl w:ilvl="0" w:tplc="DC7E86F6">
      <w:start w:val="1"/>
      <w:numFmt w:val="upperLetter"/>
      <w:lvlText w:val="Exhibit %1"/>
      <w:lvlJc w:val="center"/>
      <w:pPr>
        <w:ind w:left="1429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149" w:hanging="360"/>
      </w:pPr>
    </w:lvl>
    <w:lvl w:ilvl="2" w:tplc="1C09001B" w:tentative="1">
      <w:start w:val="1"/>
      <w:numFmt w:val="lowerRoman"/>
      <w:lvlText w:val="%3."/>
      <w:lvlJc w:val="right"/>
      <w:pPr>
        <w:ind w:left="2869" w:hanging="180"/>
      </w:pPr>
    </w:lvl>
    <w:lvl w:ilvl="3" w:tplc="1C09000F" w:tentative="1">
      <w:start w:val="1"/>
      <w:numFmt w:val="decimal"/>
      <w:lvlText w:val="%4."/>
      <w:lvlJc w:val="left"/>
      <w:pPr>
        <w:ind w:left="3589" w:hanging="360"/>
      </w:pPr>
    </w:lvl>
    <w:lvl w:ilvl="4" w:tplc="1C090019" w:tentative="1">
      <w:start w:val="1"/>
      <w:numFmt w:val="lowerLetter"/>
      <w:lvlText w:val="%5."/>
      <w:lvlJc w:val="left"/>
      <w:pPr>
        <w:ind w:left="4309" w:hanging="360"/>
      </w:pPr>
    </w:lvl>
    <w:lvl w:ilvl="5" w:tplc="1C09001B" w:tentative="1">
      <w:start w:val="1"/>
      <w:numFmt w:val="lowerRoman"/>
      <w:lvlText w:val="%6."/>
      <w:lvlJc w:val="right"/>
      <w:pPr>
        <w:ind w:left="5029" w:hanging="180"/>
      </w:pPr>
    </w:lvl>
    <w:lvl w:ilvl="6" w:tplc="1C09000F" w:tentative="1">
      <w:start w:val="1"/>
      <w:numFmt w:val="decimal"/>
      <w:lvlText w:val="%7."/>
      <w:lvlJc w:val="left"/>
      <w:pPr>
        <w:ind w:left="5749" w:hanging="360"/>
      </w:pPr>
    </w:lvl>
    <w:lvl w:ilvl="7" w:tplc="1C090019" w:tentative="1">
      <w:start w:val="1"/>
      <w:numFmt w:val="lowerLetter"/>
      <w:lvlText w:val="%8."/>
      <w:lvlJc w:val="left"/>
      <w:pPr>
        <w:ind w:left="6469" w:hanging="360"/>
      </w:pPr>
    </w:lvl>
    <w:lvl w:ilvl="8" w:tplc="1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40CB67AD"/>
    <w:multiLevelType w:val="multilevel"/>
    <w:tmpl w:val="D996EA76"/>
    <w:styleLink w:val="ExhibitAQuotes0"/>
    <w:lvl w:ilvl="0">
      <w:start w:val="1"/>
      <w:numFmt w:val="upperLetter"/>
      <w:suff w:val="space"/>
      <w:lvlText w:val="Exhibit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1B7566B"/>
    <w:multiLevelType w:val="multilevel"/>
    <w:tmpl w:val="672C761C"/>
    <w:styleLink w:val="AnnexeA"/>
    <w:lvl w:ilvl="0">
      <w:start w:val="1"/>
      <w:numFmt w:val="upperLetter"/>
      <w:suff w:val="space"/>
      <w:lvlText w:val="Annex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42160938"/>
    <w:multiLevelType w:val="hybridMultilevel"/>
    <w:tmpl w:val="D1A4FABE"/>
    <w:name w:val="TestTwo2"/>
    <w:lvl w:ilvl="0" w:tplc="F85435F0">
      <w:start w:val="1"/>
      <w:numFmt w:val="upperLetter"/>
      <w:lvlText w:val="Part %1"/>
      <w:lvlJc w:val="center"/>
      <w:pPr>
        <w:ind w:left="720" w:hanging="360"/>
      </w:pPr>
      <w:rPr>
        <w:rFonts w:hint="default"/>
        <w:b w:val="0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46B6FF5"/>
    <w:multiLevelType w:val="multilevel"/>
    <w:tmpl w:val="A62C6C48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62" w15:restartNumberingAfterBreak="0">
    <w:nsid w:val="46364D59"/>
    <w:multiLevelType w:val="multilevel"/>
    <w:tmpl w:val="863653EE"/>
    <w:styleLink w:val="ExhibitA0"/>
    <w:lvl w:ilvl="0">
      <w:start w:val="1"/>
      <w:numFmt w:val="upperLetter"/>
      <w:suff w:val="space"/>
      <w:lvlText w:val="Exhibit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8232A19"/>
    <w:multiLevelType w:val="multilevel"/>
    <w:tmpl w:val="FA3A35E2"/>
    <w:styleLink w:val="BulletLevels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985" w:hanging="56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35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119" w:hanging="567"/>
      </w:pPr>
      <w:rPr>
        <w:rFonts w:ascii="Symbol" w:hAnsi="Symbol" w:hint="default"/>
        <w:color w:val="auto"/>
      </w:rPr>
    </w:lvl>
  </w:abstractNum>
  <w:abstractNum w:abstractNumId="64" w15:restartNumberingAfterBreak="0">
    <w:nsid w:val="49620075"/>
    <w:multiLevelType w:val="hybridMultilevel"/>
    <w:tmpl w:val="35C408C2"/>
    <w:name w:val="TestTwo22"/>
    <w:lvl w:ilvl="0" w:tplc="4B3242C4">
      <w:start w:val="1"/>
      <w:numFmt w:val="decimal"/>
      <w:lvlText w:val="Part %1"/>
      <w:lvlJc w:val="center"/>
      <w:pPr>
        <w:ind w:left="1077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797" w:hanging="360"/>
      </w:pPr>
    </w:lvl>
    <w:lvl w:ilvl="2" w:tplc="1C09001B" w:tentative="1">
      <w:start w:val="1"/>
      <w:numFmt w:val="lowerRoman"/>
      <w:lvlText w:val="%3."/>
      <w:lvlJc w:val="right"/>
      <w:pPr>
        <w:ind w:left="2517" w:hanging="180"/>
      </w:pPr>
    </w:lvl>
    <w:lvl w:ilvl="3" w:tplc="1C09000F" w:tentative="1">
      <w:start w:val="1"/>
      <w:numFmt w:val="decimal"/>
      <w:lvlText w:val="%4."/>
      <w:lvlJc w:val="left"/>
      <w:pPr>
        <w:ind w:left="3237" w:hanging="360"/>
      </w:pPr>
    </w:lvl>
    <w:lvl w:ilvl="4" w:tplc="1C090019" w:tentative="1">
      <w:start w:val="1"/>
      <w:numFmt w:val="lowerLetter"/>
      <w:lvlText w:val="%5."/>
      <w:lvlJc w:val="left"/>
      <w:pPr>
        <w:ind w:left="3957" w:hanging="360"/>
      </w:pPr>
    </w:lvl>
    <w:lvl w:ilvl="5" w:tplc="1C09001B" w:tentative="1">
      <w:start w:val="1"/>
      <w:numFmt w:val="lowerRoman"/>
      <w:lvlText w:val="%6."/>
      <w:lvlJc w:val="right"/>
      <w:pPr>
        <w:ind w:left="4677" w:hanging="180"/>
      </w:pPr>
    </w:lvl>
    <w:lvl w:ilvl="6" w:tplc="1C09000F" w:tentative="1">
      <w:start w:val="1"/>
      <w:numFmt w:val="decimal"/>
      <w:lvlText w:val="%7."/>
      <w:lvlJc w:val="left"/>
      <w:pPr>
        <w:ind w:left="5397" w:hanging="360"/>
      </w:pPr>
    </w:lvl>
    <w:lvl w:ilvl="7" w:tplc="1C090019" w:tentative="1">
      <w:start w:val="1"/>
      <w:numFmt w:val="lowerLetter"/>
      <w:lvlText w:val="%8."/>
      <w:lvlJc w:val="left"/>
      <w:pPr>
        <w:ind w:left="6117" w:hanging="360"/>
      </w:pPr>
    </w:lvl>
    <w:lvl w:ilvl="8" w:tplc="1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5" w15:restartNumberingAfterBreak="0">
    <w:nsid w:val="4A1B3A05"/>
    <w:multiLevelType w:val="multilevel"/>
    <w:tmpl w:val="3AEE1BB0"/>
    <w:lvl w:ilvl="0">
      <w:start w:val="1"/>
      <w:numFmt w:val="decimal"/>
      <w:pStyle w:val="Annexe1quotes0"/>
      <w:suff w:val="space"/>
      <w:lvlText w:val="ANNEXE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e1quotessub"/>
      <w:suff w:val="space"/>
      <w:lvlText w:val="ANNEXE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51810F09"/>
    <w:multiLevelType w:val="multilevel"/>
    <w:tmpl w:val="1912307A"/>
    <w:styleLink w:val="AnnexureA0"/>
    <w:lvl w:ilvl="0">
      <w:start w:val="1"/>
      <w:numFmt w:val="upperLetter"/>
      <w:suff w:val="space"/>
      <w:lvlText w:val="Annexur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51AA26A8"/>
    <w:multiLevelType w:val="multilevel"/>
    <w:tmpl w:val="3A60011C"/>
    <w:numStyleLink w:val="Schedule1Quotes"/>
  </w:abstractNum>
  <w:abstractNum w:abstractNumId="68" w15:restartNumberingAfterBreak="0">
    <w:nsid w:val="53B21944"/>
    <w:multiLevelType w:val="hybridMultilevel"/>
    <w:tmpl w:val="3E3C18D2"/>
    <w:name w:val="TestTwo222222"/>
    <w:lvl w:ilvl="0" w:tplc="91166396">
      <w:start w:val="1"/>
      <w:numFmt w:val="decimal"/>
      <w:lvlText w:val="Schedule %1"/>
      <w:lvlJc w:val="center"/>
      <w:pPr>
        <w:ind w:left="1854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574" w:hanging="360"/>
      </w:pPr>
    </w:lvl>
    <w:lvl w:ilvl="2" w:tplc="1C09001B" w:tentative="1">
      <w:start w:val="1"/>
      <w:numFmt w:val="lowerRoman"/>
      <w:lvlText w:val="%3."/>
      <w:lvlJc w:val="right"/>
      <w:pPr>
        <w:ind w:left="3294" w:hanging="180"/>
      </w:pPr>
    </w:lvl>
    <w:lvl w:ilvl="3" w:tplc="1C09000F" w:tentative="1">
      <w:start w:val="1"/>
      <w:numFmt w:val="decimal"/>
      <w:lvlText w:val="%4."/>
      <w:lvlJc w:val="left"/>
      <w:pPr>
        <w:ind w:left="4014" w:hanging="360"/>
      </w:pPr>
    </w:lvl>
    <w:lvl w:ilvl="4" w:tplc="1C090019" w:tentative="1">
      <w:start w:val="1"/>
      <w:numFmt w:val="lowerLetter"/>
      <w:lvlText w:val="%5."/>
      <w:lvlJc w:val="left"/>
      <w:pPr>
        <w:ind w:left="4734" w:hanging="360"/>
      </w:pPr>
    </w:lvl>
    <w:lvl w:ilvl="5" w:tplc="1C09001B" w:tentative="1">
      <w:start w:val="1"/>
      <w:numFmt w:val="lowerRoman"/>
      <w:lvlText w:val="%6."/>
      <w:lvlJc w:val="right"/>
      <w:pPr>
        <w:ind w:left="5454" w:hanging="180"/>
      </w:pPr>
    </w:lvl>
    <w:lvl w:ilvl="6" w:tplc="1C09000F" w:tentative="1">
      <w:start w:val="1"/>
      <w:numFmt w:val="decimal"/>
      <w:lvlText w:val="%7."/>
      <w:lvlJc w:val="left"/>
      <w:pPr>
        <w:ind w:left="6174" w:hanging="360"/>
      </w:pPr>
    </w:lvl>
    <w:lvl w:ilvl="7" w:tplc="1C090019" w:tentative="1">
      <w:start w:val="1"/>
      <w:numFmt w:val="lowerLetter"/>
      <w:lvlText w:val="%8."/>
      <w:lvlJc w:val="left"/>
      <w:pPr>
        <w:ind w:left="6894" w:hanging="360"/>
      </w:pPr>
    </w:lvl>
    <w:lvl w:ilvl="8" w:tplc="1C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9" w15:restartNumberingAfterBreak="0">
    <w:nsid w:val="56B11A41"/>
    <w:multiLevelType w:val="hybridMultilevel"/>
    <w:tmpl w:val="A2062F76"/>
    <w:name w:val="TestTwo222"/>
    <w:lvl w:ilvl="0" w:tplc="35323C4A">
      <w:start w:val="1"/>
      <w:numFmt w:val="decimal"/>
      <w:lvlText w:val="Section %1"/>
      <w:lvlJc w:val="center"/>
      <w:pPr>
        <w:ind w:left="1437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157" w:hanging="360"/>
      </w:pPr>
    </w:lvl>
    <w:lvl w:ilvl="2" w:tplc="1C09001B" w:tentative="1">
      <w:start w:val="1"/>
      <w:numFmt w:val="lowerRoman"/>
      <w:lvlText w:val="%3."/>
      <w:lvlJc w:val="right"/>
      <w:pPr>
        <w:ind w:left="2877" w:hanging="180"/>
      </w:pPr>
    </w:lvl>
    <w:lvl w:ilvl="3" w:tplc="1C09000F" w:tentative="1">
      <w:start w:val="1"/>
      <w:numFmt w:val="decimal"/>
      <w:lvlText w:val="%4."/>
      <w:lvlJc w:val="left"/>
      <w:pPr>
        <w:ind w:left="3597" w:hanging="360"/>
      </w:pPr>
    </w:lvl>
    <w:lvl w:ilvl="4" w:tplc="1C090019" w:tentative="1">
      <w:start w:val="1"/>
      <w:numFmt w:val="lowerLetter"/>
      <w:lvlText w:val="%5."/>
      <w:lvlJc w:val="left"/>
      <w:pPr>
        <w:ind w:left="4317" w:hanging="360"/>
      </w:pPr>
    </w:lvl>
    <w:lvl w:ilvl="5" w:tplc="1C09001B" w:tentative="1">
      <w:start w:val="1"/>
      <w:numFmt w:val="lowerRoman"/>
      <w:lvlText w:val="%6."/>
      <w:lvlJc w:val="right"/>
      <w:pPr>
        <w:ind w:left="5037" w:hanging="180"/>
      </w:pPr>
    </w:lvl>
    <w:lvl w:ilvl="6" w:tplc="1C09000F" w:tentative="1">
      <w:start w:val="1"/>
      <w:numFmt w:val="decimal"/>
      <w:lvlText w:val="%7."/>
      <w:lvlJc w:val="left"/>
      <w:pPr>
        <w:ind w:left="5757" w:hanging="360"/>
      </w:pPr>
    </w:lvl>
    <w:lvl w:ilvl="7" w:tplc="1C090019" w:tentative="1">
      <w:start w:val="1"/>
      <w:numFmt w:val="lowerLetter"/>
      <w:lvlText w:val="%8."/>
      <w:lvlJc w:val="left"/>
      <w:pPr>
        <w:ind w:left="6477" w:hanging="360"/>
      </w:pPr>
    </w:lvl>
    <w:lvl w:ilvl="8" w:tplc="1C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70" w15:restartNumberingAfterBreak="0">
    <w:nsid w:val="578542CA"/>
    <w:multiLevelType w:val="hybridMultilevel"/>
    <w:tmpl w:val="B16AB632"/>
    <w:name w:val="TestTwo23"/>
    <w:lvl w:ilvl="0" w:tplc="40149BCA">
      <w:start w:val="1"/>
      <w:numFmt w:val="upperLetter"/>
      <w:lvlText w:val="Section %1"/>
      <w:lvlJc w:val="center"/>
      <w:pPr>
        <w:ind w:left="1434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154" w:hanging="360"/>
      </w:pPr>
    </w:lvl>
    <w:lvl w:ilvl="2" w:tplc="1C09001B" w:tentative="1">
      <w:start w:val="1"/>
      <w:numFmt w:val="lowerRoman"/>
      <w:lvlText w:val="%3."/>
      <w:lvlJc w:val="right"/>
      <w:pPr>
        <w:ind w:left="2874" w:hanging="180"/>
      </w:pPr>
    </w:lvl>
    <w:lvl w:ilvl="3" w:tplc="1C09000F" w:tentative="1">
      <w:start w:val="1"/>
      <w:numFmt w:val="decimal"/>
      <w:lvlText w:val="%4."/>
      <w:lvlJc w:val="left"/>
      <w:pPr>
        <w:ind w:left="3594" w:hanging="360"/>
      </w:pPr>
    </w:lvl>
    <w:lvl w:ilvl="4" w:tplc="1C090019" w:tentative="1">
      <w:start w:val="1"/>
      <w:numFmt w:val="lowerLetter"/>
      <w:lvlText w:val="%5."/>
      <w:lvlJc w:val="left"/>
      <w:pPr>
        <w:ind w:left="4314" w:hanging="360"/>
      </w:pPr>
    </w:lvl>
    <w:lvl w:ilvl="5" w:tplc="1C09001B" w:tentative="1">
      <w:start w:val="1"/>
      <w:numFmt w:val="lowerRoman"/>
      <w:lvlText w:val="%6."/>
      <w:lvlJc w:val="right"/>
      <w:pPr>
        <w:ind w:left="5034" w:hanging="180"/>
      </w:pPr>
    </w:lvl>
    <w:lvl w:ilvl="6" w:tplc="1C09000F" w:tentative="1">
      <w:start w:val="1"/>
      <w:numFmt w:val="decimal"/>
      <w:lvlText w:val="%7."/>
      <w:lvlJc w:val="left"/>
      <w:pPr>
        <w:ind w:left="5754" w:hanging="360"/>
      </w:pPr>
    </w:lvl>
    <w:lvl w:ilvl="7" w:tplc="1C090019" w:tentative="1">
      <w:start w:val="1"/>
      <w:numFmt w:val="lowerLetter"/>
      <w:lvlText w:val="%8."/>
      <w:lvlJc w:val="left"/>
      <w:pPr>
        <w:ind w:left="6474" w:hanging="360"/>
      </w:pPr>
    </w:lvl>
    <w:lvl w:ilvl="8" w:tplc="1C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1" w15:restartNumberingAfterBreak="0">
    <w:nsid w:val="5A594C97"/>
    <w:multiLevelType w:val="multilevel"/>
    <w:tmpl w:val="4ACE3828"/>
    <w:styleLink w:val="Annex1Quotes"/>
    <w:lvl w:ilvl="0">
      <w:start w:val="1"/>
      <w:numFmt w:val="decimal"/>
      <w:suff w:val="space"/>
      <w:lvlText w:val="Annex &quot;%1&quot;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Annex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5E732559"/>
    <w:multiLevelType w:val="multilevel"/>
    <w:tmpl w:val="40C2DE9A"/>
    <w:lvl w:ilvl="0">
      <w:start w:val="1"/>
      <w:numFmt w:val="upperLetter"/>
      <w:pStyle w:val="AnnexeA0"/>
      <w:suff w:val="space"/>
      <w:lvlText w:val="ANNEX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eAsub"/>
      <w:suff w:val="space"/>
      <w:lvlText w:val="ANNEX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60D63BE4"/>
    <w:multiLevelType w:val="multilevel"/>
    <w:tmpl w:val="C81A41DC"/>
    <w:lvl w:ilvl="0">
      <w:start w:val="1"/>
      <w:numFmt w:val="decimal"/>
      <w:pStyle w:val="Annexure10"/>
      <w:suff w:val="space"/>
      <w:lvlText w:val="ANNEXURE %1: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1sub"/>
      <w:suff w:val="space"/>
      <w:lvlText w:val="ANNEXURE %2.%1: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620941A0"/>
    <w:multiLevelType w:val="multilevel"/>
    <w:tmpl w:val="431020DA"/>
    <w:styleLink w:val="Appendix1"/>
    <w:lvl w:ilvl="0">
      <w:start w:val="1"/>
      <w:numFmt w:val="decimal"/>
      <w:suff w:val="space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ppendix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62787184"/>
    <w:multiLevelType w:val="multilevel"/>
    <w:tmpl w:val="EFB81AAA"/>
    <w:lvl w:ilvl="0">
      <w:start w:val="1"/>
      <w:numFmt w:val="decimal"/>
      <w:pStyle w:val="Level1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843"/>
        </w:tabs>
        <w:ind w:left="1843" w:hanging="992"/>
      </w:pPr>
      <w:rPr>
        <w:rFonts w:hint="default"/>
        <w:b w:val="0"/>
        <w:i w:val="0"/>
        <w:u w:val="none"/>
      </w:rPr>
    </w:lvl>
    <w:lvl w:ilvl="3">
      <w:start w:val="1"/>
      <w:numFmt w:val="decimal"/>
      <w:pStyle w:val="Level2"/>
      <w:lvlText w:val="%1.%2.%3.%4"/>
      <w:lvlJc w:val="left"/>
      <w:pPr>
        <w:tabs>
          <w:tab w:val="num" w:pos="3119"/>
        </w:tabs>
        <w:ind w:left="3119" w:hanging="1276"/>
      </w:pPr>
      <w:rPr>
        <w:rFonts w:hint="default"/>
        <w:b w:val="0"/>
        <w:i w:val="0"/>
        <w:u w:val="none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3119"/>
        </w:tabs>
        <w:ind w:left="3119" w:hanging="1276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6" w15:restartNumberingAfterBreak="0">
    <w:nsid w:val="630A3491"/>
    <w:multiLevelType w:val="hybridMultilevel"/>
    <w:tmpl w:val="3BF6AFEE"/>
    <w:name w:val="TestTwo222222222"/>
    <w:lvl w:ilvl="0" w:tplc="C51419C8">
      <w:start w:val="1"/>
      <w:numFmt w:val="upperLetter"/>
      <w:lvlText w:val="Annexe %1"/>
      <w:lvlJc w:val="center"/>
      <w:pPr>
        <w:ind w:left="1713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433" w:hanging="360"/>
      </w:pPr>
    </w:lvl>
    <w:lvl w:ilvl="2" w:tplc="1C09001B" w:tentative="1">
      <w:start w:val="1"/>
      <w:numFmt w:val="lowerRoman"/>
      <w:lvlText w:val="%3."/>
      <w:lvlJc w:val="right"/>
      <w:pPr>
        <w:ind w:left="3153" w:hanging="180"/>
      </w:pPr>
    </w:lvl>
    <w:lvl w:ilvl="3" w:tplc="1C09000F" w:tentative="1">
      <w:start w:val="1"/>
      <w:numFmt w:val="decimal"/>
      <w:lvlText w:val="%4."/>
      <w:lvlJc w:val="left"/>
      <w:pPr>
        <w:ind w:left="3873" w:hanging="360"/>
      </w:pPr>
    </w:lvl>
    <w:lvl w:ilvl="4" w:tplc="1C090019" w:tentative="1">
      <w:start w:val="1"/>
      <w:numFmt w:val="lowerLetter"/>
      <w:lvlText w:val="%5."/>
      <w:lvlJc w:val="left"/>
      <w:pPr>
        <w:ind w:left="4593" w:hanging="360"/>
      </w:pPr>
    </w:lvl>
    <w:lvl w:ilvl="5" w:tplc="1C09001B" w:tentative="1">
      <w:start w:val="1"/>
      <w:numFmt w:val="lowerRoman"/>
      <w:lvlText w:val="%6."/>
      <w:lvlJc w:val="right"/>
      <w:pPr>
        <w:ind w:left="5313" w:hanging="180"/>
      </w:pPr>
    </w:lvl>
    <w:lvl w:ilvl="6" w:tplc="1C09000F" w:tentative="1">
      <w:start w:val="1"/>
      <w:numFmt w:val="decimal"/>
      <w:lvlText w:val="%7."/>
      <w:lvlJc w:val="left"/>
      <w:pPr>
        <w:ind w:left="6033" w:hanging="360"/>
      </w:pPr>
    </w:lvl>
    <w:lvl w:ilvl="7" w:tplc="1C090019" w:tentative="1">
      <w:start w:val="1"/>
      <w:numFmt w:val="lowerLetter"/>
      <w:lvlText w:val="%8."/>
      <w:lvlJc w:val="left"/>
      <w:pPr>
        <w:ind w:left="6753" w:hanging="360"/>
      </w:pPr>
    </w:lvl>
    <w:lvl w:ilvl="8" w:tplc="1C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7" w15:restartNumberingAfterBreak="0">
    <w:nsid w:val="66CB5975"/>
    <w:multiLevelType w:val="multilevel"/>
    <w:tmpl w:val="5740A7DA"/>
    <w:styleLink w:val="Annexe10"/>
    <w:lvl w:ilvl="0">
      <w:start w:val="1"/>
      <w:numFmt w:val="decimal"/>
      <w:suff w:val="space"/>
      <w:lvlText w:val="Annex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66EA6328"/>
    <w:multiLevelType w:val="multilevel"/>
    <w:tmpl w:val="4BA41F66"/>
    <w:lvl w:ilvl="0">
      <w:start w:val="1"/>
      <w:numFmt w:val="decimal"/>
      <w:pStyle w:val="Annexure1quotes0"/>
      <w:suff w:val="space"/>
      <w:lvlText w:val="ANNEXURE &quot;%1&quot;: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1quotessub"/>
      <w:suff w:val="space"/>
      <w:lvlText w:val="ANNEXURE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6DDC68B5"/>
    <w:multiLevelType w:val="multilevel"/>
    <w:tmpl w:val="B646252E"/>
    <w:lvl w:ilvl="0">
      <w:start w:val="1"/>
      <w:numFmt w:val="none"/>
      <w:pStyle w:val="SimpleGeneralUnnumberedTabandShiftTab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1985"/>
        </w:tabs>
        <w:ind w:left="1985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firstLine="0"/>
      </w:pPr>
      <w:rPr>
        <w:rFonts w:hint="default"/>
      </w:rPr>
    </w:lvl>
  </w:abstractNum>
  <w:abstractNum w:abstractNumId="80" w15:restartNumberingAfterBreak="0">
    <w:nsid w:val="70C57784"/>
    <w:multiLevelType w:val="multilevel"/>
    <w:tmpl w:val="1CB49C72"/>
    <w:lvl w:ilvl="0">
      <w:start w:val="1"/>
      <w:numFmt w:val="decimal"/>
      <w:pStyle w:val="Exhibit10"/>
      <w:suff w:val="space"/>
      <w:lvlText w:val="EXHIBIT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xhibit1sub"/>
      <w:suff w:val="space"/>
      <w:lvlText w:val="EXHIBIT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716B5893"/>
    <w:multiLevelType w:val="multilevel"/>
    <w:tmpl w:val="1C09001F"/>
    <w:name w:val="TestTwo22222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72307977"/>
    <w:multiLevelType w:val="hybridMultilevel"/>
    <w:tmpl w:val="108889A8"/>
    <w:lvl w:ilvl="0" w:tplc="9A9A7C46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F27F9A"/>
    <w:multiLevelType w:val="multilevel"/>
    <w:tmpl w:val="1C09001F"/>
    <w:name w:val="TestTwo222222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4635893"/>
    <w:multiLevelType w:val="multilevel"/>
    <w:tmpl w:val="8B2A3746"/>
    <w:lvl w:ilvl="0">
      <w:start w:val="1"/>
      <w:numFmt w:val="decimal"/>
      <w:pStyle w:val="Schedule10"/>
      <w:suff w:val="space"/>
      <w:lvlText w:val="SCHEDUL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chedule1sub"/>
      <w:suff w:val="space"/>
      <w:lvlText w:val="SCHEDUL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78103E70"/>
    <w:multiLevelType w:val="multilevel"/>
    <w:tmpl w:val="AFF856B6"/>
    <w:lvl w:ilvl="0">
      <w:start w:val="1"/>
      <w:numFmt w:val="decimal"/>
      <w:pStyle w:val="Annex10"/>
      <w:suff w:val="space"/>
      <w:lvlText w:val="ANNEX %1: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1sub"/>
      <w:suff w:val="space"/>
      <w:lvlText w:val="ANNEX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7A433A30"/>
    <w:multiLevelType w:val="hybridMultilevel"/>
    <w:tmpl w:val="14CEA368"/>
    <w:name w:val="TestTwo22223"/>
    <w:lvl w:ilvl="0" w:tplc="754691EA">
      <w:start w:val="1"/>
      <w:numFmt w:val="upperLetter"/>
      <w:lvlText w:val="Annexure %1"/>
      <w:lvlJc w:val="center"/>
      <w:pPr>
        <w:ind w:left="1146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7" w15:restartNumberingAfterBreak="0">
    <w:nsid w:val="7AB77F9B"/>
    <w:multiLevelType w:val="hybridMultilevel"/>
    <w:tmpl w:val="CE26266E"/>
    <w:name w:val="TestTwo2222223"/>
    <w:lvl w:ilvl="0" w:tplc="C422EF7E">
      <w:start w:val="1"/>
      <w:numFmt w:val="upperLetter"/>
      <w:lvlText w:val="Schedule %1"/>
      <w:lvlJc w:val="center"/>
      <w:pPr>
        <w:ind w:left="1571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291" w:hanging="360"/>
      </w:pPr>
    </w:lvl>
    <w:lvl w:ilvl="2" w:tplc="1C09001B" w:tentative="1">
      <w:start w:val="1"/>
      <w:numFmt w:val="lowerRoman"/>
      <w:lvlText w:val="%3."/>
      <w:lvlJc w:val="right"/>
      <w:pPr>
        <w:ind w:left="3011" w:hanging="180"/>
      </w:pPr>
    </w:lvl>
    <w:lvl w:ilvl="3" w:tplc="1C09000F" w:tentative="1">
      <w:start w:val="1"/>
      <w:numFmt w:val="decimal"/>
      <w:lvlText w:val="%4."/>
      <w:lvlJc w:val="left"/>
      <w:pPr>
        <w:ind w:left="3731" w:hanging="360"/>
      </w:pPr>
    </w:lvl>
    <w:lvl w:ilvl="4" w:tplc="1C090019" w:tentative="1">
      <w:start w:val="1"/>
      <w:numFmt w:val="lowerLetter"/>
      <w:lvlText w:val="%5."/>
      <w:lvlJc w:val="left"/>
      <w:pPr>
        <w:ind w:left="4451" w:hanging="360"/>
      </w:pPr>
    </w:lvl>
    <w:lvl w:ilvl="5" w:tplc="1C09001B" w:tentative="1">
      <w:start w:val="1"/>
      <w:numFmt w:val="lowerRoman"/>
      <w:lvlText w:val="%6."/>
      <w:lvlJc w:val="right"/>
      <w:pPr>
        <w:ind w:left="5171" w:hanging="180"/>
      </w:pPr>
    </w:lvl>
    <w:lvl w:ilvl="6" w:tplc="1C09000F" w:tentative="1">
      <w:start w:val="1"/>
      <w:numFmt w:val="decimal"/>
      <w:lvlText w:val="%7."/>
      <w:lvlJc w:val="left"/>
      <w:pPr>
        <w:ind w:left="5891" w:hanging="360"/>
      </w:pPr>
    </w:lvl>
    <w:lvl w:ilvl="7" w:tplc="1C090019" w:tentative="1">
      <w:start w:val="1"/>
      <w:numFmt w:val="lowerLetter"/>
      <w:lvlText w:val="%8."/>
      <w:lvlJc w:val="left"/>
      <w:pPr>
        <w:ind w:left="6611" w:hanging="360"/>
      </w:pPr>
    </w:lvl>
    <w:lvl w:ilvl="8" w:tplc="1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8" w15:restartNumberingAfterBreak="0">
    <w:nsid w:val="7B874D77"/>
    <w:multiLevelType w:val="multilevel"/>
    <w:tmpl w:val="B62C4B08"/>
    <w:styleLink w:val="AnnexeAQuotes0"/>
    <w:lvl w:ilvl="0">
      <w:start w:val="1"/>
      <w:numFmt w:val="upperLetter"/>
      <w:suff w:val="space"/>
      <w:lvlText w:val="Annex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7C7869B6"/>
    <w:multiLevelType w:val="hybridMultilevel"/>
    <w:tmpl w:val="7D8035D8"/>
    <w:name w:val="TestTwo22222222"/>
    <w:lvl w:ilvl="0" w:tplc="223EE8A0">
      <w:start w:val="1"/>
      <w:numFmt w:val="decimal"/>
      <w:lvlText w:val="Annexe %1"/>
      <w:lvlJc w:val="center"/>
      <w:pPr>
        <w:ind w:left="1429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149" w:hanging="360"/>
      </w:pPr>
    </w:lvl>
    <w:lvl w:ilvl="2" w:tplc="1C09001B" w:tentative="1">
      <w:start w:val="1"/>
      <w:numFmt w:val="lowerRoman"/>
      <w:lvlText w:val="%3."/>
      <w:lvlJc w:val="right"/>
      <w:pPr>
        <w:ind w:left="2869" w:hanging="180"/>
      </w:pPr>
    </w:lvl>
    <w:lvl w:ilvl="3" w:tplc="1C09000F" w:tentative="1">
      <w:start w:val="1"/>
      <w:numFmt w:val="decimal"/>
      <w:lvlText w:val="%4."/>
      <w:lvlJc w:val="left"/>
      <w:pPr>
        <w:ind w:left="3589" w:hanging="360"/>
      </w:pPr>
    </w:lvl>
    <w:lvl w:ilvl="4" w:tplc="1C090019" w:tentative="1">
      <w:start w:val="1"/>
      <w:numFmt w:val="lowerLetter"/>
      <w:lvlText w:val="%5."/>
      <w:lvlJc w:val="left"/>
      <w:pPr>
        <w:ind w:left="4309" w:hanging="360"/>
      </w:pPr>
    </w:lvl>
    <w:lvl w:ilvl="5" w:tplc="1C09001B" w:tentative="1">
      <w:start w:val="1"/>
      <w:numFmt w:val="lowerRoman"/>
      <w:lvlText w:val="%6."/>
      <w:lvlJc w:val="right"/>
      <w:pPr>
        <w:ind w:left="5029" w:hanging="180"/>
      </w:pPr>
    </w:lvl>
    <w:lvl w:ilvl="6" w:tplc="1C09000F" w:tentative="1">
      <w:start w:val="1"/>
      <w:numFmt w:val="decimal"/>
      <w:lvlText w:val="%7."/>
      <w:lvlJc w:val="left"/>
      <w:pPr>
        <w:ind w:left="5749" w:hanging="360"/>
      </w:pPr>
    </w:lvl>
    <w:lvl w:ilvl="7" w:tplc="1C090019" w:tentative="1">
      <w:start w:val="1"/>
      <w:numFmt w:val="lowerLetter"/>
      <w:lvlText w:val="%8."/>
      <w:lvlJc w:val="left"/>
      <w:pPr>
        <w:ind w:left="6469" w:hanging="360"/>
      </w:pPr>
    </w:lvl>
    <w:lvl w:ilvl="8" w:tplc="1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0" w15:restartNumberingAfterBreak="0">
    <w:nsid w:val="7D0D398D"/>
    <w:multiLevelType w:val="hybridMultilevel"/>
    <w:tmpl w:val="0E0C6054"/>
    <w:name w:val="TestTwo222223"/>
    <w:lvl w:ilvl="0" w:tplc="053A002E">
      <w:start w:val="1"/>
      <w:numFmt w:val="upperLetter"/>
      <w:lvlText w:val="Appendix %1"/>
      <w:lvlJc w:val="center"/>
      <w:pPr>
        <w:ind w:left="1146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1" w15:restartNumberingAfterBreak="0">
    <w:nsid w:val="7DD40C19"/>
    <w:multiLevelType w:val="multilevel"/>
    <w:tmpl w:val="04241830"/>
    <w:lvl w:ilvl="0">
      <w:start w:val="1"/>
      <w:numFmt w:val="decimal"/>
      <w:pStyle w:val="Annex1quotes0"/>
      <w:suff w:val="space"/>
      <w:lvlText w:val="ANNEX &quot;%1&quot;:"/>
      <w:lvlJc w:val="left"/>
      <w:pPr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1quotessub"/>
      <w:suff w:val="space"/>
      <w:lvlText w:val="ANNEX &quot;%1.%2&quot;:"/>
      <w:lvlJc w:val="left"/>
      <w:pPr>
        <w:ind w:left="720" w:hanging="360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7F117368"/>
    <w:multiLevelType w:val="multilevel"/>
    <w:tmpl w:val="D51893D0"/>
    <w:lvl w:ilvl="0">
      <w:start w:val="1"/>
      <w:numFmt w:val="decimal"/>
      <w:pStyle w:val="Appendix10"/>
      <w:suff w:val="space"/>
      <w:lvlText w:val="APPENDIX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1sub"/>
      <w:suff w:val="space"/>
      <w:lvlText w:val="APPENDIX %1.%2: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70095028">
    <w:abstractNumId w:val="61"/>
  </w:num>
  <w:num w:numId="2" w16cid:durableId="1849636048">
    <w:abstractNumId w:val="75"/>
  </w:num>
  <w:num w:numId="3" w16cid:durableId="659892833">
    <w:abstractNumId w:val="34"/>
  </w:num>
  <w:num w:numId="4" w16cid:durableId="1129014381">
    <w:abstractNumId w:val="55"/>
  </w:num>
  <w:num w:numId="5" w16cid:durableId="1454669400">
    <w:abstractNumId w:val="30"/>
  </w:num>
  <w:num w:numId="6" w16cid:durableId="1438138580">
    <w:abstractNumId w:val="8"/>
  </w:num>
  <w:num w:numId="7" w16cid:durableId="1618483539">
    <w:abstractNumId w:val="6"/>
  </w:num>
  <w:num w:numId="8" w16cid:durableId="567494066">
    <w:abstractNumId w:val="27"/>
  </w:num>
  <w:num w:numId="9" w16cid:durableId="276565962">
    <w:abstractNumId w:val="45"/>
  </w:num>
  <w:num w:numId="10" w16cid:durableId="245116195">
    <w:abstractNumId w:val="71"/>
  </w:num>
  <w:num w:numId="11" w16cid:durableId="699165845">
    <w:abstractNumId w:val="66"/>
  </w:num>
  <w:num w:numId="12" w16cid:durableId="1311010350">
    <w:abstractNumId w:val="37"/>
  </w:num>
  <w:num w:numId="13" w16cid:durableId="1302811861">
    <w:abstractNumId w:val="88"/>
  </w:num>
  <w:num w:numId="14" w16cid:durableId="1366061755">
    <w:abstractNumId w:val="15"/>
  </w:num>
  <w:num w:numId="15" w16cid:durableId="327638029">
    <w:abstractNumId w:val="52"/>
  </w:num>
  <w:num w:numId="16" w16cid:durableId="621420009">
    <w:abstractNumId w:val="2"/>
  </w:num>
  <w:num w:numId="17" w16cid:durableId="1950119815">
    <w:abstractNumId w:val="5"/>
  </w:num>
  <w:num w:numId="18" w16cid:durableId="921260644">
    <w:abstractNumId w:val="44"/>
  </w:num>
  <w:num w:numId="19" w16cid:durableId="1310749744">
    <w:abstractNumId w:val="51"/>
  </w:num>
  <w:num w:numId="20" w16cid:durableId="553126330">
    <w:abstractNumId w:val="85"/>
  </w:num>
  <w:num w:numId="21" w16cid:durableId="429155953">
    <w:abstractNumId w:val="77"/>
  </w:num>
  <w:num w:numId="22" w16cid:durableId="1888570588">
    <w:abstractNumId w:val="7"/>
  </w:num>
  <w:num w:numId="23" w16cid:durableId="1400324867">
    <w:abstractNumId w:val="58"/>
  </w:num>
  <w:num w:numId="24" w16cid:durableId="1402749474">
    <w:abstractNumId w:val="20"/>
  </w:num>
  <w:num w:numId="25" w16cid:durableId="325281307">
    <w:abstractNumId w:val="28"/>
  </w:num>
  <w:num w:numId="26" w16cid:durableId="1218588756">
    <w:abstractNumId w:val="49"/>
  </w:num>
  <w:num w:numId="27" w16cid:durableId="1160657455">
    <w:abstractNumId w:val="74"/>
  </w:num>
  <w:num w:numId="28" w16cid:durableId="2124037609">
    <w:abstractNumId w:val="63"/>
  </w:num>
  <w:num w:numId="29" w16cid:durableId="391126674">
    <w:abstractNumId w:val="14"/>
  </w:num>
  <w:num w:numId="30" w16cid:durableId="523324925">
    <w:abstractNumId w:val="40"/>
  </w:num>
  <w:num w:numId="31" w16cid:durableId="882207253">
    <w:abstractNumId w:val="43"/>
  </w:num>
  <w:num w:numId="32" w16cid:durableId="1393887395">
    <w:abstractNumId w:val="50"/>
  </w:num>
  <w:num w:numId="33" w16cid:durableId="662590801">
    <w:abstractNumId w:val="18"/>
  </w:num>
  <w:num w:numId="34" w16cid:durableId="439496007">
    <w:abstractNumId w:val="59"/>
  </w:num>
  <w:num w:numId="35" w16cid:durableId="331877764">
    <w:abstractNumId w:val="3"/>
  </w:num>
  <w:num w:numId="36" w16cid:durableId="642540680">
    <w:abstractNumId w:val="26"/>
  </w:num>
  <w:num w:numId="37" w16cid:durableId="2115779212">
    <w:abstractNumId w:val="82"/>
  </w:num>
  <w:num w:numId="38" w16cid:durableId="659578601">
    <w:abstractNumId w:val="0"/>
  </w:num>
  <w:num w:numId="39" w16cid:durableId="766390420">
    <w:abstractNumId w:val="84"/>
  </w:num>
  <w:num w:numId="40" w16cid:durableId="329648283">
    <w:abstractNumId w:val="24"/>
  </w:num>
  <w:num w:numId="41" w16cid:durableId="715661325">
    <w:abstractNumId w:val="33"/>
  </w:num>
  <w:num w:numId="42" w16cid:durableId="243730441">
    <w:abstractNumId w:val="80"/>
  </w:num>
  <w:num w:numId="43" w16cid:durableId="364915482">
    <w:abstractNumId w:val="11"/>
  </w:num>
  <w:num w:numId="44" w16cid:durableId="1890680750">
    <w:abstractNumId w:val="36"/>
  </w:num>
  <w:num w:numId="45" w16cid:durableId="1337000434">
    <w:abstractNumId w:val="4"/>
  </w:num>
  <w:num w:numId="46" w16cid:durableId="436218552">
    <w:abstractNumId w:val="21"/>
  </w:num>
  <w:num w:numId="47" w16cid:durableId="368265900">
    <w:abstractNumId w:val="73"/>
  </w:num>
  <w:num w:numId="48" w16cid:durableId="362246167">
    <w:abstractNumId w:val="78"/>
  </w:num>
  <w:num w:numId="49" w16cid:durableId="1175651548">
    <w:abstractNumId w:val="32"/>
  </w:num>
  <w:num w:numId="50" w16cid:durableId="623318252">
    <w:abstractNumId w:val="22"/>
  </w:num>
  <w:num w:numId="51" w16cid:durableId="1244415735">
    <w:abstractNumId w:val="29"/>
  </w:num>
  <w:num w:numId="52" w16cid:durableId="1734307338">
    <w:abstractNumId w:val="53"/>
  </w:num>
  <w:num w:numId="53" w16cid:durableId="1930312844">
    <w:abstractNumId w:val="65"/>
  </w:num>
  <w:num w:numId="54" w16cid:durableId="1090157083">
    <w:abstractNumId w:val="72"/>
  </w:num>
  <w:num w:numId="55" w16cid:durableId="564921818">
    <w:abstractNumId w:val="42"/>
  </w:num>
  <w:num w:numId="56" w16cid:durableId="391925906">
    <w:abstractNumId w:val="91"/>
  </w:num>
  <w:num w:numId="57" w16cid:durableId="586422356">
    <w:abstractNumId w:val="31"/>
  </w:num>
  <w:num w:numId="58" w16cid:durableId="165676097">
    <w:abstractNumId w:val="92"/>
  </w:num>
  <w:num w:numId="59" w16cid:durableId="715085848">
    <w:abstractNumId w:val="41"/>
  </w:num>
  <w:num w:numId="60" w16cid:durableId="1244995398">
    <w:abstractNumId w:val="19"/>
  </w:num>
  <w:num w:numId="61" w16cid:durableId="918905678">
    <w:abstractNumId w:val="25"/>
  </w:num>
  <w:num w:numId="62" w16cid:durableId="1160924136">
    <w:abstractNumId w:val="10"/>
  </w:num>
  <w:num w:numId="63" w16cid:durableId="849413359">
    <w:abstractNumId w:val="12"/>
  </w:num>
  <w:num w:numId="64" w16cid:durableId="1346788573">
    <w:abstractNumId w:val="23"/>
  </w:num>
  <w:num w:numId="65" w16cid:durableId="1090348907">
    <w:abstractNumId w:val="46"/>
  </w:num>
  <w:num w:numId="66" w16cid:durableId="1481314559">
    <w:abstractNumId w:val="62"/>
  </w:num>
  <w:num w:numId="67" w16cid:durableId="1252621135">
    <w:abstractNumId w:val="67"/>
    <w:lvlOverride w:ilvl="0">
      <w:lvl w:ilvl="0">
        <w:start w:val="1"/>
        <w:numFmt w:val="decimal"/>
        <w:pStyle w:val="Schedule1quotes0"/>
        <w:suff w:val="space"/>
        <w:lvlText w:val="Schedule &quot;%1&quot;"/>
        <w:lvlJc w:val="left"/>
        <w:pPr>
          <w:ind w:left="360" w:hanging="360"/>
        </w:pPr>
        <w:rPr>
          <w:rFonts w:hint="default"/>
        </w:rPr>
      </w:lvl>
    </w:lvlOverride>
  </w:num>
  <w:num w:numId="68" w16cid:durableId="2083789957">
    <w:abstractNumId w:val="54"/>
  </w:num>
  <w:num w:numId="69" w16cid:durableId="517161445">
    <w:abstractNumId w:val="39"/>
  </w:num>
  <w:num w:numId="70" w16cid:durableId="1783913713">
    <w:abstractNumId w:val="13"/>
  </w:num>
  <w:num w:numId="71" w16cid:durableId="1654262599">
    <w:abstractNumId w:val="56"/>
  </w:num>
  <w:num w:numId="72" w16cid:durableId="1328167052">
    <w:abstractNumId w:val="9"/>
  </w:num>
  <w:num w:numId="73" w16cid:durableId="105085475">
    <w:abstractNumId w:val="79"/>
  </w:num>
  <w:num w:numId="74" w16cid:durableId="97144147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606349377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32169142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43374788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84970746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11975985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52459202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03731294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4868730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561139731">
    <w:abstractNumId w:val="9"/>
  </w:num>
  <w:num w:numId="84" w16cid:durableId="1451782124">
    <w:abstractNumId w:val="9"/>
  </w:num>
  <w:num w:numId="85" w16cid:durableId="1532913036">
    <w:abstractNumId w:val="9"/>
  </w:num>
  <w:num w:numId="86" w16cid:durableId="1273629744">
    <w:abstractNumId w:val="9"/>
  </w:num>
  <w:num w:numId="87" w16cid:durableId="1917402138">
    <w:abstractNumId w:val="9"/>
  </w:num>
  <w:num w:numId="88" w16cid:durableId="182137740">
    <w:abstractNumId w:val="9"/>
  </w:num>
  <w:num w:numId="89" w16cid:durableId="538787904">
    <w:abstractNumId w:val="1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28"/>
    <w:rsid w:val="000014BA"/>
    <w:rsid w:val="00001F74"/>
    <w:rsid w:val="00002978"/>
    <w:rsid w:val="00002AEB"/>
    <w:rsid w:val="00002C86"/>
    <w:rsid w:val="000036D7"/>
    <w:rsid w:val="00003F2A"/>
    <w:rsid w:val="00004BD7"/>
    <w:rsid w:val="000057DC"/>
    <w:rsid w:val="00006312"/>
    <w:rsid w:val="0000634B"/>
    <w:rsid w:val="00006735"/>
    <w:rsid w:val="000068D1"/>
    <w:rsid w:val="00007884"/>
    <w:rsid w:val="000107A6"/>
    <w:rsid w:val="00010CEF"/>
    <w:rsid w:val="0001237C"/>
    <w:rsid w:val="00015633"/>
    <w:rsid w:val="000160E3"/>
    <w:rsid w:val="0001795F"/>
    <w:rsid w:val="00021422"/>
    <w:rsid w:val="00022A83"/>
    <w:rsid w:val="000235D6"/>
    <w:rsid w:val="00026279"/>
    <w:rsid w:val="00026D5E"/>
    <w:rsid w:val="00027804"/>
    <w:rsid w:val="00027DE0"/>
    <w:rsid w:val="00027F8B"/>
    <w:rsid w:val="00032F9B"/>
    <w:rsid w:val="000335E0"/>
    <w:rsid w:val="000357FE"/>
    <w:rsid w:val="000375F8"/>
    <w:rsid w:val="00040D76"/>
    <w:rsid w:val="00040E91"/>
    <w:rsid w:val="00041977"/>
    <w:rsid w:val="00042F3D"/>
    <w:rsid w:val="00043164"/>
    <w:rsid w:val="00043825"/>
    <w:rsid w:val="00044D3F"/>
    <w:rsid w:val="000467AF"/>
    <w:rsid w:val="00046948"/>
    <w:rsid w:val="00046F24"/>
    <w:rsid w:val="00047921"/>
    <w:rsid w:val="00047DC7"/>
    <w:rsid w:val="000535B0"/>
    <w:rsid w:val="000542EC"/>
    <w:rsid w:val="00056F46"/>
    <w:rsid w:val="000576F1"/>
    <w:rsid w:val="00057EF1"/>
    <w:rsid w:val="000605E7"/>
    <w:rsid w:val="00060D76"/>
    <w:rsid w:val="000611D9"/>
    <w:rsid w:val="00061350"/>
    <w:rsid w:val="000614DE"/>
    <w:rsid w:val="00063490"/>
    <w:rsid w:val="00064E28"/>
    <w:rsid w:val="00070CCE"/>
    <w:rsid w:val="00071A45"/>
    <w:rsid w:val="00071FDD"/>
    <w:rsid w:val="00076478"/>
    <w:rsid w:val="000765BA"/>
    <w:rsid w:val="0008035C"/>
    <w:rsid w:val="000809C2"/>
    <w:rsid w:val="00081248"/>
    <w:rsid w:val="00083510"/>
    <w:rsid w:val="0008559F"/>
    <w:rsid w:val="000858B7"/>
    <w:rsid w:val="00086475"/>
    <w:rsid w:val="000876B2"/>
    <w:rsid w:val="00087FAB"/>
    <w:rsid w:val="00090842"/>
    <w:rsid w:val="000925D5"/>
    <w:rsid w:val="0009271C"/>
    <w:rsid w:val="00092E1F"/>
    <w:rsid w:val="00093156"/>
    <w:rsid w:val="00095AD5"/>
    <w:rsid w:val="00096BC9"/>
    <w:rsid w:val="000A0546"/>
    <w:rsid w:val="000A15DC"/>
    <w:rsid w:val="000A2450"/>
    <w:rsid w:val="000A2C33"/>
    <w:rsid w:val="000A2C9A"/>
    <w:rsid w:val="000A5C73"/>
    <w:rsid w:val="000A64C5"/>
    <w:rsid w:val="000A74D8"/>
    <w:rsid w:val="000A7CA0"/>
    <w:rsid w:val="000B2260"/>
    <w:rsid w:val="000B2E97"/>
    <w:rsid w:val="000B5C5D"/>
    <w:rsid w:val="000B5CD3"/>
    <w:rsid w:val="000C0D79"/>
    <w:rsid w:val="000C15EF"/>
    <w:rsid w:val="000C37AE"/>
    <w:rsid w:val="000C61CB"/>
    <w:rsid w:val="000C6C89"/>
    <w:rsid w:val="000C7879"/>
    <w:rsid w:val="000D1E37"/>
    <w:rsid w:val="000D24C6"/>
    <w:rsid w:val="000D4129"/>
    <w:rsid w:val="000D4F15"/>
    <w:rsid w:val="000D6931"/>
    <w:rsid w:val="000E03EC"/>
    <w:rsid w:val="000E1573"/>
    <w:rsid w:val="000E230F"/>
    <w:rsid w:val="000E2C12"/>
    <w:rsid w:val="000E2C38"/>
    <w:rsid w:val="000E6084"/>
    <w:rsid w:val="000E7606"/>
    <w:rsid w:val="000F0328"/>
    <w:rsid w:val="000F16F9"/>
    <w:rsid w:val="000F27D3"/>
    <w:rsid w:val="000F5F30"/>
    <w:rsid w:val="000F636D"/>
    <w:rsid w:val="001002FB"/>
    <w:rsid w:val="00100BF3"/>
    <w:rsid w:val="001027CC"/>
    <w:rsid w:val="001034DC"/>
    <w:rsid w:val="001039BD"/>
    <w:rsid w:val="001049CD"/>
    <w:rsid w:val="00104D74"/>
    <w:rsid w:val="00105EB4"/>
    <w:rsid w:val="00107791"/>
    <w:rsid w:val="001100AF"/>
    <w:rsid w:val="001113AF"/>
    <w:rsid w:val="00113E8F"/>
    <w:rsid w:val="0011404C"/>
    <w:rsid w:val="00114B46"/>
    <w:rsid w:val="0011531E"/>
    <w:rsid w:val="00116347"/>
    <w:rsid w:val="00116C7E"/>
    <w:rsid w:val="0012437D"/>
    <w:rsid w:val="00124E6F"/>
    <w:rsid w:val="0012620B"/>
    <w:rsid w:val="001277F9"/>
    <w:rsid w:val="00127AF7"/>
    <w:rsid w:val="00130268"/>
    <w:rsid w:val="0013044B"/>
    <w:rsid w:val="00130C97"/>
    <w:rsid w:val="00130D07"/>
    <w:rsid w:val="00131DAD"/>
    <w:rsid w:val="0013585E"/>
    <w:rsid w:val="0013620D"/>
    <w:rsid w:val="0013628A"/>
    <w:rsid w:val="0013675C"/>
    <w:rsid w:val="001367F5"/>
    <w:rsid w:val="00140618"/>
    <w:rsid w:val="00140C92"/>
    <w:rsid w:val="00143D78"/>
    <w:rsid w:val="001459B1"/>
    <w:rsid w:val="00145E0B"/>
    <w:rsid w:val="0014614F"/>
    <w:rsid w:val="00147F42"/>
    <w:rsid w:val="001505D9"/>
    <w:rsid w:val="00151B2E"/>
    <w:rsid w:val="00152FD0"/>
    <w:rsid w:val="001556B8"/>
    <w:rsid w:val="001560AE"/>
    <w:rsid w:val="00156CDE"/>
    <w:rsid w:val="00160492"/>
    <w:rsid w:val="00161EAB"/>
    <w:rsid w:val="00162732"/>
    <w:rsid w:val="00163BA0"/>
    <w:rsid w:val="0016694A"/>
    <w:rsid w:val="00166F36"/>
    <w:rsid w:val="00167E8C"/>
    <w:rsid w:val="0017002F"/>
    <w:rsid w:val="001706D9"/>
    <w:rsid w:val="00173C53"/>
    <w:rsid w:val="00173E7D"/>
    <w:rsid w:val="00173E9F"/>
    <w:rsid w:val="00177467"/>
    <w:rsid w:val="00181052"/>
    <w:rsid w:val="00181774"/>
    <w:rsid w:val="00181DDA"/>
    <w:rsid w:val="00182B65"/>
    <w:rsid w:val="00183103"/>
    <w:rsid w:val="00183C34"/>
    <w:rsid w:val="00183F00"/>
    <w:rsid w:val="0018412A"/>
    <w:rsid w:val="0018483D"/>
    <w:rsid w:val="001870CF"/>
    <w:rsid w:val="0018742E"/>
    <w:rsid w:val="001901EA"/>
    <w:rsid w:val="00191A41"/>
    <w:rsid w:val="0019287C"/>
    <w:rsid w:val="00193429"/>
    <w:rsid w:val="00193541"/>
    <w:rsid w:val="00194D80"/>
    <w:rsid w:val="001951A1"/>
    <w:rsid w:val="00196171"/>
    <w:rsid w:val="0019730B"/>
    <w:rsid w:val="001A00D4"/>
    <w:rsid w:val="001A05F1"/>
    <w:rsid w:val="001A13F4"/>
    <w:rsid w:val="001A1C8A"/>
    <w:rsid w:val="001A3A21"/>
    <w:rsid w:val="001A48A1"/>
    <w:rsid w:val="001A7ABE"/>
    <w:rsid w:val="001A7B2E"/>
    <w:rsid w:val="001B10EC"/>
    <w:rsid w:val="001B15E2"/>
    <w:rsid w:val="001B18BE"/>
    <w:rsid w:val="001B37B8"/>
    <w:rsid w:val="001B6132"/>
    <w:rsid w:val="001B6242"/>
    <w:rsid w:val="001B7F70"/>
    <w:rsid w:val="001C00EE"/>
    <w:rsid w:val="001C182C"/>
    <w:rsid w:val="001C19E0"/>
    <w:rsid w:val="001C1B3E"/>
    <w:rsid w:val="001C2D1A"/>
    <w:rsid w:val="001C2F52"/>
    <w:rsid w:val="001C2FD9"/>
    <w:rsid w:val="001C3382"/>
    <w:rsid w:val="001C34B9"/>
    <w:rsid w:val="001C37D4"/>
    <w:rsid w:val="001C6D5C"/>
    <w:rsid w:val="001D0902"/>
    <w:rsid w:val="001D246E"/>
    <w:rsid w:val="001D28A3"/>
    <w:rsid w:val="001D301E"/>
    <w:rsid w:val="001D548F"/>
    <w:rsid w:val="001D6CB9"/>
    <w:rsid w:val="001D7121"/>
    <w:rsid w:val="001E00B0"/>
    <w:rsid w:val="001E23BF"/>
    <w:rsid w:val="001E2697"/>
    <w:rsid w:val="001E2BCD"/>
    <w:rsid w:val="001E3231"/>
    <w:rsid w:val="001E37D1"/>
    <w:rsid w:val="001E432F"/>
    <w:rsid w:val="001E44DC"/>
    <w:rsid w:val="001E45D5"/>
    <w:rsid w:val="001E46AF"/>
    <w:rsid w:val="001E4CA9"/>
    <w:rsid w:val="001E54AC"/>
    <w:rsid w:val="001E6E93"/>
    <w:rsid w:val="001E711E"/>
    <w:rsid w:val="001F0003"/>
    <w:rsid w:val="001F00B6"/>
    <w:rsid w:val="001F19CB"/>
    <w:rsid w:val="001F2D27"/>
    <w:rsid w:val="001F43CB"/>
    <w:rsid w:val="001F44FA"/>
    <w:rsid w:val="001F610B"/>
    <w:rsid w:val="00201227"/>
    <w:rsid w:val="00201EAE"/>
    <w:rsid w:val="00202AF7"/>
    <w:rsid w:val="00202B22"/>
    <w:rsid w:val="002034D1"/>
    <w:rsid w:val="00204468"/>
    <w:rsid w:val="00204736"/>
    <w:rsid w:val="00206EA3"/>
    <w:rsid w:val="002070E5"/>
    <w:rsid w:val="002074CC"/>
    <w:rsid w:val="002117F9"/>
    <w:rsid w:val="002129D2"/>
    <w:rsid w:val="00212DA9"/>
    <w:rsid w:val="00213BDF"/>
    <w:rsid w:val="002143F9"/>
    <w:rsid w:val="00214FC7"/>
    <w:rsid w:val="00215BBD"/>
    <w:rsid w:val="00215D3E"/>
    <w:rsid w:val="00222802"/>
    <w:rsid w:val="00223BAD"/>
    <w:rsid w:val="00223EC2"/>
    <w:rsid w:val="002246C1"/>
    <w:rsid w:val="00226EDF"/>
    <w:rsid w:val="00230391"/>
    <w:rsid w:val="00230489"/>
    <w:rsid w:val="00231F02"/>
    <w:rsid w:val="00231FB4"/>
    <w:rsid w:val="00232074"/>
    <w:rsid w:val="002328C9"/>
    <w:rsid w:val="00234190"/>
    <w:rsid w:val="00235163"/>
    <w:rsid w:val="00235E15"/>
    <w:rsid w:val="00236511"/>
    <w:rsid w:val="002373B8"/>
    <w:rsid w:val="002402B8"/>
    <w:rsid w:val="00240718"/>
    <w:rsid w:val="002434DC"/>
    <w:rsid w:val="00243D7C"/>
    <w:rsid w:val="00245D96"/>
    <w:rsid w:val="0024702E"/>
    <w:rsid w:val="002512E9"/>
    <w:rsid w:val="002517AE"/>
    <w:rsid w:val="002519CE"/>
    <w:rsid w:val="00251D04"/>
    <w:rsid w:val="0025262D"/>
    <w:rsid w:val="00254772"/>
    <w:rsid w:val="00254C1A"/>
    <w:rsid w:val="002553BF"/>
    <w:rsid w:val="00256BCA"/>
    <w:rsid w:val="0026134C"/>
    <w:rsid w:val="002614EC"/>
    <w:rsid w:val="002614ED"/>
    <w:rsid w:val="0026171C"/>
    <w:rsid w:val="00261BE3"/>
    <w:rsid w:val="0026482C"/>
    <w:rsid w:val="00265BDE"/>
    <w:rsid w:val="0027072F"/>
    <w:rsid w:val="002730FB"/>
    <w:rsid w:val="0027694F"/>
    <w:rsid w:val="00276EFB"/>
    <w:rsid w:val="0027774E"/>
    <w:rsid w:val="00280AB8"/>
    <w:rsid w:val="00281B82"/>
    <w:rsid w:val="00283AFC"/>
    <w:rsid w:val="00285519"/>
    <w:rsid w:val="00285B42"/>
    <w:rsid w:val="00287EFD"/>
    <w:rsid w:val="0029005F"/>
    <w:rsid w:val="0029081A"/>
    <w:rsid w:val="00290DB2"/>
    <w:rsid w:val="00291441"/>
    <w:rsid w:val="00292196"/>
    <w:rsid w:val="002933AA"/>
    <w:rsid w:val="002935B6"/>
    <w:rsid w:val="00293DD3"/>
    <w:rsid w:val="002A1D06"/>
    <w:rsid w:val="002A1D8A"/>
    <w:rsid w:val="002A2B84"/>
    <w:rsid w:val="002A2DF2"/>
    <w:rsid w:val="002A3A70"/>
    <w:rsid w:val="002A493F"/>
    <w:rsid w:val="002A4D90"/>
    <w:rsid w:val="002A5142"/>
    <w:rsid w:val="002A51F7"/>
    <w:rsid w:val="002A5D51"/>
    <w:rsid w:val="002A78D1"/>
    <w:rsid w:val="002A7A85"/>
    <w:rsid w:val="002B02BA"/>
    <w:rsid w:val="002B1733"/>
    <w:rsid w:val="002B3430"/>
    <w:rsid w:val="002B50FD"/>
    <w:rsid w:val="002B53B4"/>
    <w:rsid w:val="002B6BD3"/>
    <w:rsid w:val="002B7CF8"/>
    <w:rsid w:val="002C07E9"/>
    <w:rsid w:val="002C0B12"/>
    <w:rsid w:val="002C2D55"/>
    <w:rsid w:val="002C4751"/>
    <w:rsid w:val="002C4A16"/>
    <w:rsid w:val="002C5C1A"/>
    <w:rsid w:val="002C5D21"/>
    <w:rsid w:val="002C6DD8"/>
    <w:rsid w:val="002C7E0B"/>
    <w:rsid w:val="002D1327"/>
    <w:rsid w:val="002D1896"/>
    <w:rsid w:val="002D2530"/>
    <w:rsid w:val="002D351B"/>
    <w:rsid w:val="002D3DE8"/>
    <w:rsid w:val="002D3E7D"/>
    <w:rsid w:val="002D5DD0"/>
    <w:rsid w:val="002D5DEB"/>
    <w:rsid w:val="002D67F6"/>
    <w:rsid w:val="002D72D3"/>
    <w:rsid w:val="002E1855"/>
    <w:rsid w:val="002E22F1"/>
    <w:rsid w:val="002E5011"/>
    <w:rsid w:val="002E7115"/>
    <w:rsid w:val="002F05AA"/>
    <w:rsid w:val="002F0D39"/>
    <w:rsid w:val="002F2DAB"/>
    <w:rsid w:val="002F453B"/>
    <w:rsid w:val="002F4720"/>
    <w:rsid w:val="002F57A0"/>
    <w:rsid w:val="002F5A89"/>
    <w:rsid w:val="002F5DF6"/>
    <w:rsid w:val="002F6611"/>
    <w:rsid w:val="002F7A26"/>
    <w:rsid w:val="00300D78"/>
    <w:rsid w:val="00300FEA"/>
    <w:rsid w:val="003015BD"/>
    <w:rsid w:val="003026E5"/>
    <w:rsid w:val="0030416D"/>
    <w:rsid w:val="00304A44"/>
    <w:rsid w:val="0030595B"/>
    <w:rsid w:val="00310053"/>
    <w:rsid w:val="00311378"/>
    <w:rsid w:val="003139EB"/>
    <w:rsid w:val="00314562"/>
    <w:rsid w:val="00315030"/>
    <w:rsid w:val="00315856"/>
    <w:rsid w:val="00316161"/>
    <w:rsid w:val="00316DA4"/>
    <w:rsid w:val="00317F22"/>
    <w:rsid w:val="00321B20"/>
    <w:rsid w:val="00322DE5"/>
    <w:rsid w:val="003247D0"/>
    <w:rsid w:val="00325917"/>
    <w:rsid w:val="00326528"/>
    <w:rsid w:val="003274F8"/>
    <w:rsid w:val="00330A6C"/>
    <w:rsid w:val="00331060"/>
    <w:rsid w:val="00332373"/>
    <w:rsid w:val="0033329B"/>
    <w:rsid w:val="00335A6B"/>
    <w:rsid w:val="003405D6"/>
    <w:rsid w:val="00343D98"/>
    <w:rsid w:val="00345F2C"/>
    <w:rsid w:val="00345F9C"/>
    <w:rsid w:val="003460A4"/>
    <w:rsid w:val="00347C70"/>
    <w:rsid w:val="00350A26"/>
    <w:rsid w:val="00351AC2"/>
    <w:rsid w:val="00352504"/>
    <w:rsid w:val="00352891"/>
    <w:rsid w:val="00354912"/>
    <w:rsid w:val="00356D84"/>
    <w:rsid w:val="00357333"/>
    <w:rsid w:val="00357D1D"/>
    <w:rsid w:val="00360474"/>
    <w:rsid w:val="00362A12"/>
    <w:rsid w:val="00362FB9"/>
    <w:rsid w:val="003653CF"/>
    <w:rsid w:val="003659F0"/>
    <w:rsid w:val="00367533"/>
    <w:rsid w:val="0037092A"/>
    <w:rsid w:val="00370FA7"/>
    <w:rsid w:val="003717BB"/>
    <w:rsid w:val="00371AF1"/>
    <w:rsid w:val="00375AB0"/>
    <w:rsid w:val="00376DCC"/>
    <w:rsid w:val="0037748C"/>
    <w:rsid w:val="0037750A"/>
    <w:rsid w:val="00377EAD"/>
    <w:rsid w:val="00380001"/>
    <w:rsid w:val="003805EA"/>
    <w:rsid w:val="00380DA3"/>
    <w:rsid w:val="00383E11"/>
    <w:rsid w:val="00384539"/>
    <w:rsid w:val="0038473A"/>
    <w:rsid w:val="00385AFA"/>
    <w:rsid w:val="00385AFC"/>
    <w:rsid w:val="003873DC"/>
    <w:rsid w:val="00387F98"/>
    <w:rsid w:val="00390532"/>
    <w:rsid w:val="00391683"/>
    <w:rsid w:val="003923BD"/>
    <w:rsid w:val="00394C82"/>
    <w:rsid w:val="003955A6"/>
    <w:rsid w:val="003963A2"/>
    <w:rsid w:val="003A2A8D"/>
    <w:rsid w:val="003A2DA6"/>
    <w:rsid w:val="003A3C78"/>
    <w:rsid w:val="003A465E"/>
    <w:rsid w:val="003A49DE"/>
    <w:rsid w:val="003A6D79"/>
    <w:rsid w:val="003A7209"/>
    <w:rsid w:val="003A75BA"/>
    <w:rsid w:val="003A79E5"/>
    <w:rsid w:val="003A7D27"/>
    <w:rsid w:val="003B12E4"/>
    <w:rsid w:val="003B40B0"/>
    <w:rsid w:val="003B4AEF"/>
    <w:rsid w:val="003B674F"/>
    <w:rsid w:val="003C1A3D"/>
    <w:rsid w:val="003C2F51"/>
    <w:rsid w:val="003C3A39"/>
    <w:rsid w:val="003C4942"/>
    <w:rsid w:val="003C4AD0"/>
    <w:rsid w:val="003C58E9"/>
    <w:rsid w:val="003C64B2"/>
    <w:rsid w:val="003C7037"/>
    <w:rsid w:val="003C7655"/>
    <w:rsid w:val="003D07B1"/>
    <w:rsid w:val="003D08AA"/>
    <w:rsid w:val="003D0E65"/>
    <w:rsid w:val="003D1488"/>
    <w:rsid w:val="003D1C65"/>
    <w:rsid w:val="003D5251"/>
    <w:rsid w:val="003D60E3"/>
    <w:rsid w:val="003D74AF"/>
    <w:rsid w:val="003E0F91"/>
    <w:rsid w:val="003E239B"/>
    <w:rsid w:val="003E282A"/>
    <w:rsid w:val="003E2A39"/>
    <w:rsid w:val="003E32E6"/>
    <w:rsid w:val="003E3D8B"/>
    <w:rsid w:val="003E6392"/>
    <w:rsid w:val="003F1C26"/>
    <w:rsid w:val="003F1F2D"/>
    <w:rsid w:val="003F204E"/>
    <w:rsid w:val="003F214C"/>
    <w:rsid w:val="003F2BE0"/>
    <w:rsid w:val="003F433C"/>
    <w:rsid w:val="003F4A55"/>
    <w:rsid w:val="003F4A92"/>
    <w:rsid w:val="003F7842"/>
    <w:rsid w:val="00401060"/>
    <w:rsid w:val="00401092"/>
    <w:rsid w:val="00402F70"/>
    <w:rsid w:val="00402FAC"/>
    <w:rsid w:val="004070D4"/>
    <w:rsid w:val="004100DE"/>
    <w:rsid w:val="004136BA"/>
    <w:rsid w:val="00414A2D"/>
    <w:rsid w:val="00414FB4"/>
    <w:rsid w:val="004164E1"/>
    <w:rsid w:val="00422867"/>
    <w:rsid w:val="00422B51"/>
    <w:rsid w:val="004231F3"/>
    <w:rsid w:val="00423A65"/>
    <w:rsid w:val="00426480"/>
    <w:rsid w:val="004279AD"/>
    <w:rsid w:val="004279E9"/>
    <w:rsid w:val="00430C96"/>
    <w:rsid w:val="00431242"/>
    <w:rsid w:val="00431A90"/>
    <w:rsid w:val="00431EA3"/>
    <w:rsid w:val="0043256C"/>
    <w:rsid w:val="00432986"/>
    <w:rsid w:val="004350F9"/>
    <w:rsid w:val="00435113"/>
    <w:rsid w:val="004355D4"/>
    <w:rsid w:val="00435E42"/>
    <w:rsid w:val="00440942"/>
    <w:rsid w:val="00443B32"/>
    <w:rsid w:val="004507D7"/>
    <w:rsid w:val="00452025"/>
    <w:rsid w:val="00452A47"/>
    <w:rsid w:val="004550AE"/>
    <w:rsid w:val="004566A8"/>
    <w:rsid w:val="0046103A"/>
    <w:rsid w:val="00464A8C"/>
    <w:rsid w:val="00465D37"/>
    <w:rsid w:val="00465F25"/>
    <w:rsid w:val="004665E8"/>
    <w:rsid w:val="00467749"/>
    <w:rsid w:val="00470D4A"/>
    <w:rsid w:val="00471399"/>
    <w:rsid w:val="0047340C"/>
    <w:rsid w:val="00473575"/>
    <w:rsid w:val="00475919"/>
    <w:rsid w:val="00476663"/>
    <w:rsid w:val="00477240"/>
    <w:rsid w:val="004773D4"/>
    <w:rsid w:val="00477933"/>
    <w:rsid w:val="00480119"/>
    <w:rsid w:val="00480E9E"/>
    <w:rsid w:val="004813D5"/>
    <w:rsid w:val="004818BF"/>
    <w:rsid w:val="00481F9E"/>
    <w:rsid w:val="00483BF2"/>
    <w:rsid w:val="004848BA"/>
    <w:rsid w:val="0048500A"/>
    <w:rsid w:val="004858FA"/>
    <w:rsid w:val="00486395"/>
    <w:rsid w:val="004872D8"/>
    <w:rsid w:val="0048760D"/>
    <w:rsid w:val="004878AA"/>
    <w:rsid w:val="004915F0"/>
    <w:rsid w:val="00492EE2"/>
    <w:rsid w:val="00493148"/>
    <w:rsid w:val="00497159"/>
    <w:rsid w:val="004A1858"/>
    <w:rsid w:val="004A2068"/>
    <w:rsid w:val="004A3941"/>
    <w:rsid w:val="004A3C21"/>
    <w:rsid w:val="004A5528"/>
    <w:rsid w:val="004A5794"/>
    <w:rsid w:val="004A7CA9"/>
    <w:rsid w:val="004B1B5D"/>
    <w:rsid w:val="004B21BE"/>
    <w:rsid w:val="004B401C"/>
    <w:rsid w:val="004C1463"/>
    <w:rsid w:val="004C192F"/>
    <w:rsid w:val="004C1ABC"/>
    <w:rsid w:val="004C21EC"/>
    <w:rsid w:val="004C26E6"/>
    <w:rsid w:val="004C2E17"/>
    <w:rsid w:val="004C30B9"/>
    <w:rsid w:val="004C30EC"/>
    <w:rsid w:val="004C353F"/>
    <w:rsid w:val="004C3B03"/>
    <w:rsid w:val="004C4466"/>
    <w:rsid w:val="004C4AA9"/>
    <w:rsid w:val="004C4B33"/>
    <w:rsid w:val="004C6FDD"/>
    <w:rsid w:val="004C7040"/>
    <w:rsid w:val="004D35AA"/>
    <w:rsid w:val="004D42B6"/>
    <w:rsid w:val="004D51AF"/>
    <w:rsid w:val="004E08C6"/>
    <w:rsid w:val="004E11EB"/>
    <w:rsid w:val="004E19D2"/>
    <w:rsid w:val="004E2BF0"/>
    <w:rsid w:val="004E2DC5"/>
    <w:rsid w:val="004E4EAC"/>
    <w:rsid w:val="004E6A5C"/>
    <w:rsid w:val="004E6BE3"/>
    <w:rsid w:val="004E6D5B"/>
    <w:rsid w:val="004E76DD"/>
    <w:rsid w:val="004F0AC2"/>
    <w:rsid w:val="004F0F9D"/>
    <w:rsid w:val="004F2368"/>
    <w:rsid w:val="004F296C"/>
    <w:rsid w:val="004F36C6"/>
    <w:rsid w:val="004F4655"/>
    <w:rsid w:val="004F4B89"/>
    <w:rsid w:val="004F7207"/>
    <w:rsid w:val="005005AC"/>
    <w:rsid w:val="00504149"/>
    <w:rsid w:val="00510409"/>
    <w:rsid w:val="00513130"/>
    <w:rsid w:val="00513B1C"/>
    <w:rsid w:val="00515343"/>
    <w:rsid w:val="00515833"/>
    <w:rsid w:val="00516527"/>
    <w:rsid w:val="00517B10"/>
    <w:rsid w:val="0052120D"/>
    <w:rsid w:val="0052158E"/>
    <w:rsid w:val="00521F4A"/>
    <w:rsid w:val="005225EA"/>
    <w:rsid w:val="005237E3"/>
    <w:rsid w:val="0052454F"/>
    <w:rsid w:val="005269D7"/>
    <w:rsid w:val="00527639"/>
    <w:rsid w:val="005310DC"/>
    <w:rsid w:val="00532A09"/>
    <w:rsid w:val="0053362F"/>
    <w:rsid w:val="00533C82"/>
    <w:rsid w:val="00533DBC"/>
    <w:rsid w:val="00534989"/>
    <w:rsid w:val="00534B3E"/>
    <w:rsid w:val="0053677A"/>
    <w:rsid w:val="00537DAD"/>
    <w:rsid w:val="005402FF"/>
    <w:rsid w:val="00542580"/>
    <w:rsid w:val="005436A7"/>
    <w:rsid w:val="0055077C"/>
    <w:rsid w:val="00550C4B"/>
    <w:rsid w:val="00550F56"/>
    <w:rsid w:val="00551143"/>
    <w:rsid w:val="00551E6E"/>
    <w:rsid w:val="005539EA"/>
    <w:rsid w:val="0055499A"/>
    <w:rsid w:val="005551AB"/>
    <w:rsid w:val="00555F40"/>
    <w:rsid w:val="00560ECE"/>
    <w:rsid w:val="00563309"/>
    <w:rsid w:val="00565EC8"/>
    <w:rsid w:val="00567AFF"/>
    <w:rsid w:val="00570036"/>
    <w:rsid w:val="00570053"/>
    <w:rsid w:val="0057052B"/>
    <w:rsid w:val="00571A97"/>
    <w:rsid w:val="0057626B"/>
    <w:rsid w:val="00576868"/>
    <w:rsid w:val="00576DCC"/>
    <w:rsid w:val="00582A82"/>
    <w:rsid w:val="00583742"/>
    <w:rsid w:val="00583DAA"/>
    <w:rsid w:val="005852DD"/>
    <w:rsid w:val="005861A5"/>
    <w:rsid w:val="00587184"/>
    <w:rsid w:val="00591180"/>
    <w:rsid w:val="00591615"/>
    <w:rsid w:val="005939F8"/>
    <w:rsid w:val="00593A0B"/>
    <w:rsid w:val="00594B04"/>
    <w:rsid w:val="00597A46"/>
    <w:rsid w:val="005A1483"/>
    <w:rsid w:val="005A201F"/>
    <w:rsid w:val="005A2907"/>
    <w:rsid w:val="005A2B39"/>
    <w:rsid w:val="005A51DA"/>
    <w:rsid w:val="005A5A1C"/>
    <w:rsid w:val="005A6393"/>
    <w:rsid w:val="005A790E"/>
    <w:rsid w:val="005B0EEC"/>
    <w:rsid w:val="005B2952"/>
    <w:rsid w:val="005B4E87"/>
    <w:rsid w:val="005B4ED9"/>
    <w:rsid w:val="005B5F4E"/>
    <w:rsid w:val="005B7A6F"/>
    <w:rsid w:val="005C10E0"/>
    <w:rsid w:val="005C24E4"/>
    <w:rsid w:val="005C2E87"/>
    <w:rsid w:val="005C3C73"/>
    <w:rsid w:val="005C3E41"/>
    <w:rsid w:val="005C4574"/>
    <w:rsid w:val="005C54A2"/>
    <w:rsid w:val="005C791C"/>
    <w:rsid w:val="005D0DA5"/>
    <w:rsid w:val="005D1AA6"/>
    <w:rsid w:val="005D1D39"/>
    <w:rsid w:val="005D2AA2"/>
    <w:rsid w:val="005D3FC9"/>
    <w:rsid w:val="005D41F8"/>
    <w:rsid w:val="005D4F62"/>
    <w:rsid w:val="005D76F6"/>
    <w:rsid w:val="005E1F59"/>
    <w:rsid w:val="005E47CB"/>
    <w:rsid w:val="005E571E"/>
    <w:rsid w:val="005F0233"/>
    <w:rsid w:val="005F09FF"/>
    <w:rsid w:val="005F2290"/>
    <w:rsid w:val="005F22D6"/>
    <w:rsid w:val="005F25F1"/>
    <w:rsid w:val="005F3F1D"/>
    <w:rsid w:val="005F4645"/>
    <w:rsid w:val="005F4F72"/>
    <w:rsid w:val="005F7B83"/>
    <w:rsid w:val="00600D1C"/>
    <w:rsid w:val="0060339D"/>
    <w:rsid w:val="0060376A"/>
    <w:rsid w:val="0060456E"/>
    <w:rsid w:val="00606EE3"/>
    <w:rsid w:val="006107D1"/>
    <w:rsid w:val="00610CF9"/>
    <w:rsid w:val="00611FF1"/>
    <w:rsid w:val="0061238B"/>
    <w:rsid w:val="006126FE"/>
    <w:rsid w:val="00616C8B"/>
    <w:rsid w:val="006201EE"/>
    <w:rsid w:val="00622066"/>
    <w:rsid w:val="00622438"/>
    <w:rsid w:val="00624051"/>
    <w:rsid w:val="00624916"/>
    <w:rsid w:val="00625826"/>
    <w:rsid w:val="00625F16"/>
    <w:rsid w:val="00626004"/>
    <w:rsid w:val="00627655"/>
    <w:rsid w:val="006276D4"/>
    <w:rsid w:val="00627C9F"/>
    <w:rsid w:val="0063156E"/>
    <w:rsid w:val="00632854"/>
    <w:rsid w:val="00633011"/>
    <w:rsid w:val="0063493B"/>
    <w:rsid w:val="006365E7"/>
    <w:rsid w:val="00637DD2"/>
    <w:rsid w:val="00637FA2"/>
    <w:rsid w:val="006403C9"/>
    <w:rsid w:val="0064045B"/>
    <w:rsid w:val="006405CE"/>
    <w:rsid w:val="00640D8B"/>
    <w:rsid w:val="00640DC4"/>
    <w:rsid w:val="00640EBE"/>
    <w:rsid w:val="006417D8"/>
    <w:rsid w:val="0064411A"/>
    <w:rsid w:val="00644C59"/>
    <w:rsid w:val="00644FB7"/>
    <w:rsid w:val="006458FD"/>
    <w:rsid w:val="006467C3"/>
    <w:rsid w:val="00647EDB"/>
    <w:rsid w:val="0065157C"/>
    <w:rsid w:val="006519FF"/>
    <w:rsid w:val="00652C43"/>
    <w:rsid w:val="00654EE0"/>
    <w:rsid w:val="006577D7"/>
    <w:rsid w:val="00657CF9"/>
    <w:rsid w:val="00660780"/>
    <w:rsid w:val="006608AC"/>
    <w:rsid w:val="0066176A"/>
    <w:rsid w:val="00662279"/>
    <w:rsid w:val="00662A86"/>
    <w:rsid w:val="00663AAF"/>
    <w:rsid w:val="00664A3E"/>
    <w:rsid w:val="00664F7F"/>
    <w:rsid w:val="0066544C"/>
    <w:rsid w:val="00665C97"/>
    <w:rsid w:val="00666760"/>
    <w:rsid w:val="0066680C"/>
    <w:rsid w:val="00666C33"/>
    <w:rsid w:val="00666DA0"/>
    <w:rsid w:val="0067000D"/>
    <w:rsid w:val="006702B4"/>
    <w:rsid w:val="0067149C"/>
    <w:rsid w:val="0067234E"/>
    <w:rsid w:val="00673323"/>
    <w:rsid w:val="006769F7"/>
    <w:rsid w:val="00680D89"/>
    <w:rsid w:val="00681D4D"/>
    <w:rsid w:val="00682AA2"/>
    <w:rsid w:val="00683DBA"/>
    <w:rsid w:val="0068434E"/>
    <w:rsid w:val="006844C2"/>
    <w:rsid w:val="00684638"/>
    <w:rsid w:val="00685427"/>
    <w:rsid w:val="006903CE"/>
    <w:rsid w:val="0069098E"/>
    <w:rsid w:val="00690EF1"/>
    <w:rsid w:val="00691743"/>
    <w:rsid w:val="00691BC3"/>
    <w:rsid w:val="00693702"/>
    <w:rsid w:val="00695F01"/>
    <w:rsid w:val="0069608E"/>
    <w:rsid w:val="006974BF"/>
    <w:rsid w:val="006A0BA2"/>
    <w:rsid w:val="006A1145"/>
    <w:rsid w:val="006A13D0"/>
    <w:rsid w:val="006A1D43"/>
    <w:rsid w:val="006A24FC"/>
    <w:rsid w:val="006A3D86"/>
    <w:rsid w:val="006A4AFB"/>
    <w:rsid w:val="006A6743"/>
    <w:rsid w:val="006B0045"/>
    <w:rsid w:val="006B0B6A"/>
    <w:rsid w:val="006B431B"/>
    <w:rsid w:val="006B5079"/>
    <w:rsid w:val="006B57C5"/>
    <w:rsid w:val="006B6D53"/>
    <w:rsid w:val="006C050A"/>
    <w:rsid w:val="006C051E"/>
    <w:rsid w:val="006C1AB5"/>
    <w:rsid w:val="006C1CBF"/>
    <w:rsid w:val="006C560E"/>
    <w:rsid w:val="006D17AA"/>
    <w:rsid w:val="006D3E02"/>
    <w:rsid w:val="006D64D7"/>
    <w:rsid w:val="006E0405"/>
    <w:rsid w:val="006E1845"/>
    <w:rsid w:val="006E28C2"/>
    <w:rsid w:val="006E2931"/>
    <w:rsid w:val="006E3ECC"/>
    <w:rsid w:val="006E4095"/>
    <w:rsid w:val="006E4E0D"/>
    <w:rsid w:val="006E5023"/>
    <w:rsid w:val="006E559D"/>
    <w:rsid w:val="006E6857"/>
    <w:rsid w:val="006E6A3C"/>
    <w:rsid w:val="006E6FB6"/>
    <w:rsid w:val="006E7815"/>
    <w:rsid w:val="006E7E52"/>
    <w:rsid w:val="006F0667"/>
    <w:rsid w:val="006F3A0E"/>
    <w:rsid w:val="006F5AEC"/>
    <w:rsid w:val="006F6080"/>
    <w:rsid w:val="006F6EDD"/>
    <w:rsid w:val="006F78C4"/>
    <w:rsid w:val="0070031A"/>
    <w:rsid w:val="0070031B"/>
    <w:rsid w:val="00700C44"/>
    <w:rsid w:val="00703043"/>
    <w:rsid w:val="007044FB"/>
    <w:rsid w:val="007048D3"/>
    <w:rsid w:val="00704915"/>
    <w:rsid w:val="00705157"/>
    <w:rsid w:val="0070534C"/>
    <w:rsid w:val="00705AB0"/>
    <w:rsid w:val="00705C33"/>
    <w:rsid w:val="00706C35"/>
    <w:rsid w:val="00707A07"/>
    <w:rsid w:val="00712A05"/>
    <w:rsid w:val="00714FD7"/>
    <w:rsid w:val="00715051"/>
    <w:rsid w:val="007153CE"/>
    <w:rsid w:val="007158E1"/>
    <w:rsid w:val="00715912"/>
    <w:rsid w:val="00717169"/>
    <w:rsid w:val="007172A9"/>
    <w:rsid w:val="00717F69"/>
    <w:rsid w:val="00721669"/>
    <w:rsid w:val="00722487"/>
    <w:rsid w:val="00722699"/>
    <w:rsid w:val="007230DF"/>
    <w:rsid w:val="00723C7E"/>
    <w:rsid w:val="007246C5"/>
    <w:rsid w:val="00724A0D"/>
    <w:rsid w:val="00724A27"/>
    <w:rsid w:val="00724CBC"/>
    <w:rsid w:val="007302A8"/>
    <w:rsid w:val="007302E2"/>
    <w:rsid w:val="0073157F"/>
    <w:rsid w:val="00731A98"/>
    <w:rsid w:val="00731FF3"/>
    <w:rsid w:val="007322A4"/>
    <w:rsid w:val="00733586"/>
    <w:rsid w:val="00733EE1"/>
    <w:rsid w:val="007340E3"/>
    <w:rsid w:val="00734950"/>
    <w:rsid w:val="00734D4F"/>
    <w:rsid w:val="00736281"/>
    <w:rsid w:val="00736DDB"/>
    <w:rsid w:val="00742972"/>
    <w:rsid w:val="00742EA5"/>
    <w:rsid w:val="0074375B"/>
    <w:rsid w:val="0074390C"/>
    <w:rsid w:val="00743E89"/>
    <w:rsid w:val="00745595"/>
    <w:rsid w:val="00746708"/>
    <w:rsid w:val="0074786C"/>
    <w:rsid w:val="0075043A"/>
    <w:rsid w:val="007507D4"/>
    <w:rsid w:val="00750D46"/>
    <w:rsid w:val="00754B03"/>
    <w:rsid w:val="00755C59"/>
    <w:rsid w:val="00757C85"/>
    <w:rsid w:val="007606F3"/>
    <w:rsid w:val="00761022"/>
    <w:rsid w:val="0076186A"/>
    <w:rsid w:val="00761E6E"/>
    <w:rsid w:val="00763456"/>
    <w:rsid w:val="00764A28"/>
    <w:rsid w:val="00766474"/>
    <w:rsid w:val="00767F44"/>
    <w:rsid w:val="00770FD1"/>
    <w:rsid w:val="0077155E"/>
    <w:rsid w:val="00774570"/>
    <w:rsid w:val="007747EE"/>
    <w:rsid w:val="00774EE9"/>
    <w:rsid w:val="00776C70"/>
    <w:rsid w:val="0077770E"/>
    <w:rsid w:val="007813D3"/>
    <w:rsid w:val="00781C08"/>
    <w:rsid w:val="007841A5"/>
    <w:rsid w:val="007853A6"/>
    <w:rsid w:val="007853EB"/>
    <w:rsid w:val="0078699D"/>
    <w:rsid w:val="007870A8"/>
    <w:rsid w:val="0078759D"/>
    <w:rsid w:val="00787CC6"/>
    <w:rsid w:val="0079089A"/>
    <w:rsid w:val="00790941"/>
    <w:rsid w:val="00790C8A"/>
    <w:rsid w:val="00791DF9"/>
    <w:rsid w:val="00792D56"/>
    <w:rsid w:val="00792EB9"/>
    <w:rsid w:val="00793C77"/>
    <w:rsid w:val="00795F9D"/>
    <w:rsid w:val="00797B7C"/>
    <w:rsid w:val="007A0767"/>
    <w:rsid w:val="007A0BEB"/>
    <w:rsid w:val="007A1DCE"/>
    <w:rsid w:val="007A27C0"/>
    <w:rsid w:val="007A4373"/>
    <w:rsid w:val="007A4B0E"/>
    <w:rsid w:val="007A4D09"/>
    <w:rsid w:val="007A623B"/>
    <w:rsid w:val="007A7009"/>
    <w:rsid w:val="007A7965"/>
    <w:rsid w:val="007A7ED6"/>
    <w:rsid w:val="007B1AA9"/>
    <w:rsid w:val="007B2D0E"/>
    <w:rsid w:val="007B34A3"/>
    <w:rsid w:val="007B35C4"/>
    <w:rsid w:val="007B4B05"/>
    <w:rsid w:val="007B57EA"/>
    <w:rsid w:val="007C05AC"/>
    <w:rsid w:val="007C187F"/>
    <w:rsid w:val="007C1D22"/>
    <w:rsid w:val="007C425C"/>
    <w:rsid w:val="007C699B"/>
    <w:rsid w:val="007C6B74"/>
    <w:rsid w:val="007D21FC"/>
    <w:rsid w:val="007D2619"/>
    <w:rsid w:val="007D2D22"/>
    <w:rsid w:val="007D3A0F"/>
    <w:rsid w:val="007D63C1"/>
    <w:rsid w:val="007D7B17"/>
    <w:rsid w:val="007D7F7E"/>
    <w:rsid w:val="007E1DE0"/>
    <w:rsid w:val="007E2937"/>
    <w:rsid w:val="007E2B94"/>
    <w:rsid w:val="007E2E08"/>
    <w:rsid w:val="007E3C97"/>
    <w:rsid w:val="007E3F00"/>
    <w:rsid w:val="007E698F"/>
    <w:rsid w:val="007E6EA5"/>
    <w:rsid w:val="007E7508"/>
    <w:rsid w:val="007E795C"/>
    <w:rsid w:val="007F02F3"/>
    <w:rsid w:val="007F0D05"/>
    <w:rsid w:val="007F2239"/>
    <w:rsid w:val="007F2E43"/>
    <w:rsid w:val="007F53EA"/>
    <w:rsid w:val="007F6450"/>
    <w:rsid w:val="007F72B6"/>
    <w:rsid w:val="007F7898"/>
    <w:rsid w:val="007F79B9"/>
    <w:rsid w:val="00801317"/>
    <w:rsid w:val="00802914"/>
    <w:rsid w:val="00804954"/>
    <w:rsid w:val="00806285"/>
    <w:rsid w:val="00810C92"/>
    <w:rsid w:val="00810D06"/>
    <w:rsid w:val="00810F06"/>
    <w:rsid w:val="00810F3B"/>
    <w:rsid w:val="008124F0"/>
    <w:rsid w:val="0081312C"/>
    <w:rsid w:val="0081477D"/>
    <w:rsid w:val="00815294"/>
    <w:rsid w:val="00817568"/>
    <w:rsid w:val="00820309"/>
    <w:rsid w:val="008212E4"/>
    <w:rsid w:val="0082165A"/>
    <w:rsid w:val="00821C1B"/>
    <w:rsid w:val="00821F58"/>
    <w:rsid w:val="0082262B"/>
    <w:rsid w:val="00823EE0"/>
    <w:rsid w:val="00824467"/>
    <w:rsid w:val="0082476B"/>
    <w:rsid w:val="00824CBE"/>
    <w:rsid w:val="0082737E"/>
    <w:rsid w:val="0083060C"/>
    <w:rsid w:val="00830777"/>
    <w:rsid w:val="0083146C"/>
    <w:rsid w:val="0083299B"/>
    <w:rsid w:val="00833679"/>
    <w:rsid w:val="00833B1D"/>
    <w:rsid w:val="00834F7D"/>
    <w:rsid w:val="00836166"/>
    <w:rsid w:val="00836D3E"/>
    <w:rsid w:val="0083711A"/>
    <w:rsid w:val="00842409"/>
    <w:rsid w:val="0084269D"/>
    <w:rsid w:val="00843F45"/>
    <w:rsid w:val="00845C57"/>
    <w:rsid w:val="00847725"/>
    <w:rsid w:val="00850137"/>
    <w:rsid w:val="00856364"/>
    <w:rsid w:val="00856AAA"/>
    <w:rsid w:val="0086062F"/>
    <w:rsid w:val="00862834"/>
    <w:rsid w:val="008637F7"/>
    <w:rsid w:val="00863C12"/>
    <w:rsid w:val="0086606D"/>
    <w:rsid w:val="00867615"/>
    <w:rsid w:val="008712F0"/>
    <w:rsid w:val="00872227"/>
    <w:rsid w:val="00873C52"/>
    <w:rsid w:val="00881CD8"/>
    <w:rsid w:val="00882439"/>
    <w:rsid w:val="00882524"/>
    <w:rsid w:val="0088260A"/>
    <w:rsid w:val="00885043"/>
    <w:rsid w:val="00890671"/>
    <w:rsid w:val="00890BA1"/>
    <w:rsid w:val="00891885"/>
    <w:rsid w:val="008919FB"/>
    <w:rsid w:val="00891DF4"/>
    <w:rsid w:val="00892489"/>
    <w:rsid w:val="00892666"/>
    <w:rsid w:val="00893C6B"/>
    <w:rsid w:val="00894314"/>
    <w:rsid w:val="008948F6"/>
    <w:rsid w:val="00895349"/>
    <w:rsid w:val="00896571"/>
    <w:rsid w:val="00897BE4"/>
    <w:rsid w:val="008A0A94"/>
    <w:rsid w:val="008A18A7"/>
    <w:rsid w:val="008A58BF"/>
    <w:rsid w:val="008A5EA7"/>
    <w:rsid w:val="008A6818"/>
    <w:rsid w:val="008A6C75"/>
    <w:rsid w:val="008A70EC"/>
    <w:rsid w:val="008B00FF"/>
    <w:rsid w:val="008B0891"/>
    <w:rsid w:val="008B1994"/>
    <w:rsid w:val="008B22EE"/>
    <w:rsid w:val="008B26E1"/>
    <w:rsid w:val="008B4FF0"/>
    <w:rsid w:val="008B5419"/>
    <w:rsid w:val="008C1F48"/>
    <w:rsid w:val="008C1F9A"/>
    <w:rsid w:val="008C2E46"/>
    <w:rsid w:val="008C3239"/>
    <w:rsid w:val="008C4A0C"/>
    <w:rsid w:val="008C4B57"/>
    <w:rsid w:val="008C5575"/>
    <w:rsid w:val="008C5BF2"/>
    <w:rsid w:val="008C5C46"/>
    <w:rsid w:val="008C6894"/>
    <w:rsid w:val="008C6CCF"/>
    <w:rsid w:val="008C6D82"/>
    <w:rsid w:val="008C7644"/>
    <w:rsid w:val="008D0B6E"/>
    <w:rsid w:val="008D1238"/>
    <w:rsid w:val="008D1327"/>
    <w:rsid w:val="008D1736"/>
    <w:rsid w:val="008D2409"/>
    <w:rsid w:val="008D546C"/>
    <w:rsid w:val="008E0901"/>
    <w:rsid w:val="008E094B"/>
    <w:rsid w:val="008E0CBC"/>
    <w:rsid w:val="008E11C7"/>
    <w:rsid w:val="008E1466"/>
    <w:rsid w:val="008E212D"/>
    <w:rsid w:val="008E2E85"/>
    <w:rsid w:val="008E417B"/>
    <w:rsid w:val="008E4885"/>
    <w:rsid w:val="008E799C"/>
    <w:rsid w:val="008E7CB8"/>
    <w:rsid w:val="008F29A3"/>
    <w:rsid w:val="008F3B45"/>
    <w:rsid w:val="008F4643"/>
    <w:rsid w:val="008F5876"/>
    <w:rsid w:val="008F615C"/>
    <w:rsid w:val="00900F8A"/>
    <w:rsid w:val="00901CA9"/>
    <w:rsid w:val="00902384"/>
    <w:rsid w:val="00902455"/>
    <w:rsid w:val="00905D54"/>
    <w:rsid w:val="00906C7E"/>
    <w:rsid w:val="00906D10"/>
    <w:rsid w:val="009076AB"/>
    <w:rsid w:val="00907B0F"/>
    <w:rsid w:val="00907C17"/>
    <w:rsid w:val="0091229C"/>
    <w:rsid w:val="0091488E"/>
    <w:rsid w:val="00914A9C"/>
    <w:rsid w:val="0091547C"/>
    <w:rsid w:val="009178F4"/>
    <w:rsid w:val="00920010"/>
    <w:rsid w:val="00920262"/>
    <w:rsid w:val="00921134"/>
    <w:rsid w:val="00922BA3"/>
    <w:rsid w:val="00924698"/>
    <w:rsid w:val="00925A0F"/>
    <w:rsid w:val="00926DBF"/>
    <w:rsid w:val="00930657"/>
    <w:rsid w:val="00931EE5"/>
    <w:rsid w:val="00931F6B"/>
    <w:rsid w:val="009321B1"/>
    <w:rsid w:val="00933855"/>
    <w:rsid w:val="00935644"/>
    <w:rsid w:val="00935B56"/>
    <w:rsid w:val="00937641"/>
    <w:rsid w:val="00937DDE"/>
    <w:rsid w:val="00940419"/>
    <w:rsid w:val="00941BE7"/>
    <w:rsid w:val="00943A4A"/>
    <w:rsid w:val="00943DA1"/>
    <w:rsid w:val="009449BA"/>
    <w:rsid w:val="009458EA"/>
    <w:rsid w:val="009465AC"/>
    <w:rsid w:val="00946706"/>
    <w:rsid w:val="00947ACD"/>
    <w:rsid w:val="00947D07"/>
    <w:rsid w:val="00951F06"/>
    <w:rsid w:val="0095258F"/>
    <w:rsid w:val="0095359A"/>
    <w:rsid w:val="009536F3"/>
    <w:rsid w:val="009542BC"/>
    <w:rsid w:val="009556FD"/>
    <w:rsid w:val="009562EC"/>
    <w:rsid w:val="0095686E"/>
    <w:rsid w:val="0095708C"/>
    <w:rsid w:val="0095741C"/>
    <w:rsid w:val="00961A35"/>
    <w:rsid w:val="00961B64"/>
    <w:rsid w:val="00964569"/>
    <w:rsid w:val="00965A48"/>
    <w:rsid w:val="00967094"/>
    <w:rsid w:val="00967CC8"/>
    <w:rsid w:val="009700D1"/>
    <w:rsid w:val="00970312"/>
    <w:rsid w:val="00970FA9"/>
    <w:rsid w:val="00972F3F"/>
    <w:rsid w:val="0097367F"/>
    <w:rsid w:val="00974642"/>
    <w:rsid w:val="009748B2"/>
    <w:rsid w:val="0098016E"/>
    <w:rsid w:val="009820F5"/>
    <w:rsid w:val="00984E47"/>
    <w:rsid w:val="009853D4"/>
    <w:rsid w:val="00986355"/>
    <w:rsid w:val="00987F37"/>
    <w:rsid w:val="00990623"/>
    <w:rsid w:val="00991AE2"/>
    <w:rsid w:val="00991B61"/>
    <w:rsid w:val="00992AE6"/>
    <w:rsid w:val="00992C34"/>
    <w:rsid w:val="00992CF8"/>
    <w:rsid w:val="00992F4E"/>
    <w:rsid w:val="00993B22"/>
    <w:rsid w:val="00994A9B"/>
    <w:rsid w:val="00994EC9"/>
    <w:rsid w:val="009950BB"/>
    <w:rsid w:val="009955F8"/>
    <w:rsid w:val="00995B9B"/>
    <w:rsid w:val="009967E6"/>
    <w:rsid w:val="009974CC"/>
    <w:rsid w:val="009A3110"/>
    <w:rsid w:val="009A36FB"/>
    <w:rsid w:val="009A3AC0"/>
    <w:rsid w:val="009A554D"/>
    <w:rsid w:val="009B052A"/>
    <w:rsid w:val="009B0C72"/>
    <w:rsid w:val="009B16C5"/>
    <w:rsid w:val="009B18FB"/>
    <w:rsid w:val="009B1999"/>
    <w:rsid w:val="009B19A0"/>
    <w:rsid w:val="009B271E"/>
    <w:rsid w:val="009B2F6A"/>
    <w:rsid w:val="009B371E"/>
    <w:rsid w:val="009B3F88"/>
    <w:rsid w:val="009B4424"/>
    <w:rsid w:val="009B61CC"/>
    <w:rsid w:val="009C1229"/>
    <w:rsid w:val="009C19FE"/>
    <w:rsid w:val="009C1FD1"/>
    <w:rsid w:val="009C3C0A"/>
    <w:rsid w:val="009C6699"/>
    <w:rsid w:val="009C7973"/>
    <w:rsid w:val="009D2DAD"/>
    <w:rsid w:val="009D412F"/>
    <w:rsid w:val="009D4BFD"/>
    <w:rsid w:val="009D4C22"/>
    <w:rsid w:val="009D5662"/>
    <w:rsid w:val="009D67AA"/>
    <w:rsid w:val="009E0D11"/>
    <w:rsid w:val="009E3C96"/>
    <w:rsid w:val="009E5311"/>
    <w:rsid w:val="009E55A2"/>
    <w:rsid w:val="009E6253"/>
    <w:rsid w:val="009E7D87"/>
    <w:rsid w:val="009F0DFD"/>
    <w:rsid w:val="009F16D3"/>
    <w:rsid w:val="009F21EF"/>
    <w:rsid w:val="009F2E77"/>
    <w:rsid w:val="009F3243"/>
    <w:rsid w:val="009F4993"/>
    <w:rsid w:val="009F51AF"/>
    <w:rsid w:val="009F5859"/>
    <w:rsid w:val="009F7344"/>
    <w:rsid w:val="009F77A4"/>
    <w:rsid w:val="00A01D7F"/>
    <w:rsid w:val="00A023B5"/>
    <w:rsid w:val="00A031EC"/>
    <w:rsid w:val="00A0425F"/>
    <w:rsid w:val="00A04FF6"/>
    <w:rsid w:val="00A0544A"/>
    <w:rsid w:val="00A05D09"/>
    <w:rsid w:val="00A05D91"/>
    <w:rsid w:val="00A06CED"/>
    <w:rsid w:val="00A10E59"/>
    <w:rsid w:val="00A11B00"/>
    <w:rsid w:val="00A123C4"/>
    <w:rsid w:val="00A136EF"/>
    <w:rsid w:val="00A146C2"/>
    <w:rsid w:val="00A15973"/>
    <w:rsid w:val="00A2108C"/>
    <w:rsid w:val="00A21887"/>
    <w:rsid w:val="00A225E2"/>
    <w:rsid w:val="00A22A85"/>
    <w:rsid w:val="00A26A7B"/>
    <w:rsid w:val="00A26A7C"/>
    <w:rsid w:val="00A31725"/>
    <w:rsid w:val="00A31BF3"/>
    <w:rsid w:val="00A32A97"/>
    <w:rsid w:val="00A331B9"/>
    <w:rsid w:val="00A36E7B"/>
    <w:rsid w:val="00A37F87"/>
    <w:rsid w:val="00A400E4"/>
    <w:rsid w:val="00A400F3"/>
    <w:rsid w:val="00A414E9"/>
    <w:rsid w:val="00A43CD6"/>
    <w:rsid w:val="00A452FA"/>
    <w:rsid w:val="00A45342"/>
    <w:rsid w:val="00A45622"/>
    <w:rsid w:val="00A45C26"/>
    <w:rsid w:val="00A465CB"/>
    <w:rsid w:val="00A466F3"/>
    <w:rsid w:val="00A469F2"/>
    <w:rsid w:val="00A50007"/>
    <w:rsid w:val="00A5011F"/>
    <w:rsid w:val="00A50AC3"/>
    <w:rsid w:val="00A5140E"/>
    <w:rsid w:val="00A52FC0"/>
    <w:rsid w:val="00A541A4"/>
    <w:rsid w:val="00A545BB"/>
    <w:rsid w:val="00A554F7"/>
    <w:rsid w:val="00A56C8F"/>
    <w:rsid w:val="00A601A3"/>
    <w:rsid w:val="00A60376"/>
    <w:rsid w:val="00A60533"/>
    <w:rsid w:val="00A614D2"/>
    <w:rsid w:val="00A62022"/>
    <w:rsid w:val="00A623F5"/>
    <w:rsid w:val="00A62AAA"/>
    <w:rsid w:val="00A62B56"/>
    <w:rsid w:val="00A6464F"/>
    <w:rsid w:val="00A650E6"/>
    <w:rsid w:val="00A65BCD"/>
    <w:rsid w:val="00A65CCF"/>
    <w:rsid w:val="00A701FF"/>
    <w:rsid w:val="00A703EC"/>
    <w:rsid w:val="00A7088B"/>
    <w:rsid w:val="00A743CF"/>
    <w:rsid w:val="00A76530"/>
    <w:rsid w:val="00A77E15"/>
    <w:rsid w:val="00A8165E"/>
    <w:rsid w:val="00A830C4"/>
    <w:rsid w:val="00A8336D"/>
    <w:rsid w:val="00A84232"/>
    <w:rsid w:val="00A84BA4"/>
    <w:rsid w:val="00A860D2"/>
    <w:rsid w:val="00A86A2A"/>
    <w:rsid w:val="00A92374"/>
    <w:rsid w:val="00A925AC"/>
    <w:rsid w:val="00A941BF"/>
    <w:rsid w:val="00A956D9"/>
    <w:rsid w:val="00A95B71"/>
    <w:rsid w:val="00A967E5"/>
    <w:rsid w:val="00A9706B"/>
    <w:rsid w:val="00A97DDD"/>
    <w:rsid w:val="00AA1E8D"/>
    <w:rsid w:val="00AA2749"/>
    <w:rsid w:val="00AA3A2F"/>
    <w:rsid w:val="00AA3DB1"/>
    <w:rsid w:val="00AA44A7"/>
    <w:rsid w:val="00AA4DD3"/>
    <w:rsid w:val="00AA54DA"/>
    <w:rsid w:val="00AA5B38"/>
    <w:rsid w:val="00AA67EE"/>
    <w:rsid w:val="00AB0854"/>
    <w:rsid w:val="00AB1470"/>
    <w:rsid w:val="00AB251A"/>
    <w:rsid w:val="00AB30FF"/>
    <w:rsid w:val="00AB3578"/>
    <w:rsid w:val="00AB46E2"/>
    <w:rsid w:val="00AB5E15"/>
    <w:rsid w:val="00AB7F26"/>
    <w:rsid w:val="00AC012B"/>
    <w:rsid w:val="00AC0E4E"/>
    <w:rsid w:val="00AC2050"/>
    <w:rsid w:val="00AC25AB"/>
    <w:rsid w:val="00AC3218"/>
    <w:rsid w:val="00AC3BBC"/>
    <w:rsid w:val="00AC6B79"/>
    <w:rsid w:val="00AC7147"/>
    <w:rsid w:val="00AD020C"/>
    <w:rsid w:val="00AD0F36"/>
    <w:rsid w:val="00AD27E1"/>
    <w:rsid w:val="00AD3457"/>
    <w:rsid w:val="00AD3832"/>
    <w:rsid w:val="00AD5008"/>
    <w:rsid w:val="00AD5B97"/>
    <w:rsid w:val="00AD5E4F"/>
    <w:rsid w:val="00AD6BA8"/>
    <w:rsid w:val="00AE123E"/>
    <w:rsid w:val="00AE1DD5"/>
    <w:rsid w:val="00AE255E"/>
    <w:rsid w:val="00AE2A15"/>
    <w:rsid w:val="00AE7C03"/>
    <w:rsid w:val="00AF2EEC"/>
    <w:rsid w:val="00AF5398"/>
    <w:rsid w:val="00AF5AF1"/>
    <w:rsid w:val="00AF6C01"/>
    <w:rsid w:val="00B00205"/>
    <w:rsid w:val="00B004E0"/>
    <w:rsid w:val="00B01CCC"/>
    <w:rsid w:val="00B02956"/>
    <w:rsid w:val="00B036B6"/>
    <w:rsid w:val="00B04A6E"/>
    <w:rsid w:val="00B06605"/>
    <w:rsid w:val="00B115F5"/>
    <w:rsid w:val="00B116FF"/>
    <w:rsid w:val="00B11872"/>
    <w:rsid w:val="00B12EA9"/>
    <w:rsid w:val="00B12EDE"/>
    <w:rsid w:val="00B132A2"/>
    <w:rsid w:val="00B171F7"/>
    <w:rsid w:val="00B1771C"/>
    <w:rsid w:val="00B209E0"/>
    <w:rsid w:val="00B2183D"/>
    <w:rsid w:val="00B219C9"/>
    <w:rsid w:val="00B23142"/>
    <w:rsid w:val="00B2322E"/>
    <w:rsid w:val="00B23838"/>
    <w:rsid w:val="00B26148"/>
    <w:rsid w:val="00B261C7"/>
    <w:rsid w:val="00B26217"/>
    <w:rsid w:val="00B277F1"/>
    <w:rsid w:val="00B27AF6"/>
    <w:rsid w:val="00B311CE"/>
    <w:rsid w:val="00B32414"/>
    <w:rsid w:val="00B326EC"/>
    <w:rsid w:val="00B3666C"/>
    <w:rsid w:val="00B36C07"/>
    <w:rsid w:val="00B37C0F"/>
    <w:rsid w:val="00B400A4"/>
    <w:rsid w:val="00B409FC"/>
    <w:rsid w:val="00B40C05"/>
    <w:rsid w:val="00B41F0C"/>
    <w:rsid w:val="00B4220B"/>
    <w:rsid w:val="00B454C8"/>
    <w:rsid w:val="00B45C76"/>
    <w:rsid w:val="00B45F7F"/>
    <w:rsid w:val="00B45F81"/>
    <w:rsid w:val="00B46479"/>
    <w:rsid w:val="00B47D81"/>
    <w:rsid w:val="00B50B86"/>
    <w:rsid w:val="00B52122"/>
    <w:rsid w:val="00B526D0"/>
    <w:rsid w:val="00B52BB7"/>
    <w:rsid w:val="00B53D9D"/>
    <w:rsid w:val="00B54B02"/>
    <w:rsid w:val="00B5515C"/>
    <w:rsid w:val="00B563FC"/>
    <w:rsid w:val="00B62BCD"/>
    <w:rsid w:val="00B6349B"/>
    <w:rsid w:val="00B635E8"/>
    <w:rsid w:val="00B64013"/>
    <w:rsid w:val="00B64A89"/>
    <w:rsid w:val="00B64ABA"/>
    <w:rsid w:val="00B70098"/>
    <w:rsid w:val="00B717F3"/>
    <w:rsid w:val="00B735D1"/>
    <w:rsid w:val="00B73FA7"/>
    <w:rsid w:val="00B73FAB"/>
    <w:rsid w:val="00B81AF0"/>
    <w:rsid w:val="00B81D75"/>
    <w:rsid w:val="00B82C6D"/>
    <w:rsid w:val="00B83777"/>
    <w:rsid w:val="00B8406B"/>
    <w:rsid w:val="00B843BB"/>
    <w:rsid w:val="00B846B7"/>
    <w:rsid w:val="00B8579D"/>
    <w:rsid w:val="00B862CA"/>
    <w:rsid w:val="00B87038"/>
    <w:rsid w:val="00B9052F"/>
    <w:rsid w:val="00B90A24"/>
    <w:rsid w:val="00B912CC"/>
    <w:rsid w:val="00B919A9"/>
    <w:rsid w:val="00B92360"/>
    <w:rsid w:val="00B967B6"/>
    <w:rsid w:val="00B97E1F"/>
    <w:rsid w:val="00B97E3C"/>
    <w:rsid w:val="00BA056C"/>
    <w:rsid w:val="00BA1E6B"/>
    <w:rsid w:val="00BA26A7"/>
    <w:rsid w:val="00BA36DE"/>
    <w:rsid w:val="00BA525E"/>
    <w:rsid w:val="00BA615E"/>
    <w:rsid w:val="00BB0758"/>
    <w:rsid w:val="00BB07D9"/>
    <w:rsid w:val="00BB0FBB"/>
    <w:rsid w:val="00BB3164"/>
    <w:rsid w:val="00BB3FD4"/>
    <w:rsid w:val="00BB4F9B"/>
    <w:rsid w:val="00BB5FC2"/>
    <w:rsid w:val="00BC0940"/>
    <w:rsid w:val="00BC3111"/>
    <w:rsid w:val="00BC374A"/>
    <w:rsid w:val="00BC499A"/>
    <w:rsid w:val="00BC5468"/>
    <w:rsid w:val="00BC5495"/>
    <w:rsid w:val="00BC7947"/>
    <w:rsid w:val="00BC7B1C"/>
    <w:rsid w:val="00BC7D57"/>
    <w:rsid w:val="00BD0CF2"/>
    <w:rsid w:val="00BD1436"/>
    <w:rsid w:val="00BD1F59"/>
    <w:rsid w:val="00BD2A08"/>
    <w:rsid w:val="00BD4E18"/>
    <w:rsid w:val="00BD506E"/>
    <w:rsid w:val="00BD520A"/>
    <w:rsid w:val="00BD5627"/>
    <w:rsid w:val="00BD6C34"/>
    <w:rsid w:val="00BD71E8"/>
    <w:rsid w:val="00BE11CA"/>
    <w:rsid w:val="00BE11CC"/>
    <w:rsid w:val="00BE1D7B"/>
    <w:rsid w:val="00BE23C9"/>
    <w:rsid w:val="00BE3BF8"/>
    <w:rsid w:val="00BE571E"/>
    <w:rsid w:val="00BF0273"/>
    <w:rsid w:val="00BF1849"/>
    <w:rsid w:val="00BF2190"/>
    <w:rsid w:val="00BF304F"/>
    <w:rsid w:val="00BF390C"/>
    <w:rsid w:val="00BF6E7E"/>
    <w:rsid w:val="00BF6FB3"/>
    <w:rsid w:val="00C022A5"/>
    <w:rsid w:val="00C03A7F"/>
    <w:rsid w:val="00C05307"/>
    <w:rsid w:val="00C065A9"/>
    <w:rsid w:val="00C0683E"/>
    <w:rsid w:val="00C069DD"/>
    <w:rsid w:val="00C06B88"/>
    <w:rsid w:val="00C07DD4"/>
    <w:rsid w:val="00C108B6"/>
    <w:rsid w:val="00C13B42"/>
    <w:rsid w:val="00C14FBF"/>
    <w:rsid w:val="00C15534"/>
    <w:rsid w:val="00C15E29"/>
    <w:rsid w:val="00C17BCE"/>
    <w:rsid w:val="00C2093C"/>
    <w:rsid w:val="00C20E9C"/>
    <w:rsid w:val="00C229E7"/>
    <w:rsid w:val="00C23A95"/>
    <w:rsid w:val="00C23FCF"/>
    <w:rsid w:val="00C25323"/>
    <w:rsid w:val="00C2591D"/>
    <w:rsid w:val="00C25CB8"/>
    <w:rsid w:val="00C263F4"/>
    <w:rsid w:val="00C3052F"/>
    <w:rsid w:val="00C30899"/>
    <w:rsid w:val="00C31B76"/>
    <w:rsid w:val="00C31EA4"/>
    <w:rsid w:val="00C32134"/>
    <w:rsid w:val="00C323CB"/>
    <w:rsid w:val="00C32BB3"/>
    <w:rsid w:val="00C3349E"/>
    <w:rsid w:val="00C3612A"/>
    <w:rsid w:val="00C36D24"/>
    <w:rsid w:val="00C36F8A"/>
    <w:rsid w:val="00C4040F"/>
    <w:rsid w:val="00C42F25"/>
    <w:rsid w:val="00C438CE"/>
    <w:rsid w:val="00C43AE3"/>
    <w:rsid w:val="00C43DD5"/>
    <w:rsid w:val="00C44B72"/>
    <w:rsid w:val="00C4679F"/>
    <w:rsid w:val="00C468B2"/>
    <w:rsid w:val="00C47AE7"/>
    <w:rsid w:val="00C50417"/>
    <w:rsid w:val="00C51375"/>
    <w:rsid w:val="00C5310F"/>
    <w:rsid w:val="00C540F4"/>
    <w:rsid w:val="00C5436D"/>
    <w:rsid w:val="00C54494"/>
    <w:rsid w:val="00C55376"/>
    <w:rsid w:val="00C559CA"/>
    <w:rsid w:val="00C56496"/>
    <w:rsid w:val="00C565FB"/>
    <w:rsid w:val="00C57705"/>
    <w:rsid w:val="00C61B31"/>
    <w:rsid w:val="00C61BE3"/>
    <w:rsid w:val="00C623E9"/>
    <w:rsid w:val="00C62B70"/>
    <w:rsid w:val="00C64A2F"/>
    <w:rsid w:val="00C64A91"/>
    <w:rsid w:val="00C64DAB"/>
    <w:rsid w:val="00C64F7D"/>
    <w:rsid w:val="00C6538A"/>
    <w:rsid w:val="00C65B16"/>
    <w:rsid w:val="00C66826"/>
    <w:rsid w:val="00C70CE8"/>
    <w:rsid w:val="00C71E38"/>
    <w:rsid w:val="00C72451"/>
    <w:rsid w:val="00C73282"/>
    <w:rsid w:val="00C809EC"/>
    <w:rsid w:val="00C81D19"/>
    <w:rsid w:val="00C8500A"/>
    <w:rsid w:val="00C86457"/>
    <w:rsid w:val="00C866C1"/>
    <w:rsid w:val="00C86C29"/>
    <w:rsid w:val="00C87C76"/>
    <w:rsid w:val="00C87F7E"/>
    <w:rsid w:val="00C90AD1"/>
    <w:rsid w:val="00C920D2"/>
    <w:rsid w:val="00C92A05"/>
    <w:rsid w:val="00C92B85"/>
    <w:rsid w:val="00C92D39"/>
    <w:rsid w:val="00C9325E"/>
    <w:rsid w:val="00C935D3"/>
    <w:rsid w:val="00C949B8"/>
    <w:rsid w:val="00CA05AA"/>
    <w:rsid w:val="00CA0E7A"/>
    <w:rsid w:val="00CA1FBC"/>
    <w:rsid w:val="00CA216E"/>
    <w:rsid w:val="00CA3010"/>
    <w:rsid w:val="00CA66BA"/>
    <w:rsid w:val="00CA7045"/>
    <w:rsid w:val="00CA7773"/>
    <w:rsid w:val="00CB0B3C"/>
    <w:rsid w:val="00CB1582"/>
    <w:rsid w:val="00CB516E"/>
    <w:rsid w:val="00CB629D"/>
    <w:rsid w:val="00CC1172"/>
    <w:rsid w:val="00CC11B6"/>
    <w:rsid w:val="00CC333A"/>
    <w:rsid w:val="00CC44A4"/>
    <w:rsid w:val="00CC4C52"/>
    <w:rsid w:val="00CC76AB"/>
    <w:rsid w:val="00CC78C8"/>
    <w:rsid w:val="00CD095E"/>
    <w:rsid w:val="00CD1502"/>
    <w:rsid w:val="00CD1BFA"/>
    <w:rsid w:val="00CD1C07"/>
    <w:rsid w:val="00CD2924"/>
    <w:rsid w:val="00CD4519"/>
    <w:rsid w:val="00CD46F5"/>
    <w:rsid w:val="00CD67B1"/>
    <w:rsid w:val="00CE0238"/>
    <w:rsid w:val="00CE063C"/>
    <w:rsid w:val="00CE068F"/>
    <w:rsid w:val="00CE1A2C"/>
    <w:rsid w:val="00CE1FB9"/>
    <w:rsid w:val="00CE254D"/>
    <w:rsid w:val="00CE296F"/>
    <w:rsid w:val="00CE4E6A"/>
    <w:rsid w:val="00CE56EF"/>
    <w:rsid w:val="00CE6511"/>
    <w:rsid w:val="00CE717E"/>
    <w:rsid w:val="00CF044C"/>
    <w:rsid w:val="00CF0F42"/>
    <w:rsid w:val="00CF191E"/>
    <w:rsid w:val="00CF198F"/>
    <w:rsid w:val="00CF27F0"/>
    <w:rsid w:val="00CF2C3A"/>
    <w:rsid w:val="00CF5289"/>
    <w:rsid w:val="00CF57A1"/>
    <w:rsid w:val="00CF613D"/>
    <w:rsid w:val="00D01975"/>
    <w:rsid w:val="00D01C15"/>
    <w:rsid w:val="00D04D45"/>
    <w:rsid w:val="00D0609F"/>
    <w:rsid w:val="00D11D7F"/>
    <w:rsid w:val="00D13847"/>
    <w:rsid w:val="00D13D76"/>
    <w:rsid w:val="00D14947"/>
    <w:rsid w:val="00D16552"/>
    <w:rsid w:val="00D1690E"/>
    <w:rsid w:val="00D172FD"/>
    <w:rsid w:val="00D176F6"/>
    <w:rsid w:val="00D211C7"/>
    <w:rsid w:val="00D22539"/>
    <w:rsid w:val="00D22B9C"/>
    <w:rsid w:val="00D23B53"/>
    <w:rsid w:val="00D23D65"/>
    <w:rsid w:val="00D24340"/>
    <w:rsid w:val="00D2609F"/>
    <w:rsid w:val="00D267AD"/>
    <w:rsid w:val="00D27886"/>
    <w:rsid w:val="00D27C85"/>
    <w:rsid w:val="00D27E33"/>
    <w:rsid w:val="00D30EE9"/>
    <w:rsid w:val="00D319BF"/>
    <w:rsid w:val="00D3344E"/>
    <w:rsid w:val="00D33CFA"/>
    <w:rsid w:val="00D35878"/>
    <w:rsid w:val="00D3778E"/>
    <w:rsid w:val="00D37B70"/>
    <w:rsid w:val="00D37BA8"/>
    <w:rsid w:val="00D37CB5"/>
    <w:rsid w:val="00D41635"/>
    <w:rsid w:val="00D420DD"/>
    <w:rsid w:val="00D51A07"/>
    <w:rsid w:val="00D51DC8"/>
    <w:rsid w:val="00D520AF"/>
    <w:rsid w:val="00D52B61"/>
    <w:rsid w:val="00D53592"/>
    <w:rsid w:val="00D55A9A"/>
    <w:rsid w:val="00D55E22"/>
    <w:rsid w:val="00D55E7B"/>
    <w:rsid w:val="00D56FA5"/>
    <w:rsid w:val="00D5723D"/>
    <w:rsid w:val="00D60D0B"/>
    <w:rsid w:val="00D631A6"/>
    <w:rsid w:val="00D64037"/>
    <w:rsid w:val="00D64164"/>
    <w:rsid w:val="00D65A51"/>
    <w:rsid w:val="00D65C9E"/>
    <w:rsid w:val="00D66047"/>
    <w:rsid w:val="00D7060A"/>
    <w:rsid w:val="00D713DE"/>
    <w:rsid w:val="00D73F55"/>
    <w:rsid w:val="00D749DA"/>
    <w:rsid w:val="00D74B5A"/>
    <w:rsid w:val="00D76B71"/>
    <w:rsid w:val="00D80C52"/>
    <w:rsid w:val="00D80D02"/>
    <w:rsid w:val="00D81D8C"/>
    <w:rsid w:val="00D82265"/>
    <w:rsid w:val="00D82DFD"/>
    <w:rsid w:val="00D848BE"/>
    <w:rsid w:val="00D854CB"/>
    <w:rsid w:val="00D87EF5"/>
    <w:rsid w:val="00D900B2"/>
    <w:rsid w:val="00D90581"/>
    <w:rsid w:val="00D906EC"/>
    <w:rsid w:val="00D90EAA"/>
    <w:rsid w:val="00D914B8"/>
    <w:rsid w:val="00D92120"/>
    <w:rsid w:val="00D92908"/>
    <w:rsid w:val="00D94E47"/>
    <w:rsid w:val="00D95059"/>
    <w:rsid w:val="00D9616A"/>
    <w:rsid w:val="00D963DE"/>
    <w:rsid w:val="00D976C9"/>
    <w:rsid w:val="00DA0D09"/>
    <w:rsid w:val="00DA246A"/>
    <w:rsid w:val="00DA2BC9"/>
    <w:rsid w:val="00DA383F"/>
    <w:rsid w:val="00DA5812"/>
    <w:rsid w:val="00DA5BA9"/>
    <w:rsid w:val="00DA5F51"/>
    <w:rsid w:val="00DA62EB"/>
    <w:rsid w:val="00DA7A7D"/>
    <w:rsid w:val="00DA7B5E"/>
    <w:rsid w:val="00DA7D4F"/>
    <w:rsid w:val="00DA7D95"/>
    <w:rsid w:val="00DB10A5"/>
    <w:rsid w:val="00DB2216"/>
    <w:rsid w:val="00DB448A"/>
    <w:rsid w:val="00DB48B4"/>
    <w:rsid w:val="00DB4DD1"/>
    <w:rsid w:val="00DB58F6"/>
    <w:rsid w:val="00DB6DBB"/>
    <w:rsid w:val="00DB715D"/>
    <w:rsid w:val="00DB7340"/>
    <w:rsid w:val="00DC001A"/>
    <w:rsid w:val="00DC1553"/>
    <w:rsid w:val="00DC3B42"/>
    <w:rsid w:val="00DC3F11"/>
    <w:rsid w:val="00DC66E2"/>
    <w:rsid w:val="00DC7460"/>
    <w:rsid w:val="00DC7E67"/>
    <w:rsid w:val="00DD1A3E"/>
    <w:rsid w:val="00DD2CEE"/>
    <w:rsid w:val="00DD3617"/>
    <w:rsid w:val="00DD389B"/>
    <w:rsid w:val="00DD5AAE"/>
    <w:rsid w:val="00DD6264"/>
    <w:rsid w:val="00DD7465"/>
    <w:rsid w:val="00DE0464"/>
    <w:rsid w:val="00DE0C26"/>
    <w:rsid w:val="00DE14A0"/>
    <w:rsid w:val="00DE1DD6"/>
    <w:rsid w:val="00DE3218"/>
    <w:rsid w:val="00DE37CF"/>
    <w:rsid w:val="00DE4A72"/>
    <w:rsid w:val="00DE532B"/>
    <w:rsid w:val="00DF1D67"/>
    <w:rsid w:val="00DF225E"/>
    <w:rsid w:val="00DF2266"/>
    <w:rsid w:val="00DF22E1"/>
    <w:rsid w:val="00DF2A35"/>
    <w:rsid w:val="00DF38AF"/>
    <w:rsid w:val="00DF5D6F"/>
    <w:rsid w:val="00DF6CD2"/>
    <w:rsid w:val="00E00C4A"/>
    <w:rsid w:val="00E00E60"/>
    <w:rsid w:val="00E014E0"/>
    <w:rsid w:val="00E01F86"/>
    <w:rsid w:val="00E020CF"/>
    <w:rsid w:val="00E04E2C"/>
    <w:rsid w:val="00E10702"/>
    <w:rsid w:val="00E10803"/>
    <w:rsid w:val="00E11312"/>
    <w:rsid w:val="00E124FF"/>
    <w:rsid w:val="00E15F0E"/>
    <w:rsid w:val="00E174D2"/>
    <w:rsid w:val="00E17DBB"/>
    <w:rsid w:val="00E2444F"/>
    <w:rsid w:val="00E25DE2"/>
    <w:rsid w:val="00E270A0"/>
    <w:rsid w:val="00E27304"/>
    <w:rsid w:val="00E27977"/>
    <w:rsid w:val="00E27BC1"/>
    <w:rsid w:val="00E32A4D"/>
    <w:rsid w:val="00E33729"/>
    <w:rsid w:val="00E3452E"/>
    <w:rsid w:val="00E358E4"/>
    <w:rsid w:val="00E3640E"/>
    <w:rsid w:val="00E365C8"/>
    <w:rsid w:val="00E367B0"/>
    <w:rsid w:val="00E377A7"/>
    <w:rsid w:val="00E37E21"/>
    <w:rsid w:val="00E41088"/>
    <w:rsid w:val="00E4167C"/>
    <w:rsid w:val="00E42768"/>
    <w:rsid w:val="00E42C4E"/>
    <w:rsid w:val="00E42EA0"/>
    <w:rsid w:val="00E437F8"/>
    <w:rsid w:val="00E43F6A"/>
    <w:rsid w:val="00E4439F"/>
    <w:rsid w:val="00E45CA0"/>
    <w:rsid w:val="00E461C6"/>
    <w:rsid w:val="00E469F4"/>
    <w:rsid w:val="00E4724A"/>
    <w:rsid w:val="00E515A9"/>
    <w:rsid w:val="00E52A45"/>
    <w:rsid w:val="00E549FB"/>
    <w:rsid w:val="00E54AA2"/>
    <w:rsid w:val="00E56D61"/>
    <w:rsid w:val="00E61B8D"/>
    <w:rsid w:val="00E62E47"/>
    <w:rsid w:val="00E639B5"/>
    <w:rsid w:val="00E641A3"/>
    <w:rsid w:val="00E67365"/>
    <w:rsid w:val="00E677F4"/>
    <w:rsid w:val="00E70E24"/>
    <w:rsid w:val="00E70ECE"/>
    <w:rsid w:val="00E7243A"/>
    <w:rsid w:val="00E7280C"/>
    <w:rsid w:val="00E734F0"/>
    <w:rsid w:val="00E7380E"/>
    <w:rsid w:val="00E750B3"/>
    <w:rsid w:val="00E77C1C"/>
    <w:rsid w:val="00E80239"/>
    <w:rsid w:val="00E80CB7"/>
    <w:rsid w:val="00E80D57"/>
    <w:rsid w:val="00E81471"/>
    <w:rsid w:val="00E81703"/>
    <w:rsid w:val="00E81D62"/>
    <w:rsid w:val="00E8262A"/>
    <w:rsid w:val="00E84529"/>
    <w:rsid w:val="00E87054"/>
    <w:rsid w:val="00E878CB"/>
    <w:rsid w:val="00E90990"/>
    <w:rsid w:val="00E90D97"/>
    <w:rsid w:val="00E9183B"/>
    <w:rsid w:val="00E92471"/>
    <w:rsid w:val="00E92F53"/>
    <w:rsid w:val="00E93F97"/>
    <w:rsid w:val="00E94D88"/>
    <w:rsid w:val="00E95986"/>
    <w:rsid w:val="00E96270"/>
    <w:rsid w:val="00EA01C3"/>
    <w:rsid w:val="00EA06C3"/>
    <w:rsid w:val="00EA2FA9"/>
    <w:rsid w:val="00EA3393"/>
    <w:rsid w:val="00EA498A"/>
    <w:rsid w:val="00EA530C"/>
    <w:rsid w:val="00EA70E4"/>
    <w:rsid w:val="00EA7922"/>
    <w:rsid w:val="00EB06B4"/>
    <w:rsid w:val="00EB2567"/>
    <w:rsid w:val="00EB273B"/>
    <w:rsid w:val="00EB2ECB"/>
    <w:rsid w:val="00EB4FF7"/>
    <w:rsid w:val="00EB5F7D"/>
    <w:rsid w:val="00EB7B64"/>
    <w:rsid w:val="00EC045E"/>
    <w:rsid w:val="00EC19BC"/>
    <w:rsid w:val="00EC1F86"/>
    <w:rsid w:val="00EC3EE2"/>
    <w:rsid w:val="00EC56C9"/>
    <w:rsid w:val="00EC6163"/>
    <w:rsid w:val="00ED1998"/>
    <w:rsid w:val="00ED2485"/>
    <w:rsid w:val="00ED27E9"/>
    <w:rsid w:val="00ED30AD"/>
    <w:rsid w:val="00ED359F"/>
    <w:rsid w:val="00ED3E9C"/>
    <w:rsid w:val="00ED4A5E"/>
    <w:rsid w:val="00ED4A98"/>
    <w:rsid w:val="00ED5712"/>
    <w:rsid w:val="00ED6925"/>
    <w:rsid w:val="00EE09D3"/>
    <w:rsid w:val="00EE226C"/>
    <w:rsid w:val="00EE2DAE"/>
    <w:rsid w:val="00EE346E"/>
    <w:rsid w:val="00EE531E"/>
    <w:rsid w:val="00EE79B4"/>
    <w:rsid w:val="00EE7DAB"/>
    <w:rsid w:val="00EF055A"/>
    <w:rsid w:val="00EF0598"/>
    <w:rsid w:val="00EF2360"/>
    <w:rsid w:val="00EF32C1"/>
    <w:rsid w:val="00EF3C74"/>
    <w:rsid w:val="00EF672C"/>
    <w:rsid w:val="00EF6C41"/>
    <w:rsid w:val="00F00600"/>
    <w:rsid w:val="00F01584"/>
    <w:rsid w:val="00F01CB1"/>
    <w:rsid w:val="00F036D9"/>
    <w:rsid w:val="00F03CE3"/>
    <w:rsid w:val="00F06B8A"/>
    <w:rsid w:val="00F06CB9"/>
    <w:rsid w:val="00F07398"/>
    <w:rsid w:val="00F104D0"/>
    <w:rsid w:val="00F10F6F"/>
    <w:rsid w:val="00F11935"/>
    <w:rsid w:val="00F11C50"/>
    <w:rsid w:val="00F1307F"/>
    <w:rsid w:val="00F21C50"/>
    <w:rsid w:val="00F22868"/>
    <w:rsid w:val="00F22A28"/>
    <w:rsid w:val="00F22D99"/>
    <w:rsid w:val="00F23807"/>
    <w:rsid w:val="00F23A90"/>
    <w:rsid w:val="00F255E7"/>
    <w:rsid w:val="00F25A5B"/>
    <w:rsid w:val="00F27568"/>
    <w:rsid w:val="00F27FDF"/>
    <w:rsid w:val="00F30431"/>
    <w:rsid w:val="00F32630"/>
    <w:rsid w:val="00F32B41"/>
    <w:rsid w:val="00F33203"/>
    <w:rsid w:val="00F344A6"/>
    <w:rsid w:val="00F34575"/>
    <w:rsid w:val="00F34B0E"/>
    <w:rsid w:val="00F35670"/>
    <w:rsid w:val="00F37DF7"/>
    <w:rsid w:val="00F40D51"/>
    <w:rsid w:val="00F415D7"/>
    <w:rsid w:val="00F41CEA"/>
    <w:rsid w:val="00F4284C"/>
    <w:rsid w:val="00F42A75"/>
    <w:rsid w:val="00F42ADD"/>
    <w:rsid w:val="00F42E6B"/>
    <w:rsid w:val="00F433E6"/>
    <w:rsid w:val="00F43F43"/>
    <w:rsid w:val="00F444D7"/>
    <w:rsid w:val="00F45A3F"/>
    <w:rsid w:val="00F45B70"/>
    <w:rsid w:val="00F45CA4"/>
    <w:rsid w:val="00F52256"/>
    <w:rsid w:val="00F527D1"/>
    <w:rsid w:val="00F54B14"/>
    <w:rsid w:val="00F63240"/>
    <w:rsid w:val="00F63358"/>
    <w:rsid w:val="00F63D89"/>
    <w:rsid w:val="00F64234"/>
    <w:rsid w:val="00F6571F"/>
    <w:rsid w:val="00F65A20"/>
    <w:rsid w:val="00F65EDD"/>
    <w:rsid w:val="00F66B60"/>
    <w:rsid w:val="00F80520"/>
    <w:rsid w:val="00F81B55"/>
    <w:rsid w:val="00F8344E"/>
    <w:rsid w:val="00F84398"/>
    <w:rsid w:val="00F847EC"/>
    <w:rsid w:val="00F849E9"/>
    <w:rsid w:val="00F863FD"/>
    <w:rsid w:val="00F8739A"/>
    <w:rsid w:val="00F90D3C"/>
    <w:rsid w:val="00F9333F"/>
    <w:rsid w:val="00F94B5D"/>
    <w:rsid w:val="00F94D62"/>
    <w:rsid w:val="00F9562E"/>
    <w:rsid w:val="00F964BB"/>
    <w:rsid w:val="00F970E2"/>
    <w:rsid w:val="00F974B0"/>
    <w:rsid w:val="00F97E42"/>
    <w:rsid w:val="00FA2BE8"/>
    <w:rsid w:val="00FA2CE2"/>
    <w:rsid w:val="00FA2F44"/>
    <w:rsid w:val="00FA6BBB"/>
    <w:rsid w:val="00FB1E02"/>
    <w:rsid w:val="00FB2120"/>
    <w:rsid w:val="00FB2135"/>
    <w:rsid w:val="00FB39D4"/>
    <w:rsid w:val="00FB403F"/>
    <w:rsid w:val="00FB604D"/>
    <w:rsid w:val="00FB67E2"/>
    <w:rsid w:val="00FC17A8"/>
    <w:rsid w:val="00FC2373"/>
    <w:rsid w:val="00FC2DC7"/>
    <w:rsid w:val="00FC2E26"/>
    <w:rsid w:val="00FC355D"/>
    <w:rsid w:val="00FC3B12"/>
    <w:rsid w:val="00FC589F"/>
    <w:rsid w:val="00FC59FB"/>
    <w:rsid w:val="00FC6F8C"/>
    <w:rsid w:val="00FD0271"/>
    <w:rsid w:val="00FD2C47"/>
    <w:rsid w:val="00FD4163"/>
    <w:rsid w:val="00FD424F"/>
    <w:rsid w:val="00FD5BCC"/>
    <w:rsid w:val="00FD79BB"/>
    <w:rsid w:val="00FE16AF"/>
    <w:rsid w:val="00FE3FBA"/>
    <w:rsid w:val="00FE41DA"/>
    <w:rsid w:val="00FF1260"/>
    <w:rsid w:val="00FF16E7"/>
    <w:rsid w:val="00FF25C9"/>
    <w:rsid w:val="00FF2641"/>
    <w:rsid w:val="00FF2FFB"/>
    <w:rsid w:val="00FF5486"/>
    <w:rsid w:val="00F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99610"/>
  <w15:chartTrackingRefBased/>
  <w15:docId w15:val="{7C23E808-1B7A-4259-8B62-C75361D4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9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D19"/>
    <w:pPr>
      <w:spacing w:after="240" w:line="360" w:lineRule="atLeast"/>
      <w:jc w:val="both"/>
    </w:pPr>
    <w:rPr>
      <w:rFonts w:ascii="Arial" w:eastAsia="MS Mincho" w:hAnsi="Arial"/>
      <w:sz w:val="20"/>
    </w:rPr>
  </w:style>
  <w:style w:type="paragraph" w:styleId="Heading1">
    <w:name w:val="heading 1"/>
    <w:basedOn w:val="Normal"/>
    <w:next w:val="Normal"/>
    <w:link w:val="Heading1Char"/>
    <w:uiPriority w:val="39"/>
    <w:semiHidden/>
    <w:qFormat/>
    <w:rsid w:val="00D55E7B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39"/>
    <w:semiHidden/>
    <w:qFormat/>
    <w:rsid w:val="00D55E7B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9"/>
    <w:semiHidden/>
    <w:qFormat/>
    <w:rsid w:val="00D55E7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39"/>
    <w:semiHidden/>
    <w:qFormat/>
    <w:rsid w:val="00D55E7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39"/>
    <w:semiHidden/>
    <w:qFormat/>
    <w:rsid w:val="00D55E7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39"/>
    <w:semiHidden/>
    <w:qFormat/>
    <w:rsid w:val="00D55E7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39"/>
    <w:semiHidden/>
    <w:qFormat/>
    <w:rsid w:val="00D55E7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39"/>
    <w:semiHidden/>
    <w:qFormat/>
    <w:rsid w:val="00D55E7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39"/>
    <w:semiHidden/>
    <w:qFormat/>
    <w:rsid w:val="00D55E7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semiHidden/>
    <w:qFormat/>
    <w:rsid w:val="007B34A3"/>
    <w:pPr>
      <w:ind w:left="720"/>
    </w:pPr>
  </w:style>
  <w:style w:type="paragraph" w:customStyle="1" w:styleId="Level1Number">
    <w:name w:val="Level 1 Number"/>
    <w:basedOn w:val="ListParagraph"/>
    <w:uiPriority w:val="1"/>
    <w:qFormat/>
    <w:rsid w:val="00513B1C"/>
    <w:pPr>
      <w:numPr>
        <w:numId w:val="68"/>
      </w:numPr>
    </w:pPr>
  </w:style>
  <w:style w:type="paragraph" w:customStyle="1" w:styleId="Level2Number">
    <w:name w:val="Level 2 Number"/>
    <w:basedOn w:val="ListParagraph"/>
    <w:link w:val="Level2NumberChar"/>
    <w:uiPriority w:val="1"/>
    <w:qFormat/>
    <w:rsid w:val="00BF6E7E"/>
    <w:pPr>
      <w:numPr>
        <w:ilvl w:val="1"/>
        <w:numId w:val="68"/>
      </w:numPr>
      <w:tabs>
        <w:tab w:val="clear" w:pos="992"/>
        <w:tab w:val="left" w:pos="993"/>
      </w:tabs>
    </w:pPr>
  </w:style>
  <w:style w:type="paragraph" w:customStyle="1" w:styleId="Level3Number">
    <w:name w:val="Level 3 Number"/>
    <w:basedOn w:val="ListParagraph"/>
    <w:uiPriority w:val="1"/>
    <w:qFormat/>
    <w:rsid w:val="00BF6E7E"/>
    <w:pPr>
      <w:numPr>
        <w:ilvl w:val="2"/>
        <w:numId w:val="68"/>
      </w:numPr>
      <w:tabs>
        <w:tab w:val="left" w:pos="1843"/>
      </w:tabs>
    </w:pPr>
  </w:style>
  <w:style w:type="paragraph" w:customStyle="1" w:styleId="Level4Number">
    <w:name w:val="Level 4 Number"/>
    <w:basedOn w:val="ListParagraph"/>
    <w:uiPriority w:val="1"/>
    <w:qFormat/>
    <w:rsid w:val="00BF6E7E"/>
    <w:pPr>
      <w:numPr>
        <w:ilvl w:val="3"/>
        <w:numId w:val="68"/>
      </w:numPr>
      <w:tabs>
        <w:tab w:val="left" w:pos="2835"/>
      </w:tabs>
    </w:pPr>
  </w:style>
  <w:style w:type="paragraph" w:customStyle="1" w:styleId="Level5Number">
    <w:name w:val="Level 5 Number"/>
    <w:basedOn w:val="ListParagraph"/>
    <w:uiPriority w:val="1"/>
    <w:qFormat/>
    <w:rsid w:val="00B81D75"/>
    <w:pPr>
      <w:numPr>
        <w:ilvl w:val="4"/>
        <w:numId w:val="68"/>
      </w:numPr>
    </w:pPr>
  </w:style>
  <w:style w:type="paragraph" w:customStyle="1" w:styleId="Level6Number">
    <w:name w:val="Level 6 Number"/>
    <w:basedOn w:val="ListParagraph"/>
    <w:uiPriority w:val="1"/>
    <w:qFormat/>
    <w:rsid w:val="00B81D75"/>
    <w:pPr>
      <w:numPr>
        <w:ilvl w:val="5"/>
        <w:numId w:val="68"/>
      </w:numPr>
      <w:tabs>
        <w:tab w:val="clear" w:pos="5670"/>
        <w:tab w:val="num" w:pos="360"/>
      </w:tabs>
      <w:ind w:left="720" w:firstLine="0"/>
    </w:pPr>
  </w:style>
  <w:style w:type="paragraph" w:styleId="NoSpacing">
    <w:name w:val="No Spacing"/>
    <w:uiPriority w:val="99"/>
    <w:semiHidden/>
    <w:qFormat/>
    <w:rsid w:val="0084269D"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qFormat/>
    <w:rsid w:val="0084269D"/>
    <w:rPr>
      <w:i/>
      <w:iCs/>
    </w:rPr>
  </w:style>
  <w:style w:type="paragraph" w:customStyle="1" w:styleId="Level1Unnumbered">
    <w:name w:val="Level 1 Unnumbered"/>
    <w:basedOn w:val="Normal"/>
    <w:uiPriority w:val="2"/>
    <w:qFormat/>
    <w:rsid w:val="00EB7B64"/>
    <w:pPr>
      <w:numPr>
        <w:ilvl w:val="1"/>
        <w:numId w:val="72"/>
      </w:numPr>
    </w:pPr>
  </w:style>
  <w:style w:type="paragraph" w:customStyle="1" w:styleId="Level2Unnumbered">
    <w:name w:val="Level 2 Unnumbered"/>
    <w:basedOn w:val="Normal"/>
    <w:uiPriority w:val="2"/>
    <w:qFormat/>
    <w:rsid w:val="00B81D75"/>
    <w:pPr>
      <w:numPr>
        <w:ilvl w:val="2"/>
        <w:numId w:val="72"/>
      </w:numPr>
    </w:pPr>
  </w:style>
  <w:style w:type="paragraph" w:customStyle="1" w:styleId="Level3Unnumbered">
    <w:name w:val="Level 3 Unnumbered"/>
    <w:basedOn w:val="Normal"/>
    <w:uiPriority w:val="2"/>
    <w:qFormat/>
    <w:rsid w:val="00991AE2"/>
    <w:pPr>
      <w:numPr>
        <w:ilvl w:val="3"/>
        <w:numId w:val="72"/>
      </w:numPr>
      <w:tabs>
        <w:tab w:val="clear" w:pos="1701"/>
        <w:tab w:val="num" w:pos="1843"/>
      </w:tabs>
      <w:ind w:left="1843"/>
    </w:pPr>
  </w:style>
  <w:style w:type="paragraph" w:customStyle="1" w:styleId="Level4Unnumbered">
    <w:name w:val="Level 4 Unnumbered"/>
    <w:basedOn w:val="Normal"/>
    <w:uiPriority w:val="2"/>
    <w:qFormat/>
    <w:rsid w:val="00B81D75"/>
    <w:pPr>
      <w:numPr>
        <w:ilvl w:val="4"/>
        <w:numId w:val="72"/>
      </w:numPr>
    </w:pPr>
  </w:style>
  <w:style w:type="paragraph" w:customStyle="1" w:styleId="Level5Unnumbered">
    <w:name w:val="Level 5 Unnumbered"/>
    <w:basedOn w:val="Normal"/>
    <w:uiPriority w:val="2"/>
    <w:qFormat/>
    <w:rsid w:val="00815294"/>
    <w:pPr>
      <w:numPr>
        <w:ilvl w:val="5"/>
        <w:numId w:val="72"/>
      </w:numPr>
      <w:tabs>
        <w:tab w:val="clear" w:pos="3969"/>
        <w:tab w:val="num" w:pos="4111"/>
      </w:tabs>
      <w:ind w:left="4111"/>
    </w:pPr>
  </w:style>
  <w:style w:type="paragraph" w:customStyle="1" w:styleId="Level6Unnumbered">
    <w:name w:val="Level 6 Unnumbered"/>
    <w:basedOn w:val="Normal"/>
    <w:uiPriority w:val="2"/>
    <w:qFormat/>
    <w:rsid w:val="00B81D75"/>
    <w:pPr>
      <w:numPr>
        <w:ilvl w:val="6"/>
        <w:numId w:val="72"/>
      </w:numPr>
    </w:pPr>
  </w:style>
  <w:style w:type="paragraph" w:customStyle="1" w:styleId="Level1">
    <w:name w:val="Level 1"/>
    <w:basedOn w:val="Normal"/>
    <w:semiHidden/>
    <w:qFormat/>
    <w:rsid w:val="00E43F6A"/>
    <w:pPr>
      <w:numPr>
        <w:numId w:val="2"/>
      </w:numPr>
      <w:outlineLvl w:val="0"/>
    </w:pPr>
    <w:rPr>
      <w:rFonts w:ascii="Verdana" w:eastAsia="Times New Roman" w:hAnsi="Verdana" w:cs="Times New Roman"/>
      <w:sz w:val="18"/>
      <w:szCs w:val="18"/>
      <w:lang w:val="en-GB" w:eastAsia="zh-CN"/>
    </w:rPr>
  </w:style>
  <w:style w:type="table" w:styleId="LightShading">
    <w:name w:val="Light Shading"/>
    <w:basedOn w:val="TableNormal"/>
    <w:uiPriority w:val="60"/>
    <w:rsid w:val="00DA38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DA38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ableGrid">
    <w:name w:val="Table Grid"/>
    <w:basedOn w:val="TableNormal"/>
    <w:uiPriority w:val="59"/>
    <w:rsid w:val="00345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2">
    <w:name w:val="Level 2"/>
    <w:basedOn w:val="Normal"/>
    <w:link w:val="Level2Char"/>
    <w:semiHidden/>
    <w:qFormat/>
    <w:rsid w:val="00E43F6A"/>
    <w:pPr>
      <w:numPr>
        <w:ilvl w:val="3"/>
        <w:numId w:val="2"/>
      </w:numPr>
      <w:tabs>
        <w:tab w:val="clear" w:pos="3119"/>
        <w:tab w:val="num" w:pos="851"/>
      </w:tabs>
      <w:ind w:left="851" w:hanging="851"/>
      <w:outlineLvl w:val="1"/>
    </w:pPr>
    <w:rPr>
      <w:rFonts w:ascii="Verdana" w:eastAsia="Times New Roman" w:hAnsi="Verdana" w:cs="Times New Roman"/>
      <w:sz w:val="18"/>
      <w:szCs w:val="18"/>
      <w:lang w:val="en-GB" w:eastAsia="zh-CN"/>
    </w:rPr>
  </w:style>
  <w:style w:type="table" w:styleId="LightShading-Accent5">
    <w:name w:val="Light Shading Accent 5"/>
    <w:basedOn w:val="TableNormal"/>
    <w:uiPriority w:val="60"/>
    <w:rsid w:val="00DA38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ableGrid1">
    <w:name w:val="Table Grid 1"/>
    <w:basedOn w:val="TableNormal"/>
    <w:uiPriority w:val="99"/>
    <w:semiHidden/>
    <w:unhideWhenUsed/>
    <w:rsid w:val="00345F2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Level2Char">
    <w:name w:val="Level 2 Char"/>
    <w:link w:val="Level2"/>
    <w:semiHidden/>
    <w:rsid w:val="000925D5"/>
    <w:rPr>
      <w:rFonts w:ascii="Verdana" w:eastAsia="Times New Roman" w:hAnsi="Verdana" w:cs="Times New Roman"/>
      <w:sz w:val="18"/>
      <w:szCs w:val="18"/>
      <w:lang w:val="en-GB" w:eastAsia="zh-CN"/>
    </w:rPr>
  </w:style>
  <w:style w:type="paragraph" w:customStyle="1" w:styleId="Level3">
    <w:name w:val="Level 3"/>
    <w:basedOn w:val="Normal"/>
    <w:semiHidden/>
    <w:qFormat/>
    <w:rsid w:val="00E43F6A"/>
    <w:pPr>
      <w:numPr>
        <w:ilvl w:val="2"/>
        <w:numId w:val="2"/>
      </w:numPr>
      <w:outlineLvl w:val="2"/>
    </w:pPr>
    <w:rPr>
      <w:rFonts w:ascii="Verdana" w:eastAsia="Times New Roman" w:hAnsi="Verdana" w:cs="Times New Roman"/>
      <w:sz w:val="18"/>
      <w:szCs w:val="18"/>
      <w:lang w:val="en-GB" w:eastAsia="zh-CN"/>
    </w:rPr>
  </w:style>
  <w:style w:type="paragraph" w:customStyle="1" w:styleId="Level5">
    <w:name w:val="Level 5"/>
    <w:basedOn w:val="Normal"/>
    <w:semiHidden/>
    <w:qFormat/>
    <w:rsid w:val="00E43F6A"/>
    <w:pPr>
      <w:numPr>
        <w:ilvl w:val="4"/>
        <w:numId w:val="2"/>
      </w:numPr>
      <w:outlineLvl w:val="4"/>
    </w:pPr>
    <w:rPr>
      <w:rFonts w:ascii="Verdana" w:eastAsia="Times New Roman" w:hAnsi="Verdana" w:cs="Times New Roman"/>
      <w:sz w:val="18"/>
      <w:szCs w:val="18"/>
      <w:lang w:val="en-GB"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F40D51"/>
    <w:pPr>
      <w:tabs>
        <w:tab w:val="left" w:pos="880"/>
        <w:tab w:val="right" w:leader="dot" w:pos="9191"/>
      </w:tabs>
      <w:spacing w:after="120"/>
    </w:pPr>
    <w:rPr>
      <w:rFonts w:eastAsiaTheme="minorEastAsia" w:cs="Arial"/>
      <w:noProof/>
      <w:lang w:eastAsia="en-ZA"/>
    </w:rPr>
  </w:style>
  <w:style w:type="paragraph" w:styleId="TOC3">
    <w:name w:val="toc 3"/>
    <w:basedOn w:val="Normal"/>
    <w:next w:val="Normal"/>
    <w:autoRedefine/>
    <w:uiPriority w:val="39"/>
    <w:unhideWhenUsed/>
    <w:rsid w:val="00F40D51"/>
    <w:pPr>
      <w:tabs>
        <w:tab w:val="left" w:pos="1320"/>
        <w:tab w:val="right" w:leader="dot" w:pos="9191"/>
      </w:tabs>
      <w:spacing w:after="120"/>
    </w:pPr>
    <w:rPr>
      <w:rFonts w:cs="Arial"/>
      <w:noProof/>
    </w:rPr>
  </w:style>
  <w:style w:type="character" w:customStyle="1" w:styleId="Heading1Char">
    <w:name w:val="Heading 1 Char"/>
    <w:basedOn w:val="DefaultParagraphFont"/>
    <w:link w:val="Heading1"/>
    <w:uiPriority w:val="39"/>
    <w:semiHidden/>
    <w:rsid w:val="00832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39"/>
    <w:semiHidden/>
    <w:rsid w:val="00832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39"/>
    <w:semiHidden/>
    <w:rsid w:val="0083299B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39"/>
    <w:semiHidden/>
    <w:rsid w:val="0083299B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39"/>
    <w:semiHidden/>
    <w:rsid w:val="0083299B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39"/>
    <w:semiHidden/>
    <w:rsid w:val="0083299B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39"/>
    <w:semiHidden/>
    <w:rsid w:val="008329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39"/>
    <w:semiHidden/>
    <w:rsid w:val="0083299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39"/>
    <w:semiHidden/>
    <w:rsid w:val="008329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rsid w:val="00DE046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73DC"/>
    <w:rPr>
      <w:rFonts w:ascii="Avenir Book" w:hAnsi="Avenir Book"/>
      <w:sz w:val="24"/>
    </w:rPr>
  </w:style>
  <w:style w:type="paragraph" w:styleId="Footer">
    <w:name w:val="footer"/>
    <w:basedOn w:val="Normal"/>
    <w:link w:val="FooterChar"/>
    <w:uiPriority w:val="99"/>
    <w:semiHidden/>
    <w:rsid w:val="00DE046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25D5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86606D"/>
    <w:rPr>
      <w:color w:val="0000FF" w:themeColor="hyperlink"/>
      <w:u w:val="single"/>
    </w:rPr>
  </w:style>
  <w:style w:type="paragraph" w:styleId="TOC1">
    <w:name w:val="toc 1"/>
    <w:basedOn w:val="TOC8"/>
    <w:next w:val="Normal"/>
    <w:autoRedefine/>
    <w:uiPriority w:val="39"/>
    <w:unhideWhenUsed/>
    <w:rsid w:val="006403C9"/>
    <w:pPr>
      <w:tabs>
        <w:tab w:val="clear" w:pos="9191"/>
        <w:tab w:val="left" w:pos="426"/>
        <w:tab w:val="right" w:leader="dot" w:pos="9214"/>
      </w:tabs>
    </w:pPr>
  </w:style>
  <w:style w:type="numbering" w:customStyle="1" w:styleId="MyStyles">
    <w:name w:val="MyStyles"/>
    <w:uiPriority w:val="99"/>
    <w:rsid w:val="006E6857"/>
    <w:pPr>
      <w:numPr>
        <w:numId w:val="3"/>
      </w:numPr>
    </w:pPr>
  </w:style>
  <w:style w:type="paragraph" w:customStyle="1" w:styleId="Level1NumberedHeadingBOLDCAPS">
    <w:name w:val="Level 1 Numbered Heading BOLD CAPS"/>
    <w:basedOn w:val="Level1Number"/>
    <w:next w:val="Level2Number"/>
    <w:uiPriority w:val="3"/>
    <w:qFormat/>
    <w:rsid w:val="00EA530C"/>
    <w:pPr>
      <w:keepNext/>
      <w:outlineLvl w:val="0"/>
    </w:pPr>
    <w:rPr>
      <w:rFonts w:ascii="Arial Bold" w:hAnsi="Arial Bold"/>
      <w:b/>
      <w:bCs/>
      <w:caps/>
    </w:rPr>
  </w:style>
  <w:style w:type="paragraph" w:customStyle="1" w:styleId="Level1NumberedHeadingBOLDCAPSTOC">
    <w:name w:val="Level 1 Numbered Heading BOLDCAPS TOC"/>
    <w:basedOn w:val="Level1Number"/>
    <w:next w:val="Level2Number"/>
    <w:uiPriority w:val="1"/>
    <w:semiHidden/>
    <w:qFormat/>
    <w:rsid w:val="006E4095"/>
    <w:pPr>
      <w:keepNext/>
      <w:outlineLvl w:val="0"/>
    </w:pPr>
    <w:rPr>
      <w:b/>
      <w:caps/>
    </w:rPr>
  </w:style>
  <w:style w:type="paragraph" w:customStyle="1" w:styleId="Level1NumberedHeadingBOLDITALICSTOC">
    <w:name w:val="Level 1 Numbered Heading BOLDITALICS TOC"/>
    <w:basedOn w:val="Level1Number"/>
    <w:next w:val="Level2Number"/>
    <w:uiPriority w:val="1"/>
    <w:semiHidden/>
    <w:qFormat/>
    <w:rsid w:val="00DC1553"/>
    <w:pPr>
      <w:keepNext/>
      <w:outlineLvl w:val="0"/>
    </w:pPr>
    <w:rPr>
      <w:b/>
      <w:i/>
    </w:rPr>
  </w:style>
  <w:style w:type="paragraph" w:styleId="TOC4">
    <w:name w:val="toc 4"/>
    <w:basedOn w:val="Normal"/>
    <w:next w:val="Normal"/>
    <w:autoRedefine/>
    <w:uiPriority w:val="39"/>
    <w:unhideWhenUsed/>
    <w:rsid w:val="00736DDB"/>
    <w:pPr>
      <w:tabs>
        <w:tab w:val="left" w:pos="1760"/>
        <w:tab w:val="right" w:leader="dot" w:pos="9191"/>
      </w:tabs>
      <w:spacing w:after="120"/>
    </w:pPr>
    <w:rPr>
      <w:noProof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79E5"/>
    <w:pPr>
      <w:numPr>
        <w:numId w:val="0"/>
      </w:numPr>
      <w:spacing w:line="276" w:lineRule="auto"/>
      <w:jc w:val="left"/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rsid w:val="003A79E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9E5"/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A79E5"/>
    <w:pPr>
      <w:spacing w:after="0"/>
      <w:ind w:left="220" w:hanging="220"/>
    </w:pPr>
  </w:style>
  <w:style w:type="paragraph" w:customStyle="1" w:styleId="Level1NumberedHeadingBOLDUNDERLINETOC">
    <w:name w:val="Level 1 Numbered Heading BOLDUNDERLINE TOC"/>
    <w:basedOn w:val="Level1Number"/>
    <w:next w:val="Level2Number"/>
    <w:uiPriority w:val="1"/>
    <w:semiHidden/>
    <w:qFormat/>
    <w:rsid w:val="009A36FB"/>
    <w:pPr>
      <w:keepNext/>
      <w:outlineLvl w:val="0"/>
    </w:pPr>
    <w:rPr>
      <w:b/>
      <w:u w:val="single"/>
    </w:rPr>
  </w:style>
  <w:style w:type="paragraph" w:customStyle="1" w:styleId="Level2NumberedHeadingUND">
    <w:name w:val="Level 2 Numbered Heading UND"/>
    <w:basedOn w:val="Level2Number"/>
    <w:next w:val="Level3Number"/>
    <w:uiPriority w:val="3"/>
    <w:qFormat/>
    <w:rsid w:val="00691743"/>
    <w:pPr>
      <w:keepNext/>
      <w:outlineLvl w:val="1"/>
    </w:pPr>
    <w:rPr>
      <w:u w:val="single"/>
    </w:rPr>
  </w:style>
  <w:style w:type="paragraph" w:customStyle="1" w:styleId="Level0UnnumberedHeading">
    <w:name w:val="Level 0 Unnumbered Heading"/>
    <w:basedOn w:val="Level0CenterHeading"/>
    <w:next w:val="Normal"/>
    <w:uiPriority w:val="4"/>
    <w:rsid w:val="007D63C1"/>
    <w:pPr>
      <w:jc w:val="both"/>
    </w:pPr>
    <w:rPr>
      <w:bCs w:val="0"/>
    </w:rPr>
  </w:style>
  <w:style w:type="paragraph" w:customStyle="1" w:styleId="SectionATOC">
    <w:name w:val="Section A TOC"/>
    <w:basedOn w:val="Normal"/>
    <w:next w:val="Normal"/>
    <w:uiPriority w:val="6"/>
    <w:semiHidden/>
    <w:rsid w:val="001049CD"/>
    <w:pPr>
      <w:keepNext/>
      <w:numPr>
        <w:numId w:val="4"/>
      </w:numPr>
      <w:jc w:val="center"/>
      <w:outlineLvl w:val="0"/>
    </w:pPr>
    <w:rPr>
      <w:b/>
    </w:rPr>
  </w:style>
  <w:style w:type="paragraph" w:customStyle="1" w:styleId="Section1TOC">
    <w:name w:val="Section 1 TOC"/>
    <w:basedOn w:val="Normal"/>
    <w:next w:val="Normal"/>
    <w:uiPriority w:val="6"/>
    <w:semiHidden/>
    <w:qFormat/>
    <w:rsid w:val="001049CD"/>
    <w:pPr>
      <w:keepNext/>
      <w:numPr>
        <w:numId w:val="5"/>
      </w:numPr>
      <w:ind w:left="0" w:firstLine="0"/>
      <w:jc w:val="center"/>
      <w:outlineLvl w:val="0"/>
    </w:pPr>
    <w:rPr>
      <w:b/>
    </w:rPr>
  </w:style>
  <w:style w:type="paragraph" w:customStyle="1" w:styleId="PartATOC">
    <w:name w:val="Part A TOC"/>
    <w:basedOn w:val="Normal"/>
    <w:next w:val="Normal"/>
    <w:uiPriority w:val="6"/>
    <w:semiHidden/>
    <w:qFormat/>
    <w:rsid w:val="001049CD"/>
    <w:pPr>
      <w:keepNext/>
      <w:numPr>
        <w:numId w:val="6"/>
      </w:numPr>
      <w:jc w:val="center"/>
      <w:outlineLvl w:val="0"/>
    </w:pPr>
    <w:rPr>
      <w:b/>
    </w:rPr>
  </w:style>
  <w:style w:type="paragraph" w:customStyle="1" w:styleId="Part1TOC">
    <w:name w:val="Part 1 TOC"/>
    <w:basedOn w:val="Normal"/>
    <w:next w:val="Normal"/>
    <w:uiPriority w:val="6"/>
    <w:semiHidden/>
    <w:rsid w:val="001049CD"/>
    <w:pPr>
      <w:keepNext/>
      <w:numPr>
        <w:numId w:val="7"/>
      </w:numPr>
      <w:ind w:left="0" w:firstLine="0"/>
      <w:jc w:val="center"/>
      <w:outlineLvl w:val="0"/>
    </w:pPr>
    <w:rPr>
      <w:b/>
    </w:rPr>
  </w:style>
  <w:style w:type="paragraph" w:customStyle="1" w:styleId="ChapterATOC">
    <w:name w:val="Chapter A TOC"/>
    <w:basedOn w:val="Normal"/>
    <w:next w:val="Normal"/>
    <w:uiPriority w:val="6"/>
    <w:semiHidden/>
    <w:qFormat/>
    <w:rsid w:val="001049CD"/>
    <w:pPr>
      <w:keepNext/>
      <w:numPr>
        <w:numId w:val="8"/>
      </w:numPr>
      <w:ind w:left="0" w:firstLine="0"/>
      <w:jc w:val="center"/>
      <w:outlineLvl w:val="0"/>
    </w:pPr>
    <w:rPr>
      <w:b/>
    </w:rPr>
  </w:style>
  <w:style w:type="paragraph" w:customStyle="1" w:styleId="Chapter1TOC">
    <w:name w:val="Chapter 1 TOC"/>
    <w:basedOn w:val="Normal"/>
    <w:next w:val="Normal"/>
    <w:uiPriority w:val="6"/>
    <w:semiHidden/>
    <w:qFormat/>
    <w:rsid w:val="001049CD"/>
    <w:pPr>
      <w:keepNext/>
      <w:numPr>
        <w:numId w:val="9"/>
      </w:numPr>
      <w:ind w:left="0" w:firstLine="0"/>
      <w:jc w:val="center"/>
      <w:outlineLvl w:val="0"/>
    </w:pPr>
    <w:rPr>
      <w:b/>
    </w:rPr>
  </w:style>
  <w:style w:type="paragraph" w:customStyle="1" w:styleId="AnnexeAquotes">
    <w:name w:val="Annexe A quotes"/>
    <w:basedOn w:val="Normal"/>
    <w:next w:val="Normal"/>
    <w:uiPriority w:val="8"/>
    <w:semiHidden/>
    <w:rsid w:val="000036D7"/>
    <w:pPr>
      <w:keepNext/>
      <w:pageBreakBefore/>
      <w:numPr>
        <w:numId w:val="55"/>
      </w:numPr>
      <w:ind w:left="0" w:firstLine="0"/>
      <w:outlineLvl w:val="7"/>
    </w:pPr>
    <w:rPr>
      <w:b/>
    </w:rPr>
  </w:style>
  <w:style w:type="paragraph" w:customStyle="1" w:styleId="AnnexeAquotessub">
    <w:name w:val="Annexe A quotes sub"/>
    <w:basedOn w:val="AnnexeAquotes"/>
    <w:next w:val="Normal"/>
    <w:uiPriority w:val="8"/>
    <w:semiHidden/>
    <w:rsid w:val="000036D7"/>
    <w:pPr>
      <w:numPr>
        <w:ilvl w:val="1"/>
      </w:numPr>
      <w:ind w:left="0" w:firstLine="0"/>
      <w:outlineLvl w:val="8"/>
    </w:pPr>
  </w:style>
  <w:style w:type="paragraph" w:customStyle="1" w:styleId="Annexe1quotes0">
    <w:name w:val="Annexe 1 quotes"/>
    <w:basedOn w:val="Normal"/>
    <w:next w:val="Normal"/>
    <w:uiPriority w:val="10"/>
    <w:semiHidden/>
    <w:rsid w:val="000036D7"/>
    <w:pPr>
      <w:keepNext/>
      <w:pageBreakBefore/>
      <w:numPr>
        <w:numId w:val="53"/>
      </w:numPr>
      <w:ind w:left="0" w:firstLine="0"/>
      <w:outlineLvl w:val="7"/>
    </w:pPr>
    <w:rPr>
      <w:b/>
    </w:rPr>
  </w:style>
  <w:style w:type="paragraph" w:customStyle="1" w:styleId="Annexe1quotessub">
    <w:name w:val="Annexe 1 quotes sub"/>
    <w:basedOn w:val="Annexe1quotes0"/>
    <w:next w:val="Normal"/>
    <w:uiPriority w:val="10"/>
    <w:semiHidden/>
    <w:rsid w:val="000036D7"/>
    <w:pPr>
      <w:numPr>
        <w:ilvl w:val="1"/>
      </w:numPr>
      <w:ind w:left="0" w:firstLine="0"/>
      <w:outlineLvl w:val="8"/>
    </w:pPr>
  </w:style>
  <w:style w:type="paragraph" w:customStyle="1" w:styleId="AnnexAquotes0">
    <w:name w:val="Annex A quotes"/>
    <w:basedOn w:val="Normal"/>
    <w:next w:val="Normal"/>
    <w:uiPriority w:val="17"/>
    <w:semiHidden/>
    <w:rsid w:val="004D51AF"/>
    <w:pPr>
      <w:keepNext/>
      <w:pageBreakBefore/>
      <w:numPr>
        <w:numId w:val="57"/>
      </w:numPr>
      <w:outlineLvl w:val="7"/>
    </w:pPr>
    <w:rPr>
      <w:b/>
    </w:rPr>
  </w:style>
  <w:style w:type="paragraph" w:customStyle="1" w:styleId="AnnexAquotessub">
    <w:name w:val="Annex A quotes sub"/>
    <w:basedOn w:val="AnnexAquotes0"/>
    <w:next w:val="Normal"/>
    <w:uiPriority w:val="17"/>
    <w:semiHidden/>
    <w:rsid w:val="004D51AF"/>
    <w:pPr>
      <w:numPr>
        <w:ilvl w:val="1"/>
      </w:numPr>
      <w:ind w:left="0" w:firstLine="0"/>
      <w:outlineLvl w:val="8"/>
    </w:pPr>
  </w:style>
  <w:style w:type="paragraph" w:customStyle="1" w:styleId="Annex1quotes0">
    <w:name w:val="Annex 1 quotes"/>
    <w:basedOn w:val="ListParagraph"/>
    <w:next w:val="Normal"/>
    <w:uiPriority w:val="18"/>
    <w:semiHidden/>
    <w:rsid w:val="004D51AF"/>
    <w:pPr>
      <w:pageBreakBefore/>
      <w:numPr>
        <w:numId w:val="56"/>
      </w:numPr>
      <w:outlineLvl w:val="7"/>
    </w:pPr>
    <w:rPr>
      <w:b/>
    </w:rPr>
  </w:style>
  <w:style w:type="paragraph" w:customStyle="1" w:styleId="Annex1quotessub">
    <w:name w:val="Annex 1 quotes sub"/>
    <w:basedOn w:val="Annex1quotes0"/>
    <w:next w:val="Normal"/>
    <w:uiPriority w:val="18"/>
    <w:semiHidden/>
    <w:rsid w:val="004D51AF"/>
    <w:pPr>
      <w:numPr>
        <w:ilvl w:val="1"/>
      </w:numPr>
      <w:ind w:left="0" w:firstLine="0"/>
      <w:outlineLvl w:val="8"/>
    </w:pPr>
  </w:style>
  <w:style w:type="paragraph" w:customStyle="1" w:styleId="AnnexureAquotes">
    <w:name w:val="Annexure A quotes"/>
    <w:basedOn w:val="Normal"/>
    <w:next w:val="Normal"/>
    <w:uiPriority w:val="12"/>
    <w:semiHidden/>
    <w:rsid w:val="00BE571E"/>
    <w:pPr>
      <w:keepNext/>
      <w:pageBreakBefore/>
      <w:numPr>
        <w:numId w:val="51"/>
      </w:numPr>
      <w:outlineLvl w:val="7"/>
    </w:pPr>
    <w:rPr>
      <w:b/>
    </w:rPr>
  </w:style>
  <w:style w:type="paragraph" w:customStyle="1" w:styleId="AnnexureAquotessub">
    <w:name w:val="Annexure A quotes sub"/>
    <w:basedOn w:val="AnnexureAquotes"/>
    <w:next w:val="Normal"/>
    <w:uiPriority w:val="12"/>
    <w:semiHidden/>
    <w:rsid w:val="008A70EC"/>
    <w:pPr>
      <w:numPr>
        <w:ilvl w:val="1"/>
      </w:numPr>
      <w:ind w:left="0" w:firstLine="0"/>
      <w:outlineLvl w:val="8"/>
    </w:pPr>
  </w:style>
  <w:style w:type="paragraph" w:customStyle="1" w:styleId="AnnexureA">
    <w:name w:val="Annexure A"/>
    <w:basedOn w:val="Normal"/>
    <w:next w:val="Normal"/>
    <w:uiPriority w:val="11"/>
    <w:semiHidden/>
    <w:rsid w:val="003F204E"/>
    <w:pPr>
      <w:keepNext/>
      <w:pageBreakBefore/>
      <w:numPr>
        <w:numId w:val="49"/>
      </w:numPr>
      <w:ind w:left="0" w:firstLine="0"/>
      <w:outlineLvl w:val="7"/>
    </w:pPr>
    <w:rPr>
      <w:b/>
    </w:rPr>
  </w:style>
  <w:style w:type="paragraph" w:customStyle="1" w:styleId="AnnexureAsub">
    <w:name w:val="Annexure A sub"/>
    <w:basedOn w:val="AnnexureA"/>
    <w:next w:val="Normal"/>
    <w:uiPriority w:val="11"/>
    <w:semiHidden/>
    <w:rsid w:val="00F42ADD"/>
    <w:pPr>
      <w:numPr>
        <w:ilvl w:val="1"/>
        <w:numId w:val="50"/>
      </w:numPr>
      <w:ind w:left="0" w:firstLine="0"/>
      <w:outlineLvl w:val="8"/>
    </w:pPr>
  </w:style>
  <w:style w:type="paragraph" w:customStyle="1" w:styleId="Annexure10">
    <w:name w:val="Annexure 1"/>
    <w:basedOn w:val="Normal"/>
    <w:next w:val="Normal"/>
    <w:uiPriority w:val="13"/>
    <w:semiHidden/>
    <w:rsid w:val="003F204E"/>
    <w:pPr>
      <w:keepNext/>
      <w:pageBreakBefore/>
      <w:numPr>
        <w:numId w:val="47"/>
      </w:numPr>
      <w:outlineLvl w:val="7"/>
    </w:pPr>
    <w:rPr>
      <w:b/>
    </w:rPr>
  </w:style>
  <w:style w:type="paragraph" w:customStyle="1" w:styleId="Annexure1sub">
    <w:name w:val="Annexure 1 sub"/>
    <w:basedOn w:val="Annexure10"/>
    <w:next w:val="Normal"/>
    <w:uiPriority w:val="13"/>
    <w:semiHidden/>
    <w:rsid w:val="003F204E"/>
    <w:pPr>
      <w:numPr>
        <w:ilvl w:val="1"/>
      </w:numPr>
      <w:ind w:left="0" w:firstLine="0"/>
      <w:outlineLvl w:val="8"/>
    </w:pPr>
  </w:style>
  <w:style w:type="paragraph" w:customStyle="1" w:styleId="Annexure1quotes0">
    <w:name w:val="Annexure 1 quotes"/>
    <w:basedOn w:val="Normal"/>
    <w:next w:val="Normal"/>
    <w:uiPriority w:val="14"/>
    <w:semiHidden/>
    <w:rsid w:val="003F204E"/>
    <w:pPr>
      <w:keepNext/>
      <w:pageBreakBefore/>
      <w:numPr>
        <w:numId w:val="48"/>
      </w:numPr>
      <w:outlineLvl w:val="7"/>
    </w:pPr>
    <w:rPr>
      <w:b/>
    </w:rPr>
  </w:style>
  <w:style w:type="paragraph" w:customStyle="1" w:styleId="Annexure1quotessub">
    <w:name w:val="Annexure 1 quotes sub"/>
    <w:basedOn w:val="Annexure1quotes0"/>
    <w:next w:val="Normal"/>
    <w:uiPriority w:val="14"/>
    <w:semiHidden/>
    <w:rsid w:val="003F204E"/>
    <w:pPr>
      <w:numPr>
        <w:ilvl w:val="1"/>
      </w:numPr>
      <w:ind w:left="0" w:firstLine="0"/>
      <w:outlineLvl w:val="8"/>
    </w:pPr>
  </w:style>
  <w:style w:type="paragraph" w:customStyle="1" w:styleId="Annex10">
    <w:name w:val="Annex 1"/>
    <w:basedOn w:val="Normal"/>
    <w:next w:val="Normal"/>
    <w:uiPriority w:val="17"/>
    <w:semiHidden/>
    <w:rsid w:val="00087FAB"/>
    <w:pPr>
      <w:keepNext/>
      <w:pageBreakBefore/>
      <w:numPr>
        <w:numId w:val="20"/>
      </w:numPr>
      <w:outlineLvl w:val="7"/>
    </w:pPr>
    <w:rPr>
      <w:b/>
    </w:rPr>
  </w:style>
  <w:style w:type="paragraph" w:customStyle="1" w:styleId="Annex1sub">
    <w:name w:val="Annex 1 sub"/>
    <w:basedOn w:val="Annex10"/>
    <w:next w:val="Normal"/>
    <w:uiPriority w:val="17"/>
    <w:semiHidden/>
    <w:rsid w:val="00087FAB"/>
    <w:pPr>
      <w:numPr>
        <w:ilvl w:val="1"/>
      </w:numPr>
      <w:ind w:left="0" w:firstLine="0"/>
      <w:outlineLvl w:val="8"/>
    </w:pPr>
  </w:style>
  <w:style w:type="numbering" w:customStyle="1" w:styleId="AnnexAQuotes">
    <w:name w:val="AnnexAQuotes"/>
    <w:uiPriority w:val="99"/>
    <w:rsid w:val="00D51A07"/>
    <w:pPr>
      <w:numPr>
        <w:numId w:val="36"/>
      </w:numPr>
    </w:pPr>
  </w:style>
  <w:style w:type="numbering" w:customStyle="1" w:styleId="Annex1Quotes">
    <w:name w:val="Annex1Quotes"/>
    <w:uiPriority w:val="99"/>
    <w:rsid w:val="00497159"/>
    <w:pPr>
      <w:numPr>
        <w:numId w:val="10"/>
      </w:numPr>
    </w:pPr>
  </w:style>
  <w:style w:type="numbering" w:customStyle="1" w:styleId="AnnexureA0">
    <w:name w:val="AnnexureA"/>
    <w:uiPriority w:val="99"/>
    <w:rsid w:val="00E365C8"/>
    <w:pPr>
      <w:numPr>
        <w:numId w:val="11"/>
      </w:numPr>
    </w:pPr>
  </w:style>
  <w:style w:type="numbering" w:customStyle="1" w:styleId="AnnexureAQuotes0">
    <w:name w:val="AnnexureAQuotes"/>
    <w:uiPriority w:val="99"/>
    <w:rsid w:val="0027694F"/>
    <w:pPr>
      <w:numPr>
        <w:numId w:val="12"/>
      </w:numPr>
    </w:pPr>
  </w:style>
  <w:style w:type="numbering" w:customStyle="1" w:styleId="AnnexeAQuotes0">
    <w:name w:val="AnnexeAQuotes"/>
    <w:uiPriority w:val="99"/>
    <w:rsid w:val="00F444D7"/>
    <w:pPr>
      <w:numPr>
        <w:numId w:val="13"/>
      </w:numPr>
    </w:pPr>
  </w:style>
  <w:style w:type="numbering" w:customStyle="1" w:styleId="Annexe1Quotes">
    <w:name w:val="Annexe1Quotes"/>
    <w:uiPriority w:val="99"/>
    <w:rsid w:val="00F42E6B"/>
    <w:pPr>
      <w:numPr>
        <w:numId w:val="14"/>
      </w:numPr>
    </w:pPr>
  </w:style>
  <w:style w:type="numbering" w:customStyle="1" w:styleId="Annexure1">
    <w:name w:val="Annexure1"/>
    <w:uiPriority w:val="99"/>
    <w:rsid w:val="003D60E3"/>
    <w:pPr>
      <w:numPr>
        <w:numId w:val="15"/>
      </w:numPr>
    </w:pPr>
  </w:style>
  <w:style w:type="numbering" w:customStyle="1" w:styleId="Annexure1Quotes">
    <w:name w:val="Annexure1Quotes"/>
    <w:uiPriority w:val="99"/>
    <w:rsid w:val="00664A3E"/>
    <w:pPr>
      <w:numPr>
        <w:numId w:val="16"/>
      </w:numPr>
    </w:pPr>
  </w:style>
  <w:style w:type="numbering" w:customStyle="1" w:styleId="Annex1">
    <w:name w:val="Annex1"/>
    <w:uiPriority w:val="99"/>
    <w:rsid w:val="00974642"/>
    <w:pPr>
      <w:numPr>
        <w:numId w:val="17"/>
      </w:numPr>
    </w:pPr>
  </w:style>
  <w:style w:type="paragraph" w:customStyle="1" w:styleId="AnnexA0">
    <w:name w:val="Annex A"/>
    <w:basedOn w:val="Normal"/>
    <w:next w:val="Normal"/>
    <w:uiPriority w:val="15"/>
    <w:semiHidden/>
    <w:rsid w:val="004D51AF"/>
    <w:pPr>
      <w:keepNext/>
      <w:pageBreakBefore/>
      <w:numPr>
        <w:numId w:val="19"/>
      </w:numPr>
      <w:outlineLvl w:val="7"/>
    </w:pPr>
    <w:rPr>
      <w:b/>
    </w:rPr>
  </w:style>
  <w:style w:type="paragraph" w:customStyle="1" w:styleId="AnnexAsub">
    <w:name w:val="Annex A sub"/>
    <w:basedOn w:val="AnnexA0"/>
    <w:next w:val="Normal"/>
    <w:uiPriority w:val="15"/>
    <w:semiHidden/>
    <w:rsid w:val="004D51AF"/>
    <w:pPr>
      <w:numPr>
        <w:ilvl w:val="1"/>
      </w:numPr>
      <w:ind w:left="0" w:firstLine="0"/>
      <w:outlineLvl w:val="8"/>
    </w:pPr>
  </w:style>
  <w:style w:type="numbering" w:customStyle="1" w:styleId="AnnexA">
    <w:name w:val="AnnexA"/>
    <w:uiPriority w:val="99"/>
    <w:rsid w:val="00CC11B6"/>
    <w:pPr>
      <w:numPr>
        <w:numId w:val="18"/>
      </w:numPr>
    </w:pPr>
  </w:style>
  <w:style w:type="paragraph" w:customStyle="1" w:styleId="Annexe1">
    <w:name w:val="Annexe 1"/>
    <w:basedOn w:val="Normal"/>
    <w:next w:val="Normal"/>
    <w:uiPriority w:val="9"/>
    <w:semiHidden/>
    <w:rsid w:val="008A70EC"/>
    <w:pPr>
      <w:keepNext/>
      <w:pageBreakBefore/>
      <w:numPr>
        <w:numId w:val="52"/>
      </w:numPr>
      <w:ind w:left="0" w:firstLine="0"/>
      <w:outlineLvl w:val="7"/>
    </w:pPr>
    <w:rPr>
      <w:b/>
    </w:rPr>
  </w:style>
  <w:style w:type="paragraph" w:customStyle="1" w:styleId="Annexe1sub">
    <w:name w:val="Annexe 1 sub"/>
    <w:basedOn w:val="Annexe1"/>
    <w:next w:val="Normal"/>
    <w:uiPriority w:val="9"/>
    <w:semiHidden/>
    <w:rsid w:val="008A70EC"/>
    <w:pPr>
      <w:numPr>
        <w:ilvl w:val="1"/>
      </w:numPr>
      <w:ind w:left="0" w:firstLine="0"/>
      <w:outlineLvl w:val="8"/>
    </w:pPr>
  </w:style>
  <w:style w:type="numbering" w:customStyle="1" w:styleId="Annexe10">
    <w:name w:val="Annexe1"/>
    <w:uiPriority w:val="99"/>
    <w:rsid w:val="00C25323"/>
    <w:pPr>
      <w:numPr>
        <w:numId w:val="21"/>
      </w:numPr>
    </w:pPr>
  </w:style>
  <w:style w:type="paragraph" w:customStyle="1" w:styleId="AnnexeA0">
    <w:name w:val="Annexe A"/>
    <w:basedOn w:val="Normal"/>
    <w:next w:val="Normal"/>
    <w:uiPriority w:val="7"/>
    <w:semiHidden/>
    <w:rsid w:val="000036D7"/>
    <w:pPr>
      <w:keepNext/>
      <w:pageBreakBefore/>
      <w:numPr>
        <w:numId w:val="54"/>
      </w:numPr>
      <w:ind w:left="0" w:firstLine="0"/>
      <w:outlineLvl w:val="7"/>
    </w:pPr>
    <w:rPr>
      <w:b/>
    </w:rPr>
  </w:style>
  <w:style w:type="paragraph" w:customStyle="1" w:styleId="AnnexeAsub">
    <w:name w:val="Annexe A sub"/>
    <w:basedOn w:val="AnnexeA0"/>
    <w:next w:val="Normal"/>
    <w:uiPriority w:val="8"/>
    <w:semiHidden/>
    <w:rsid w:val="000036D7"/>
    <w:pPr>
      <w:numPr>
        <w:ilvl w:val="1"/>
      </w:numPr>
      <w:ind w:left="0" w:firstLine="0"/>
      <w:outlineLvl w:val="8"/>
    </w:pPr>
  </w:style>
  <w:style w:type="numbering" w:customStyle="1" w:styleId="AnnexeA">
    <w:name w:val="AnnexeA"/>
    <w:uiPriority w:val="99"/>
    <w:rsid w:val="006201EE"/>
    <w:pPr>
      <w:numPr>
        <w:numId w:val="34"/>
      </w:numPr>
    </w:pPr>
  </w:style>
  <w:style w:type="paragraph" w:customStyle="1" w:styleId="ScheduleA0">
    <w:name w:val="Schedule A"/>
    <w:basedOn w:val="Normal"/>
    <w:next w:val="Normal"/>
    <w:uiPriority w:val="27"/>
    <w:semiHidden/>
    <w:rsid w:val="006A0BA2"/>
    <w:pPr>
      <w:keepNext/>
      <w:pageBreakBefore/>
      <w:numPr>
        <w:numId w:val="40"/>
      </w:numPr>
      <w:spacing w:line="360" w:lineRule="auto"/>
      <w:outlineLvl w:val="7"/>
    </w:pPr>
    <w:rPr>
      <w:b/>
    </w:rPr>
  </w:style>
  <w:style w:type="paragraph" w:customStyle="1" w:styleId="ScheduleAsub">
    <w:name w:val="Schedule A sub"/>
    <w:basedOn w:val="ScheduleA0"/>
    <w:next w:val="Normal"/>
    <w:uiPriority w:val="27"/>
    <w:semiHidden/>
    <w:rsid w:val="006A0BA2"/>
    <w:pPr>
      <w:numPr>
        <w:ilvl w:val="1"/>
      </w:numPr>
      <w:ind w:left="0" w:firstLine="0"/>
      <w:outlineLvl w:val="8"/>
    </w:pPr>
  </w:style>
  <w:style w:type="numbering" w:customStyle="1" w:styleId="ScheduleA">
    <w:name w:val="ScheduleA"/>
    <w:uiPriority w:val="99"/>
    <w:rsid w:val="00B209E0"/>
    <w:pPr>
      <w:numPr>
        <w:numId w:val="64"/>
      </w:numPr>
    </w:pPr>
  </w:style>
  <w:style w:type="paragraph" w:customStyle="1" w:styleId="ScheduleAquotes">
    <w:name w:val="Schedule A quotes"/>
    <w:basedOn w:val="Normal"/>
    <w:next w:val="Normal"/>
    <w:uiPriority w:val="28"/>
    <w:semiHidden/>
    <w:rsid w:val="00E95986"/>
    <w:pPr>
      <w:keepNext/>
      <w:pageBreakBefore/>
      <w:numPr>
        <w:numId w:val="41"/>
      </w:numPr>
      <w:spacing w:line="360" w:lineRule="auto"/>
      <w:outlineLvl w:val="7"/>
    </w:pPr>
    <w:rPr>
      <w:b/>
    </w:rPr>
  </w:style>
  <w:style w:type="paragraph" w:customStyle="1" w:styleId="ScheduleAquotesSub">
    <w:name w:val="Schedule A quotes Sub"/>
    <w:basedOn w:val="ScheduleAquotes"/>
    <w:next w:val="Normal"/>
    <w:uiPriority w:val="28"/>
    <w:semiHidden/>
    <w:rsid w:val="00316161"/>
    <w:pPr>
      <w:numPr>
        <w:ilvl w:val="1"/>
      </w:numPr>
      <w:ind w:left="0" w:firstLine="0"/>
      <w:outlineLvl w:val="8"/>
    </w:pPr>
  </w:style>
  <w:style w:type="numbering" w:customStyle="1" w:styleId="ScheduleAQuotes0">
    <w:name w:val="ScheduleAQuotes"/>
    <w:uiPriority w:val="99"/>
    <w:rsid w:val="009F2E77"/>
    <w:pPr>
      <w:numPr>
        <w:numId w:val="65"/>
      </w:numPr>
    </w:pPr>
  </w:style>
  <w:style w:type="paragraph" w:customStyle="1" w:styleId="Schedule10">
    <w:name w:val="Schedule 1"/>
    <w:basedOn w:val="Normal"/>
    <w:next w:val="Normal"/>
    <w:uiPriority w:val="29"/>
    <w:semiHidden/>
    <w:rsid w:val="00673323"/>
    <w:pPr>
      <w:keepNext/>
      <w:pageBreakBefore/>
      <w:numPr>
        <w:numId w:val="39"/>
      </w:numPr>
      <w:ind w:left="0" w:firstLine="0"/>
      <w:outlineLvl w:val="7"/>
    </w:pPr>
    <w:rPr>
      <w:b/>
    </w:rPr>
  </w:style>
  <w:style w:type="paragraph" w:customStyle="1" w:styleId="Schedule1sub">
    <w:name w:val="Schedule 1 sub"/>
    <w:basedOn w:val="Schedule10"/>
    <w:next w:val="Normal"/>
    <w:uiPriority w:val="29"/>
    <w:semiHidden/>
    <w:rsid w:val="00673323"/>
    <w:pPr>
      <w:numPr>
        <w:ilvl w:val="1"/>
      </w:numPr>
      <w:ind w:left="0" w:firstLine="0"/>
      <w:jc w:val="left"/>
      <w:outlineLvl w:val="8"/>
    </w:pPr>
  </w:style>
  <w:style w:type="numbering" w:customStyle="1" w:styleId="Schedule1">
    <w:name w:val="Schedule1"/>
    <w:uiPriority w:val="99"/>
    <w:rsid w:val="00C323CB"/>
    <w:pPr>
      <w:numPr>
        <w:numId w:val="22"/>
      </w:numPr>
    </w:pPr>
  </w:style>
  <w:style w:type="paragraph" w:customStyle="1" w:styleId="Schedule1quotes0">
    <w:name w:val="Schedule 1 quotes"/>
    <w:basedOn w:val="Normal"/>
    <w:next w:val="Normal"/>
    <w:uiPriority w:val="30"/>
    <w:semiHidden/>
    <w:rsid w:val="00537DAD"/>
    <w:pPr>
      <w:keepNext/>
      <w:pageBreakBefore/>
      <w:numPr>
        <w:numId w:val="67"/>
      </w:numPr>
      <w:outlineLvl w:val="7"/>
    </w:pPr>
    <w:rPr>
      <w:b/>
    </w:rPr>
  </w:style>
  <w:style w:type="paragraph" w:customStyle="1" w:styleId="Schedule1quotessub">
    <w:name w:val="Schedule 1 quotes sub"/>
    <w:basedOn w:val="Schedule1quotes0"/>
    <w:next w:val="Normal"/>
    <w:uiPriority w:val="30"/>
    <w:semiHidden/>
    <w:rsid w:val="006A0BA2"/>
    <w:pPr>
      <w:numPr>
        <w:ilvl w:val="1"/>
      </w:numPr>
      <w:ind w:left="0" w:firstLine="0"/>
      <w:outlineLvl w:val="8"/>
    </w:pPr>
  </w:style>
  <w:style w:type="numbering" w:customStyle="1" w:styleId="Schedule1Quotes">
    <w:name w:val="Schedule1Quotes"/>
    <w:uiPriority w:val="99"/>
    <w:rsid w:val="002D3DE8"/>
    <w:pPr>
      <w:numPr>
        <w:numId w:val="35"/>
      </w:numPr>
    </w:pPr>
  </w:style>
  <w:style w:type="paragraph" w:customStyle="1" w:styleId="ExhibitA">
    <w:name w:val="Exhibit A"/>
    <w:basedOn w:val="Normal"/>
    <w:next w:val="Normal"/>
    <w:uiPriority w:val="23"/>
    <w:semiHidden/>
    <w:rsid w:val="00332373"/>
    <w:pPr>
      <w:keepNext/>
      <w:pageBreakBefore/>
      <w:numPr>
        <w:numId w:val="44"/>
      </w:numPr>
      <w:spacing w:line="360" w:lineRule="auto"/>
      <w:outlineLvl w:val="7"/>
    </w:pPr>
    <w:rPr>
      <w:b/>
    </w:rPr>
  </w:style>
  <w:style w:type="paragraph" w:customStyle="1" w:styleId="ExhibitAsub">
    <w:name w:val="Exhibit A sub"/>
    <w:basedOn w:val="ExhibitA"/>
    <w:next w:val="Normal"/>
    <w:uiPriority w:val="23"/>
    <w:semiHidden/>
    <w:rsid w:val="00B50B86"/>
    <w:pPr>
      <w:numPr>
        <w:ilvl w:val="1"/>
        <w:numId w:val="45"/>
      </w:numPr>
      <w:ind w:left="0" w:firstLine="0"/>
      <w:outlineLvl w:val="8"/>
    </w:pPr>
  </w:style>
  <w:style w:type="numbering" w:customStyle="1" w:styleId="ExhibitA0">
    <w:name w:val="ExhibitA"/>
    <w:uiPriority w:val="99"/>
    <w:rsid w:val="005A6393"/>
    <w:pPr>
      <w:numPr>
        <w:numId w:val="66"/>
      </w:numPr>
    </w:pPr>
  </w:style>
  <w:style w:type="paragraph" w:customStyle="1" w:styleId="ExhibitAquotes">
    <w:name w:val="Exhibit A quotes"/>
    <w:basedOn w:val="Normal"/>
    <w:next w:val="Normal"/>
    <w:uiPriority w:val="24"/>
    <w:semiHidden/>
    <w:rsid w:val="00FF2FFB"/>
    <w:pPr>
      <w:keepNext/>
      <w:pageBreakBefore/>
      <w:numPr>
        <w:numId w:val="46"/>
      </w:numPr>
      <w:outlineLvl w:val="7"/>
    </w:pPr>
    <w:rPr>
      <w:b/>
    </w:rPr>
  </w:style>
  <w:style w:type="paragraph" w:customStyle="1" w:styleId="ExhibitAquotessub">
    <w:name w:val="Exhibit A quotes sub"/>
    <w:basedOn w:val="ExhibitAquotes"/>
    <w:next w:val="Normal"/>
    <w:uiPriority w:val="24"/>
    <w:semiHidden/>
    <w:rsid w:val="00FF2FFB"/>
    <w:pPr>
      <w:numPr>
        <w:ilvl w:val="1"/>
      </w:numPr>
      <w:ind w:left="0" w:firstLine="0"/>
      <w:outlineLvl w:val="8"/>
    </w:pPr>
  </w:style>
  <w:style w:type="numbering" w:customStyle="1" w:styleId="ExhibitAQuotes0">
    <w:name w:val="ExhibitAQuotes"/>
    <w:uiPriority w:val="99"/>
    <w:rsid w:val="002D351B"/>
    <w:pPr>
      <w:numPr>
        <w:numId w:val="23"/>
      </w:numPr>
    </w:pPr>
  </w:style>
  <w:style w:type="paragraph" w:customStyle="1" w:styleId="Exhibit10">
    <w:name w:val="Exhibit 1"/>
    <w:basedOn w:val="Normal"/>
    <w:next w:val="Normal"/>
    <w:uiPriority w:val="25"/>
    <w:semiHidden/>
    <w:rsid w:val="0053677A"/>
    <w:pPr>
      <w:keepNext/>
      <w:pageBreakBefore/>
      <w:numPr>
        <w:numId w:val="42"/>
      </w:numPr>
      <w:outlineLvl w:val="7"/>
    </w:pPr>
    <w:rPr>
      <w:b/>
    </w:rPr>
  </w:style>
  <w:style w:type="paragraph" w:customStyle="1" w:styleId="Exhibit1sub">
    <w:name w:val="Exhibit 1 sub"/>
    <w:basedOn w:val="Exhibit10"/>
    <w:next w:val="Normal"/>
    <w:uiPriority w:val="25"/>
    <w:semiHidden/>
    <w:rsid w:val="009F21EF"/>
    <w:pPr>
      <w:numPr>
        <w:ilvl w:val="1"/>
      </w:numPr>
      <w:ind w:left="0" w:firstLine="0"/>
      <w:outlineLvl w:val="8"/>
    </w:pPr>
  </w:style>
  <w:style w:type="numbering" w:customStyle="1" w:styleId="Exhibit1">
    <w:name w:val="Exhibit1"/>
    <w:uiPriority w:val="99"/>
    <w:rsid w:val="00276EFB"/>
    <w:pPr>
      <w:numPr>
        <w:numId w:val="24"/>
      </w:numPr>
    </w:pPr>
  </w:style>
  <w:style w:type="paragraph" w:customStyle="1" w:styleId="Exhibit1quotes">
    <w:name w:val="Exhibit 1 quotes"/>
    <w:basedOn w:val="Normal"/>
    <w:next w:val="Normal"/>
    <w:uiPriority w:val="26"/>
    <w:semiHidden/>
    <w:rsid w:val="00B27AF6"/>
    <w:pPr>
      <w:keepNext/>
      <w:pageBreakBefore/>
      <w:numPr>
        <w:numId w:val="43"/>
      </w:numPr>
      <w:outlineLvl w:val="7"/>
    </w:pPr>
    <w:rPr>
      <w:b/>
    </w:rPr>
  </w:style>
  <w:style w:type="paragraph" w:customStyle="1" w:styleId="Exhibit1quotessub">
    <w:name w:val="Exhibit 1 quotes sub"/>
    <w:basedOn w:val="Exhibit1quotes"/>
    <w:next w:val="Normal"/>
    <w:uiPriority w:val="26"/>
    <w:semiHidden/>
    <w:rsid w:val="00B27AF6"/>
    <w:pPr>
      <w:numPr>
        <w:ilvl w:val="1"/>
      </w:numPr>
      <w:ind w:left="0" w:firstLine="0"/>
      <w:outlineLvl w:val="8"/>
    </w:pPr>
  </w:style>
  <w:style w:type="numbering" w:customStyle="1" w:styleId="Exhibit1Quotes0">
    <w:name w:val="Exhibit1Quotes"/>
    <w:uiPriority w:val="99"/>
    <w:rsid w:val="005C54A2"/>
    <w:pPr>
      <w:numPr>
        <w:numId w:val="63"/>
      </w:numPr>
    </w:pPr>
  </w:style>
  <w:style w:type="paragraph" w:customStyle="1" w:styleId="AppendixA">
    <w:name w:val="Appendix A"/>
    <w:basedOn w:val="Normal"/>
    <w:next w:val="Normal"/>
    <w:uiPriority w:val="19"/>
    <w:semiHidden/>
    <w:rsid w:val="007E2B94"/>
    <w:pPr>
      <w:keepNext/>
      <w:pageBreakBefore/>
      <w:numPr>
        <w:numId w:val="60"/>
      </w:numPr>
      <w:outlineLvl w:val="7"/>
    </w:pPr>
    <w:rPr>
      <w:b/>
    </w:rPr>
  </w:style>
  <w:style w:type="paragraph" w:customStyle="1" w:styleId="AppendixAsub">
    <w:name w:val="Appendix A sub"/>
    <w:basedOn w:val="AppendixA"/>
    <w:next w:val="Normal"/>
    <w:uiPriority w:val="19"/>
    <w:semiHidden/>
    <w:rsid w:val="00900F8A"/>
    <w:pPr>
      <w:numPr>
        <w:ilvl w:val="1"/>
      </w:numPr>
      <w:ind w:left="0" w:firstLine="0"/>
      <w:outlineLvl w:val="8"/>
    </w:pPr>
  </w:style>
  <w:style w:type="numbering" w:customStyle="1" w:styleId="AppendixA0">
    <w:name w:val="AppendixA"/>
    <w:uiPriority w:val="99"/>
    <w:rsid w:val="003F1C26"/>
    <w:pPr>
      <w:numPr>
        <w:numId w:val="25"/>
      </w:numPr>
    </w:pPr>
  </w:style>
  <w:style w:type="paragraph" w:customStyle="1" w:styleId="AppendixAquotes">
    <w:name w:val="Appendix A quotes"/>
    <w:basedOn w:val="Normal"/>
    <w:next w:val="Normal"/>
    <w:uiPriority w:val="20"/>
    <w:semiHidden/>
    <w:rsid w:val="00900F8A"/>
    <w:pPr>
      <w:keepNext/>
      <w:pageBreakBefore/>
      <w:numPr>
        <w:numId w:val="61"/>
      </w:numPr>
      <w:outlineLvl w:val="7"/>
    </w:pPr>
    <w:rPr>
      <w:b/>
    </w:rPr>
  </w:style>
  <w:style w:type="paragraph" w:customStyle="1" w:styleId="AppendixAquotessub">
    <w:name w:val="Appendix A quotes sub"/>
    <w:basedOn w:val="AppendixAquotes"/>
    <w:next w:val="Normal"/>
    <w:uiPriority w:val="20"/>
    <w:semiHidden/>
    <w:rsid w:val="00900F8A"/>
    <w:pPr>
      <w:numPr>
        <w:ilvl w:val="1"/>
      </w:numPr>
      <w:ind w:left="0" w:firstLine="0"/>
      <w:outlineLvl w:val="8"/>
    </w:pPr>
  </w:style>
  <w:style w:type="numbering" w:customStyle="1" w:styleId="AppendixAQuotes0">
    <w:name w:val="AppendixAQuotes"/>
    <w:uiPriority w:val="99"/>
    <w:rsid w:val="00315856"/>
    <w:pPr>
      <w:numPr>
        <w:numId w:val="26"/>
      </w:numPr>
    </w:pPr>
  </w:style>
  <w:style w:type="paragraph" w:customStyle="1" w:styleId="Appendix10">
    <w:name w:val="Appendix 1"/>
    <w:basedOn w:val="Normal"/>
    <w:next w:val="Normal"/>
    <w:uiPriority w:val="21"/>
    <w:semiHidden/>
    <w:rsid w:val="007E2E08"/>
    <w:pPr>
      <w:keepNext/>
      <w:pageBreakBefore/>
      <w:numPr>
        <w:numId w:val="58"/>
      </w:numPr>
      <w:outlineLvl w:val="7"/>
    </w:pPr>
    <w:rPr>
      <w:b/>
    </w:rPr>
  </w:style>
  <w:style w:type="paragraph" w:customStyle="1" w:styleId="Appendix1sub">
    <w:name w:val="Appendix 1 sub"/>
    <w:basedOn w:val="Appendix10"/>
    <w:next w:val="Normal"/>
    <w:uiPriority w:val="21"/>
    <w:semiHidden/>
    <w:rsid w:val="007E2E08"/>
    <w:pPr>
      <w:numPr>
        <w:ilvl w:val="1"/>
      </w:numPr>
      <w:ind w:left="0" w:firstLine="0"/>
      <w:outlineLvl w:val="8"/>
    </w:pPr>
  </w:style>
  <w:style w:type="numbering" w:customStyle="1" w:styleId="Appendix1">
    <w:name w:val="Appendix1"/>
    <w:uiPriority w:val="99"/>
    <w:rsid w:val="002A5142"/>
    <w:pPr>
      <w:numPr>
        <w:numId w:val="27"/>
      </w:numPr>
    </w:pPr>
  </w:style>
  <w:style w:type="paragraph" w:customStyle="1" w:styleId="Appendix1quotes0">
    <w:name w:val="Appendix 1 quotes"/>
    <w:basedOn w:val="Normal"/>
    <w:next w:val="Normal"/>
    <w:uiPriority w:val="22"/>
    <w:semiHidden/>
    <w:rsid w:val="0074786C"/>
    <w:pPr>
      <w:keepNext/>
      <w:pageBreakBefore/>
      <w:numPr>
        <w:numId w:val="59"/>
      </w:numPr>
      <w:outlineLvl w:val="7"/>
    </w:pPr>
    <w:rPr>
      <w:b/>
    </w:rPr>
  </w:style>
  <w:style w:type="paragraph" w:customStyle="1" w:styleId="Appendix1quotessub">
    <w:name w:val="Appendix 1 quotes sub"/>
    <w:basedOn w:val="Appendix1quotes0"/>
    <w:next w:val="Normal"/>
    <w:uiPriority w:val="22"/>
    <w:semiHidden/>
    <w:rsid w:val="0074786C"/>
    <w:pPr>
      <w:numPr>
        <w:ilvl w:val="1"/>
      </w:numPr>
      <w:ind w:left="0" w:firstLine="0"/>
      <w:outlineLvl w:val="8"/>
    </w:pPr>
  </w:style>
  <w:style w:type="numbering" w:customStyle="1" w:styleId="Appendix1Quotes">
    <w:name w:val="Appendix1Quotes"/>
    <w:uiPriority w:val="99"/>
    <w:rsid w:val="00583DAA"/>
    <w:pPr>
      <w:numPr>
        <w:numId w:val="6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415D7"/>
    <w:rPr>
      <w:sz w:val="16"/>
      <w:szCs w:val="16"/>
    </w:rPr>
  </w:style>
  <w:style w:type="paragraph" w:customStyle="1" w:styleId="Level3Bullet">
    <w:name w:val="Level 3 Bullet"/>
    <w:basedOn w:val="Normal"/>
    <w:uiPriority w:val="6"/>
    <w:rsid w:val="005B2952"/>
    <w:pPr>
      <w:numPr>
        <w:ilvl w:val="2"/>
        <w:numId w:val="69"/>
      </w:numPr>
      <w:tabs>
        <w:tab w:val="left" w:pos="1560"/>
      </w:tabs>
      <w:ind w:left="1560" w:hanging="567"/>
    </w:pPr>
  </w:style>
  <w:style w:type="paragraph" w:customStyle="1" w:styleId="Level4Bullet">
    <w:name w:val="Level 4 Bullet"/>
    <w:basedOn w:val="Normal"/>
    <w:uiPriority w:val="6"/>
    <w:rsid w:val="005B2952"/>
    <w:pPr>
      <w:numPr>
        <w:ilvl w:val="3"/>
        <w:numId w:val="69"/>
      </w:numPr>
      <w:tabs>
        <w:tab w:val="left" w:pos="2552"/>
      </w:tabs>
      <w:ind w:left="2552" w:hanging="709"/>
    </w:pPr>
  </w:style>
  <w:style w:type="paragraph" w:customStyle="1" w:styleId="Level5Bullet">
    <w:name w:val="Level 5 Bullet"/>
    <w:basedOn w:val="Normal"/>
    <w:uiPriority w:val="6"/>
    <w:rsid w:val="005B2952"/>
    <w:pPr>
      <w:numPr>
        <w:ilvl w:val="4"/>
        <w:numId w:val="69"/>
      </w:numPr>
      <w:tabs>
        <w:tab w:val="clear" w:pos="2268"/>
        <w:tab w:val="left" w:pos="3402"/>
      </w:tabs>
      <w:ind w:left="3402" w:hanging="567"/>
    </w:pPr>
  </w:style>
  <w:style w:type="paragraph" w:customStyle="1" w:styleId="Level6Bullet">
    <w:name w:val="Level 6 Bullet"/>
    <w:basedOn w:val="Level5Bullet"/>
    <w:uiPriority w:val="6"/>
    <w:rsid w:val="005B2952"/>
    <w:pPr>
      <w:numPr>
        <w:ilvl w:val="5"/>
      </w:numPr>
      <w:tabs>
        <w:tab w:val="clear" w:pos="3260"/>
        <w:tab w:val="left" w:pos="4536"/>
      </w:tabs>
      <w:ind w:left="4536" w:hanging="425"/>
    </w:pPr>
  </w:style>
  <w:style w:type="paragraph" w:customStyle="1" w:styleId="Level2Bullet">
    <w:name w:val="Level 2 Bullet"/>
    <w:basedOn w:val="Normal"/>
    <w:uiPriority w:val="6"/>
    <w:rsid w:val="00356D84"/>
    <w:pPr>
      <w:numPr>
        <w:ilvl w:val="1"/>
        <w:numId w:val="69"/>
      </w:numPr>
      <w:tabs>
        <w:tab w:val="left" w:pos="993"/>
      </w:tabs>
      <w:ind w:left="993" w:hanging="567"/>
    </w:pPr>
  </w:style>
  <w:style w:type="numbering" w:customStyle="1" w:styleId="BulletLevels">
    <w:name w:val="BulletLevels"/>
    <w:uiPriority w:val="99"/>
    <w:rsid w:val="00BF6FB3"/>
    <w:pPr>
      <w:numPr>
        <w:numId w:val="28"/>
      </w:numPr>
    </w:pPr>
  </w:style>
  <w:style w:type="paragraph" w:customStyle="1" w:styleId="TableLevel1Number">
    <w:name w:val="Table Level 1 Number"/>
    <w:basedOn w:val="Level1Number"/>
    <w:uiPriority w:val="5"/>
    <w:semiHidden/>
    <w:rsid w:val="00D30EE9"/>
    <w:pPr>
      <w:spacing w:before="120" w:after="120"/>
      <w:jc w:val="left"/>
    </w:pPr>
  </w:style>
  <w:style w:type="paragraph" w:customStyle="1" w:styleId="TableLevel2Number">
    <w:name w:val="Table Level 2 Number"/>
    <w:basedOn w:val="Level2Number"/>
    <w:uiPriority w:val="5"/>
    <w:semiHidden/>
    <w:rsid w:val="001D0902"/>
    <w:pPr>
      <w:spacing w:before="120" w:after="120"/>
      <w:jc w:val="left"/>
    </w:pPr>
  </w:style>
  <w:style w:type="paragraph" w:customStyle="1" w:styleId="TableLevel3Number">
    <w:name w:val="Table Level 3 Number"/>
    <w:basedOn w:val="Level3Number"/>
    <w:uiPriority w:val="5"/>
    <w:semiHidden/>
    <w:rsid w:val="001D0902"/>
    <w:pPr>
      <w:spacing w:before="120" w:after="120"/>
      <w:jc w:val="left"/>
    </w:pPr>
  </w:style>
  <w:style w:type="paragraph" w:customStyle="1" w:styleId="TableLevel4Number">
    <w:name w:val="Table Level 4 Number"/>
    <w:basedOn w:val="Level4Number"/>
    <w:uiPriority w:val="5"/>
    <w:semiHidden/>
    <w:rsid w:val="001D0902"/>
    <w:pPr>
      <w:spacing w:before="120" w:after="120"/>
      <w:jc w:val="left"/>
    </w:pPr>
  </w:style>
  <w:style w:type="paragraph" w:customStyle="1" w:styleId="TableLevel5Number">
    <w:name w:val="Table Level 5 Number"/>
    <w:basedOn w:val="Level5Number"/>
    <w:uiPriority w:val="5"/>
    <w:semiHidden/>
    <w:rsid w:val="001D0902"/>
    <w:pPr>
      <w:spacing w:before="120" w:after="120"/>
      <w:jc w:val="left"/>
    </w:pPr>
  </w:style>
  <w:style w:type="paragraph" w:customStyle="1" w:styleId="TableLevel6Number">
    <w:name w:val="Table Level 6 Number"/>
    <w:basedOn w:val="Level6Number"/>
    <w:uiPriority w:val="5"/>
    <w:semiHidden/>
    <w:rsid w:val="001D0902"/>
    <w:pPr>
      <w:spacing w:before="120" w:after="120"/>
      <w:jc w:val="left"/>
    </w:pPr>
  </w:style>
  <w:style w:type="paragraph" w:customStyle="1" w:styleId="TableBody">
    <w:name w:val="Table Body"/>
    <w:basedOn w:val="Normal"/>
    <w:uiPriority w:val="5"/>
    <w:semiHidden/>
    <w:rsid w:val="001D0902"/>
    <w:pPr>
      <w:spacing w:before="120" w:after="120"/>
      <w:jc w:val="left"/>
    </w:pPr>
  </w:style>
  <w:style w:type="paragraph" w:customStyle="1" w:styleId="TableLevel1Unnumbered">
    <w:name w:val="Table Level 1 Unnumbered"/>
    <w:basedOn w:val="Level1Unnumbered"/>
    <w:uiPriority w:val="5"/>
    <w:semiHidden/>
    <w:rsid w:val="001D0902"/>
    <w:pPr>
      <w:spacing w:before="120" w:after="120"/>
      <w:jc w:val="left"/>
    </w:pPr>
  </w:style>
  <w:style w:type="paragraph" w:customStyle="1" w:styleId="TableLevel2Unnumbered">
    <w:name w:val="Table Level 2 Unnumbered"/>
    <w:basedOn w:val="Level2Unnumbered"/>
    <w:uiPriority w:val="5"/>
    <w:semiHidden/>
    <w:rsid w:val="001D0902"/>
    <w:pPr>
      <w:spacing w:before="120" w:after="120"/>
      <w:jc w:val="left"/>
    </w:pPr>
  </w:style>
  <w:style w:type="paragraph" w:customStyle="1" w:styleId="TableLevel3Unnumbered">
    <w:name w:val="Table Level 3 Unnumbered"/>
    <w:basedOn w:val="Level3Unnumbered"/>
    <w:uiPriority w:val="5"/>
    <w:semiHidden/>
    <w:rsid w:val="001D0902"/>
    <w:pPr>
      <w:spacing w:before="120" w:after="120"/>
      <w:jc w:val="left"/>
    </w:pPr>
  </w:style>
  <w:style w:type="paragraph" w:customStyle="1" w:styleId="TableLevel4Unnumbered">
    <w:name w:val="Table Level 4 Unnumbered"/>
    <w:basedOn w:val="Level4Unnumbered"/>
    <w:uiPriority w:val="5"/>
    <w:semiHidden/>
    <w:rsid w:val="00BF304F"/>
    <w:pPr>
      <w:spacing w:before="80" w:after="80"/>
      <w:jc w:val="left"/>
    </w:pPr>
  </w:style>
  <w:style w:type="paragraph" w:customStyle="1" w:styleId="TableLevel5Unnumbered">
    <w:name w:val="Table Level 5 Unnumbered"/>
    <w:basedOn w:val="Level5Unnumbered"/>
    <w:uiPriority w:val="5"/>
    <w:semiHidden/>
    <w:rsid w:val="001D0902"/>
    <w:pPr>
      <w:spacing w:before="120" w:after="120"/>
      <w:jc w:val="left"/>
    </w:pPr>
  </w:style>
  <w:style w:type="paragraph" w:customStyle="1" w:styleId="TableLevel6Unnumbered">
    <w:name w:val="Table Level 6 Unnumbered"/>
    <w:basedOn w:val="Level6Unnumbered"/>
    <w:uiPriority w:val="5"/>
    <w:semiHidden/>
    <w:rsid w:val="001D0902"/>
    <w:pPr>
      <w:spacing w:before="120" w:after="120"/>
      <w:jc w:val="left"/>
    </w:pPr>
  </w:style>
  <w:style w:type="paragraph" w:customStyle="1" w:styleId="TableBullet">
    <w:name w:val="Table Bullet"/>
    <w:basedOn w:val="Normal"/>
    <w:uiPriority w:val="5"/>
    <w:semiHidden/>
    <w:rsid w:val="00181774"/>
    <w:pPr>
      <w:numPr>
        <w:numId w:val="37"/>
      </w:numPr>
      <w:spacing w:before="120" w:after="120"/>
      <w:ind w:left="284" w:hanging="284"/>
      <w:jc w:val="left"/>
    </w:p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1E2697"/>
    <w:rPr>
      <w:rFonts w:ascii="Arial" w:hAnsi="Arial"/>
    </w:rPr>
  </w:style>
  <w:style w:type="character" w:customStyle="1" w:styleId="Level2NumberChar">
    <w:name w:val="Level 2 Number Char"/>
    <w:basedOn w:val="ListParagraphChar"/>
    <w:link w:val="Level2Number"/>
    <w:uiPriority w:val="1"/>
    <w:rsid w:val="00BF6E7E"/>
    <w:rPr>
      <w:rFonts w:ascii="Arial" w:hAnsi="Arial"/>
      <w:sz w:val="20"/>
    </w:rPr>
  </w:style>
  <w:style w:type="paragraph" w:customStyle="1" w:styleId="Level2NumberedHeadingBOLDCAPSTOC">
    <w:name w:val="Level 2 Numbered Heading BOLDCAPS TOC"/>
    <w:basedOn w:val="Level2Number"/>
    <w:next w:val="Level3Number"/>
    <w:uiPriority w:val="1"/>
    <w:semiHidden/>
    <w:qFormat/>
    <w:rsid w:val="0052454F"/>
    <w:pPr>
      <w:keepNext/>
      <w:outlineLvl w:val="1"/>
    </w:pPr>
    <w:rPr>
      <w:b/>
      <w:caps/>
    </w:rPr>
  </w:style>
  <w:style w:type="paragraph" w:customStyle="1" w:styleId="Level2NumberedHeadingBOLDITALICSTOC">
    <w:name w:val="Level 2 Numbered Heading BOLDITALICS TOC"/>
    <w:basedOn w:val="Level2Number"/>
    <w:next w:val="Level3Number"/>
    <w:uiPriority w:val="1"/>
    <w:semiHidden/>
    <w:qFormat/>
    <w:rsid w:val="00A52FC0"/>
    <w:pPr>
      <w:keepNext/>
      <w:outlineLvl w:val="1"/>
    </w:pPr>
    <w:rPr>
      <w:b/>
      <w:i/>
    </w:rPr>
  </w:style>
  <w:style w:type="paragraph" w:customStyle="1" w:styleId="Level2NumberedHeadingBOLDUNDERLINETOC">
    <w:name w:val="Level 2 Numbered Heading BOLDUNDERLINE TOC"/>
    <w:basedOn w:val="Level2Number"/>
    <w:next w:val="Level3Number"/>
    <w:uiPriority w:val="1"/>
    <w:semiHidden/>
    <w:qFormat/>
    <w:rsid w:val="00A52FC0"/>
    <w:pPr>
      <w:keepNext/>
      <w:outlineLvl w:val="1"/>
    </w:pPr>
    <w:rPr>
      <w:b/>
      <w:u w:val="single"/>
    </w:rPr>
  </w:style>
  <w:style w:type="paragraph" w:customStyle="1" w:styleId="Level2NumberedHeadingBOLDUND">
    <w:name w:val="Level 2 Numbered Heading BOLD UND"/>
    <w:basedOn w:val="Level2NumberedHeadingBOLD"/>
    <w:next w:val="Level3Number"/>
    <w:uiPriority w:val="3"/>
    <w:qFormat/>
    <w:rsid w:val="00CC1172"/>
    <w:rPr>
      <w:u w:val="single"/>
    </w:rPr>
  </w:style>
  <w:style w:type="paragraph" w:customStyle="1" w:styleId="Level3NumberedHeadingBOLDCAPSTOC">
    <w:name w:val="Level 3 Numbered Heading BOLDCAPS TOC"/>
    <w:basedOn w:val="Level3Number"/>
    <w:next w:val="Level4Number"/>
    <w:uiPriority w:val="1"/>
    <w:semiHidden/>
    <w:qFormat/>
    <w:rsid w:val="00DC7E67"/>
    <w:pPr>
      <w:keepNext/>
      <w:outlineLvl w:val="2"/>
    </w:pPr>
    <w:rPr>
      <w:b/>
      <w:caps/>
    </w:rPr>
  </w:style>
  <w:style w:type="paragraph" w:customStyle="1" w:styleId="Level3NumberedHeadingBOLDITALICSTOC">
    <w:name w:val="Level 3 Numbered Heading BOLDITALICS TOC"/>
    <w:basedOn w:val="Level3Number"/>
    <w:next w:val="Level4Number"/>
    <w:uiPriority w:val="1"/>
    <w:semiHidden/>
    <w:qFormat/>
    <w:rsid w:val="00DC7E67"/>
    <w:pPr>
      <w:keepNext/>
      <w:outlineLvl w:val="2"/>
    </w:pPr>
    <w:rPr>
      <w:b/>
      <w:i/>
    </w:rPr>
  </w:style>
  <w:style w:type="paragraph" w:customStyle="1" w:styleId="Level3NumberedHeadingBOLDUNDERLINETOC">
    <w:name w:val="Level 3 Numbered Heading BOLDUNDERLINE TOC"/>
    <w:basedOn w:val="Level3Number"/>
    <w:next w:val="Level4Number"/>
    <w:uiPriority w:val="1"/>
    <w:semiHidden/>
    <w:qFormat/>
    <w:rsid w:val="00DF2A35"/>
    <w:pPr>
      <w:keepNext/>
      <w:outlineLvl w:val="2"/>
    </w:pPr>
    <w:rPr>
      <w:b/>
      <w:u w:val="single"/>
    </w:rPr>
  </w:style>
  <w:style w:type="paragraph" w:customStyle="1" w:styleId="Level4NumberedHeadingBOLDCAPSTOC">
    <w:name w:val="Level 4 Numbered Heading BOLDCAPS TOC"/>
    <w:basedOn w:val="Level4Number"/>
    <w:next w:val="Level5Number"/>
    <w:uiPriority w:val="1"/>
    <w:semiHidden/>
    <w:qFormat/>
    <w:rsid w:val="004279AD"/>
    <w:pPr>
      <w:keepNext/>
      <w:outlineLvl w:val="3"/>
    </w:pPr>
    <w:rPr>
      <w:b/>
      <w:caps/>
    </w:rPr>
  </w:style>
  <w:style w:type="paragraph" w:customStyle="1" w:styleId="Level4NumberedHeadingBOLDITALICSTOC">
    <w:name w:val="Level 4 Numbered Heading BOLDITALICS TOC"/>
    <w:basedOn w:val="Level4Number"/>
    <w:next w:val="Level5Number"/>
    <w:uiPriority w:val="1"/>
    <w:semiHidden/>
    <w:qFormat/>
    <w:rsid w:val="004279AD"/>
    <w:pPr>
      <w:keepNext/>
      <w:outlineLvl w:val="3"/>
    </w:pPr>
    <w:rPr>
      <w:b/>
      <w:i/>
    </w:rPr>
  </w:style>
  <w:style w:type="paragraph" w:customStyle="1" w:styleId="Level4NumberedHeadingBOLDUNDERLINETOC">
    <w:name w:val="Level 4 Numbered Heading BOLDUNDERLINE TOC"/>
    <w:basedOn w:val="Level4Number"/>
    <w:next w:val="Level5Number"/>
    <w:uiPriority w:val="1"/>
    <w:semiHidden/>
    <w:qFormat/>
    <w:rsid w:val="00781C08"/>
    <w:pPr>
      <w:keepNext/>
      <w:outlineLvl w:val="3"/>
    </w:pPr>
    <w:rPr>
      <w:b/>
      <w:u w:val="single"/>
    </w:rPr>
  </w:style>
  <w:style w:type="paragraph" w:customStyle="1" w:styleId="Level5NumberedHeadingBOLDCAPSTOC">
    <w:name w:val="Level 5 Numbered Heading BOLDCAPS TOC"/>
    <w:basedOn w:val="Level5Number"/>
    <w:next w:val="Level6Number"/>
    <w:uiPriority w:val="1"/>
    <w:semiHidden/>
    <w:qFormat/>
    <w:rsid w:val="000B2260"/>
    <w:pPr>
      <w:keepNext/>
      <w:outlineLvl w:val="4"/>
    </w:pPr>
    <w:rPr>
      <w:b/>
      <w:caps/>
    </w:rPr>
  </w:style>
  <w:style w:type="paragraph" w:customStyle="1" w:styleId="Level2alpha">
    <w:name w:val="Level 2 alpha"/>
    <w:basedOn w:val="Level2Number"/>
    <w:uiPriority w:val="4"/>
    <w:semiHidden/>
    <w:rsid w:val="001A05F1"/>
    <w:pPr>
      <w:numPr>
        <w:numId w:val="31"/>
      </w:numPr>
      <w:tabs>
        <w:tab w:val="left" w:pos="765"/>
        <w:tab w:val="left" w:pos="993"/>
      </w:tabs>
    </w:pPr>
  </w:style>
  <w:style w:type="numbering" w:customStyle="1" w:styleId="Alpha">
    <w:name w:val="Alpha"/>
    <w:uiPriority w:val="99"/>
    <w:rsid w:val="002F5A89"/>
    <w:pPr>
      <w:numPr>
        <w:numId w:val="29"/>
      </w:numPr>
    </w:pPr>
  </w:style>
  <w:style w:type="paragraph" w:customStyle="1" w:styleId="Level1alpha">
    <w:name w:val="Level 1 alpha"/>
    <w:basedOn w:val="Level1Number"/>
    <w:uiPriority w:val="4"/>
    <w:semiHidden/>
    <w:rsid w:val="002F5A89"/>
    <w:pPr>
      <w:numPr>
        <w:numId w:val="31"/>
      </w:numPr>
    </w:pPr>
  </w:style>
  <w:style w:type="paragraph" w:customStyle="1" w:styleId="Level3alpha">
    <w:name w:val="Level 3 alpha"/>
    <w:basedOn w:val="Level3Number"/>
    <w:uiPriority w:val="4"/>
    <w:semiHidden/>
    <w:rsid w:val="001A05F1"/>
    <w:pPr>
      <w:numPr>
        <w:numId w:val="31"/>
      </w:numPr>
      <w:tabs>
        <w:tab w:val="clear" w:pos="1418"/>
        <w:tab w:val="left" w:pos="1446"/>
        <w:tab w:val="left" w:pos="1843"/>
      </w:tabs>
      <w:ind w:left="1701"/>
    </w:pPr>
  </w:style>
  <w:style w:type="paragraph" w:customStyle="1" w:styleId="Level4alpha">
    <w:name w:val="Level 4 alpha"/>
    <w:basedOn w:val="Level4Number"/>
    <w:uiPriority w:val="4"/>
    <w:semiHidden/>
    <w:rsid w:val="001A05F1"/>
    <w:pPr>
      <w:numPr>
        <w:numId w:val="31"/>
      </w:numPr>
      <w:tabs>
        <w:tab w:val="clear" w:pos="1701"/>
        <w:tab w:val="left" w:pos="2268"/>
        <w:tab w:val="left" w:pos="2835"/>
      </w:tabs>
      <w:ind w:left="2268"/>
    </w:pPr>
  </w:style>
  <w:style w:type="paragraph" w:customStyle="1" w:styleId="Level5alpha">
    <w:name w:val="Level 5 alpha"/>
    <w:basedOn w:val="Level5Number"/>
    <w:uiPriority w:val="4"/>
    <w:semiHidden/>
    <w:rsid w:val="001A05F1"/>
    <w:pPr>
      <w:numPr>
        <w:numId w:val="31"/>
      </w:numPr>
      <w:tabs>
        <w:tab w:val="clear" w:pos="1985"/>
      </w:tabs>
      <w:ind w:left="2835"/>
    </w:pPr>
  </w:style>
  <w:style w:type="paragraph" w:customStyle="1" w:styleId="Level6alpha">
    <w:name w:val="Level 6 alpha"/>
    <w:basedOn w:val="Level6Number"/>
    <w:uiPriority w:val="4"/>
    <w:semiHidden/>
    <w:rsid w:val="00FA2CE2"/>
    <w:pPr>
      <w:numPr>
        <w:numId w:val="31"/>
      </w:numPr>
      <w:tabs>
        <w:tab w:val="clear" w:pos="2268"/>
        <w:tab w:val="num" w:pos="2552"/>
      </w:tabs>
      <w:ind w:left="2552"/>
    </w:pPr>
  </w:style>
  <w:style w:type="paragraph" w:customStyle="1" w:styleId="Level1roman">
    <w:name w:val="Level 1 roman"/>
    <w:basedOn w:val="Level1Number"/>
    <w:uiPriority w:val="4"/>
    <w:semiHidden/>
    <w:rsid w:val="002F5A89"/>
    <w:pPr>
      <w:numPr>
        <w:numId w:val="32"/>
      </w:numPr>
    </w:pPr>
  </w:style>
  <w:style w:type="paragraph" w:customStyle="1" w:styleId="Level2roman">
    <w:name w:val="Level 2 roman"/>
    <w:basedOn w:val="Level2Number"/>
    <w:uiPriority w:val="4"/>
    <w:semiHidden/>
    <w:rsid w:val="001A05F1"/>
    <w:pPr>
      <w:numPr>
        <w:numId w:val="32"/>
      </w:numPr>
      <w:tabs>
        <w:tab w:val="left" w:pos="765"/>
        <w:tab w:val="left" w:pos="993"/>
      </w:tabs>
    </w:pPr>
  </w:style>
  <w:style w:type="paragraph" w:customStyle="1" w:styleId="Level3roman">
    <w:name w:val="Level 3 roman"/>
    <w:basedOn w:val="Level3Number"/>
    <w:uiPriority w:val="4"/>
    <w:semiHidden/>
    <w:rsid w:val="001A05F1"/>
    <w:pPr>
      <w:numPr>
        <w:numId w:val="32"/>
      </w:numPr>
      <w:tabs>
        <w:tab w:val="clear" w:pos="1418"/>
        <w:tab w:val="left" w:pos="1446"/>
        <w:tab w:val="left" w:pos="1843"/>
      </w:tabs>
      <w:ind w:left="1701"/>
    </w:pPr>
  </w:style>
  <w:style w:type="paragraph" w:customStyle="1" w:styleId="Level4roman">
    <w:name w:val="Level 4 roman"/>
    <w:basedOn w:val="Level4Number"/>
    <w:uiPriority w:val="4"/>
    <w:semiHidden/>
    <w:rsid w:val="001A05F1"/>
    <w:pPr>
      <w:numPr>
        <w:numId w:val="32"/>
      </w:numPr>
      <w:tabs>
        <w:tab w:val="clear" w:pos="1701"/>
        <w:tab w:val="left" w:pos="2268"/>
        <w:tab w:val="left" w:pos="2835"/>
      </w:tabs>
      <w:ind w:left="2268"/>
    </w:pPr>
  </w:style>
  <w:style w:type="paragraph" w:customStyle="1" w:styleId="Level5roman">
    <w:name w:val="Level 5 roman"/>
    <w:basedOn w:val="Level5Number"/>
    <w:uiPriority w:val="4"/>
    <w:semiHidden/>
    <w:rsid w:val="001A05F1"/>
    <w:pPr>
      <w:numPr>
        <w:numId w:val="32"/>
      </w:numPr>
      <w:tabs>
        <w:tab w:val="clear" w:pos="1985"/>
      </w:tabs>
      <w:ind w:left="2835"/>
    </w:pPr>
  </w:style>
  <w:style w:type="paragraph" w:customStyle="1" w:styleId="Level6roman">
    <w:name w:val="Level 6 roman"/>
    <w:basedOn w:val="Level6Number"/>
    <w:uiPriority w:val="4"/>
    <w:semiHidden/>
    <w:rsid w:val="00FA2CE2"/>
    <w:pPr>
      <w:numPr>
        <w:numId w:val="32"/>
      </w:numPr>
      <w:tabs>
        <w:tab w:val="clear" w:pos="2268"/>
        <w:tab w:val="num" w:pos="2552"/>
      </w:tabs>
      <w:ind w:left="2552"/>
    </w:pPr>
  </w:style>
  <w:style w:type="numbering" w:customStyle="1" w:styleId="Roman">
    <w:name w:val="Roman"/>
    <w:uiPriority w:val="99"/>
    <w:rsid w:val="002F5A89"/>
    <w:pPr>
      <w:numPr>
        <w:numId w:val="30"/>
      </w:numPr>
    </w:pPr>
  </w:style>
  <w:style w:type="paragraph" w:customStyle="1" w:styleId="TitleHeadingBOLDCAPSTOC">
    <w:name w:val="Title Heading BOLDCAPS TOC"/>
    <w:basedOn w:val="Normal"/>
    <w:next w:val="Normal"/>
    <w:uiPriority w:val="5"/>
    <w:semiHidden/>
    <w:qFormat/>
    <w:rsid w:val="00A5140E"/>
    <w:pPr>
      <w:keepNext/>
      <w:outlineLvl w:val="0"/>
    </w:pPr>
    <w:rPr>
      <w:rFonts w:ascii="Arial Bold" w:hAnsi="Arial Bold"/>
      <w:b/>
      <w:caps/>
    </w:rPr>
  </w:style>
  <w:style w:type="paragraph" w:customStyle="1" w:styleId="TitleHeadingBOLDITALICSTOC">
    <w:name w:val="Title Heading BOLDITALICS TOC"/>
    <w:basedOn w:val="Normal"/>
    <w:next w:val="Normal"/>
    <w:uiPriority w:val="5"/>
    <w:semiHidden/>
    <w:qFormat/>
    <w:rsid w:val="00A5140E"/>
    <w:pPr>
      <w:keepNext/>
      <w:outlineLvl w:val="0"/>
    </w:pPr>
    <w:rPr>
      <w:b/>
      <w:i/>
    </w:rPr>
  </w:style>
  <w:style w:type="paragraph" w:customStyle="1" w:styleId="TitleHeadingBOLDUNDERLINETOC">
    <w:name w:val="Title Heading BOLDUNDERLINE TOC"/>
    <w:basedOn w:val="Normal"/>
    <w:next w:val="Normal"/>
    <w:uiPriority w:val="5"/>
    <w:semiHidden/>
    <w:qFormat/>
    <w:rsid w:val="00A5140E"/>
    <w:pPr>
      <w:keepNext/>
      <w:outlineLvl w:val="0"/>
    </w:pPr>
    <w:rPr>
      <w:b/>
      <w:u w:val="single"/>
    </w:rPr>
  </w:style>
  <w:style w:type="paragraph" w:customStyle="1" w:styleId="Level5NumberedHeadingBOLDITALICSTOC">
    <w:name w:val="Level 5 Numbered Heading BOLDITALICS TOC"/>
    <w:basedOn w:val="Level5Number"/>
    <w:next w:val="Level6Number"/>
    <w:uiPriority w:val="1"/>
    <w:semiHidden/>
    <w:qFormat/>
    <w:rsid w:val="003805EA"/>
    <w:pPr>
      <w:keepNext/>
      <w:outlineLvl w:val="4"/>
    </w:pPr>
    <w:rPr>
      <w:b/>
      <w:i/>
    </w:rPr>
  </w:style>
  <w:style w:type="paragraph" w:customStyle="1" w:styleId="Level5NumberedHeadingBOLDUNDERLINETOC">
    <w:name w:val="Level 5 Numbered Heading BOLDUNDERLINE TOC"/>
    <w:basedOn w:val="Level5Number"/>
    <w:next w:val="Level6Number"/>
    <w:uiPriority w:val="1"/>
    <w:semiHidden/>
    <w:qFormat/>
    <w:rsid w:val="003805EA"/>
    <w:pPr>
      <w:keepNext/>
      <w:outlineLvl w:val="4"/>
    </w:pPr>
    <w:rPr>
      <w:b/>
      <w:u w:val="single"/>
    </w:rPr>
  </w:style>
  <w:style w:type="paragraph" w:customStyle="1" w:styleId="Level1NumberedHeadingBOLDCAPSUND">
    <w:name w:val="Level 1 Numbered Heading BOLD CAPS UND"/>
    <w:basedOn w:val="Level1NumberedHeadingBOLDCAPS"/>
    <w:next w:val="Level2Number"/>
    <w:uiPriority w:val="3"/>
    <w:rsid w:val="00BD4E18"/>
    <w:rPr>
      <w:rFonts w:ascii="Arial" w:hAnsi="Arial" w:cs="Arial"/>
      <w:u w:val="single"/>
    </w:rPr>
  </w:style>
  <w:style w:type="paragraph" w:customStyle="1" w:styleId="Level1NumberedHeadingBOLDCAPS0">
    <w:name w:val="Level 1 Numbered Heading BOLDCAPS"/>
    <w:basedOn w:val="Level1NumberedHeadingBOLDCAPSTOC"/>
    <w:next w:val="Level2Number"/>
    <w:uiPriority w:val="1"/>
    <w:semiHidden/>
    <w:qFormat/>
    <w:rsid w:val="004164E1"/>
    <w:pPr>
      <w:spacing w:before="480"/>
      <w:outlineLvl w:val="9"/>
    </w:pPr>
  </w:style>
  <w:style w:type="paragraph" w:customStyle="1" w:styleId="Level1NumberedHeadingBOLDITALICS">
    <w:name w:val="Level 1 Numbered Heading BOLDITALICS"/>
    <w:basedOn w:val="Level1NumberedHeadingBOLDITALICSTOC"/>
    <w:next w:val="Level2Number"/>
    <w:uiPriority w:val="1"/>
    <w:semiHidden/>
    <w:qFormat/>
    <w:rsid w:val="004164E1"/>
    <w:pPr>
      <w:spacing w:before="480"/>
      <w:outlineLvl w:val="9"/>
    </w:pPr>
  </w:style>
  <w:style w:type="paragraph" w:styleId="FootnoteText">
    <w:name w:val="footnote text"/>
    <w:basedOn w:val="Normal"/>
    <w:link w:val="FootnoteTextChar"/>
    <w:uiPriority w:val="99"/>
    <w:rsid w:val="007E1DE0"/>
    <w:pPr>
      <w:tabs>
        <w:tab w:val="left" w:pos="426"/>
      </w:tabs>
      <w:spacing w:after="0" w:line="240" w:lineRule="auto"/>
      <w:ind w:left="425" w:hanging="425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E1DE0"/>
    <w:rPr>
      <w:rFonts w:ascii="Arial" w:hAnsi="Arial"/>
      <w:sz w:val="18"/>
      <w:szCs w:val="18"/>
    </w:rPr>
  </w:style>
  <w:style w:type="character" w:styleId="FootnoteReference">
    <w:name w:val="footnote reference"/>
    <w:basedOn w:val="DefaultParagraphFont"/>
    <w:uiPriority w:val="99"/>
    <w:rsid w:val="00EF3C7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0375F8"/>
    <w:pPr>
      <w:tabs>
        <w:tab w:val="left" w:pos="340"/>
      </w:tabs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873DC"/>
    <w:rPr>
      <w:rFonts w:ascii="Avenir Book" w:hAnsi="Avenir Book"/>
      <w:sz w:val="20"/>
      <w:szCs w:val="20"/>
    </w:rPr>
  </w:style>
  <w:style w:type="paragraph" w:customStyle="1" w:styleId="Condensed">
    <w:name w:val="Condensed"/>
    <w:qFormat/>
    <w:rsid w:val="007B4B05"/>
    <w:pPr>
      <w:spacing w:after="0" w:line="240" w:lineRule="auto"/>
      <w:jc w:val="both"/>
    </w:pPr>
    <w:rPr>
      <w:rFonts w:ascii="Arial" w:eastAsiaTheme="minorEastAsia" w:hAnsi="Arial" w:cs="Arial"/>
      <w:noProof/>
      <w:sz w:val="20"/>
      <w:lang w:eastAsia="en-ZA"/>
    </w:rPr>
  </w:style>
  <w:style w:type="numbering" w:customStyle="1" w:styleId="BulletStyles">
    <w:name w:val="BulletStyles"/>
    <w:uiPriority w:val="99"/>
    <w:rsid w:val="00700C44"/>
    <w:pPr>
      <w:numPr>
        <w:numId w:val="33"/>
      </w:numPr>
    </w:pPr>
  </w:style>
  <w:style w:type="character" w:styleId="EndnoteReference">
    <w:name w:val="endnote reference"/>
    <w:basedOn w:val="DefaultParagraphFont"/>
    <w:uiPriority w:val="99"/>
    <w:semiHidden/>
    <w:unhideWhenUsed/>
    <w:rsid w:val="00AB7F26"/>
    <w:rPr>
      <w:vertAlign w:val="superscript"/>
    </w:rPr>
  </w:style>
  <w:style w:type="paragraph" w:customStyle="1" w:styleId="Level1NumberedHeadingBOLDUNDERLINE">
    <w:name w:val="Level 1 Numbered Heading BOLDUNDERLINE"/>
    <w:basedOn w:val="Level1NumberedHeadingBOLDUNDERLINETOC"/>
    <w:next w:val="Level2Number"/>
    <w:uiPriority w:val="1"/>
    <w:semiHidden/>
    <w:qFormat/>
    <w:rsid w:val="005225EA"/>
    <w:pPr>
      <w:outlineLvl w:val="9"/>
    </w:pPr>
  </w:style>
  <w:style w:type="paragraph" w:customStyle="1" w:styleId="Level2NumberedHeadingBOLD">
    <w:name w:val="Level 2 Numbered Heading BOLD"/>
    <w:basedOn w:val="Level2NumberedHeadingUND"/>
    <w:next w:val="Level3Number"/>
    <w:uiPriority w:val="3"/>
    <w:rsid w:val="00CC1172"/>
    <w:pPr>
      <w:tabs>
        <w:tab w:val="clear" w:pos="993"/>
      </w:tabs>
    </w:pPr>
    <w:rPr>
      <w:b/>
      <w:u w:val="none"/>
    </w:rPr>
  </w:style>
  <w:style w:type="paragraph" w:customStyle="1" w:styleId="Level2NumberedHeadingBOLDCAPS">
    <w:name w:val="Level 2 Numbered Heading BOLDCAPS"/>
    <w:basedOn w:val="Level2NumberedHeadingBOLDCAPSTOC"/>
    <w:next w:val="Level3Number"/>
    <w:uiPriority w:val="1"/>
    <w:semiHidden/>
    <w:qFormat/>
    <w:rsid w:val="009178F4"/>
    <w:pPr>
      <w:outlineLvl w:val="9"/>
    </w:pPr>
  </w:style>
  <w:style w:type="paragraph" w:customStyle="1" w:styleId="Level2NumberedHeadingBOLDITALICS">
    <w:name w:val="Level 2 Numbered Heading BOLDITALICS"/>
    <w:basedOn w:val="Level2NumberedHeadingBOLDITALICSTOC"/>
    <w:next w:val="Level3Number"/>
    <w:uiPriority w:val="1"/>
    <w:semiHidden/>
    <w:qFormat/>
    <w:rsid w:val="00A52FC0"/>
    <w:pPr>
      <w:outlineLvl w:val="9"/>
    </w:pPr>
  </w:style>
  <w:style w:type="paragraph" w:customStyle="1" w:styleId="Level2NumberedHeadingBOLDUNDERLINE">
    <w:name w:val="Level 2 Numbered Heading BOLDUNDERLINE"/>
    <w:basedOn w:val="Level2NumberedHeadingBOLDUNDERLINETOC"/>
    <w:next w:val="Level3Number"/>
    <w:uiPriority w:val="1"/>
    <w:semiHidden/>
    <w:qFormat/>
    <w:rsid w:val="006276D4"/>
    <w:pPr>
      <w:outlineLvl w:val="9"/>
    </w:pPr>
  </w:style>
  <w:style w:type="paragraph" w:customStyle="1" w:styleId="Level3NumberedHeadingBOLD">
    <w:name w:val="Level 3 Numbered Heading BOLD"/>
    <w:basedOn w:val="Level3Number"/>
    <w:next w:val="Level4Number"/>
    <w:uiPriority w:val="3"/>
    <w:rsid w:val="003C7655"/>
    <w:pPr>
      <w:keepNext/>
      <w:tabs>
        <w:tab w:val="num" w:pos="1446"/>
      </w:tabs>
      <w:outlineLvl w:val="2"/>
    </w:pPr>
    <w:rPr>
      <w:b/>
    </w:rPr>
  </w:style>
  <w:style w:type="paragraph" w:customStyle="1" w:styleId="Level3NumberedHeadingBOLDCAPS">
    <w:name w:val="Level 3 Numbered Heading BOLDCAPS"/>
    <w:basedOn w:val="Level3NumberedHeadingBOLDCAPSTOC"/>
    <w:next w:val="Level4Number"/>
    <w:uiPriority w:val="1"/>
    <w:semiHidden/>
    <w:qFormat/>
    <w:rsid w:val="00DC7E67"/>
    <w:pPr>
      <w:outlineLvl w:val="9"/>
    </w:pPr>
  </w:style>
  <w:style w:type="paragraph" w:customStyle="1" w:styleId="Level3NumberedHeadingBOLDITALICS">
    <w:name w:val="Level 3 Numbered Heading BOLDITALICS"/>
    <w:basedOn w:val="Level3NumberedHeadingBOLDITALICSTOC"/>
    <w:next w:val="Level4Number"/>
    <w:uiPriority w:val="1"/>
    <w:semiHidden/>
    <w:qFormat/>
    <w:rsid w:val="00DC7E67"/>
    <w:pPr>
      <w:outlineLvl w:val="9"/>
    </w:pPr>
  </w:style>
  <w:style w:type="paragraph" w:customStyle="1" w:styleId="Level3NumberedHeadingBOLDUNDERLINE">
    <w:name w:val="Level 3 Numbered Heading BOLDUNDERLINE"/>
    <w:basedOn w:val="Level3NumberedHeadingBOLDUNDERLINETOC"/>
    <w:next w:val="Level4Number"/>
    <w:uiPriority w:val="1"/>
    <w:semiHidden/>
    <w:qFormat/>
    <w:rsid w:val="00DF2A35"/>
    <w:pPr>
      <w:outlineLvl w:val="9"/>
    </w:pPr>
  </w:style>
  <w:style w:type="paragraph" w:customStyle="1" w:styleId="Level5NumberedHeadingBOLD">
    <w:name w:val="Level 5 Numbered Heading BOLD"/>
    <w:basedOn w:val="Level5Number"/>
    <w:next w:val="Level6Number"/>
    <w:uiPriority w:val="3"/>
    <w:rsid w:val="00ED5712"/>
    <w:pPr>
      <w:keepNext/>
      <w:outlineLvl w:val="4"/>
    </w:pPr>
    <w:rPr>
      <w:b/>
    </w:rPr>
  </w:style>
  <w:style w:type="paragraph" w:customStyle="1" w:styleId="Level5NumberedHeadingBOLDCAPS">
    <w:name w:val="Level 5 Numbered Heading BOLDCAPS"/>
    <w:basedOn w:val="Level5NumberedHeadingBOLDCAPSTOC"/>
    <w:next w:val="Level6Number"/>
    <w:uiPriority w:val="1"/>
    <w:semiHidden/>
    <w:qFormat/>
    <w:rsid w:val="003805EA"/>
    <w:pPr>
      <w:outlineLvl w:val="9"/>
    </w:pPr>
  </w:style>
  <w:style w:type="paragraph" w:customStyle="1" w:styleId="Level5NumberedHeadingBOLDITALICS">
    <w:name w:val="Level 5 Numbered Heading BOLDITALICS"/>
    <w:basedOn w:val="Level5NumberedHeadingBOLDITALICSTOC"/>
    <w:next w:val="Level6Number"/>
    <w:uiPriority w:val="1"/>
    <w:semiHidden/>
    <w:qFormat/>
    <w:rsid w:val="003805EA"/>
    <w:pPr>
      <w:outlineLvl w:val="9"/>
    </w:pPr>
  </w:style>
  <w:style w:type="paragraph" w:customStyle="1" w:styleId="Level5NumberedHeadingBOLDUNDERLINE">
    <w:name w:val="Level 5 Numbered Heading BOLDUNDERLINE"/>
    <w:basedOn w:val="Level5NumberedHeadingBOLDUNDERLINETOC"/>
    <w:next w:val="Level6Number"/>
    <w:uiPriority w:val="1"/>
    <w:semiHidden/>
    <w:qFormat/>
    <w:rsid w:val="003805EA"/>
    <w:pPr>
      <w:outlineLvl w:val="9"/>
    </w:pPr>
  </w:style>
  <w:style w:type="paragraph" w:customStyle="1" w:styleId="Level4NumberedHeadingBOLD">
    <w:name w:val="Level 4 Numbered Heading BOLD"/>
    <w:basedOn w:val="Level4Number"/>
    <w:next w:val="Level5Number"/>
    <w:uiPriority w:val="3"/>
    <w:rsid w:val="003C7655"/>
    <w:pPr>
      <w:keepNext/>
      <w:tabs>
        <w:tab w:val="num" w:pos="2268"/>
      </w:tabs>
      <w:outlineLvl w:val="3"/>
    </w:pPr>
    <w:rPr>
      <w:b/>
    </w:rPr>
  </w:style>
  <w:style w:type="paragraph" w:customStyle="1" w:styleId="Level4NumberedHeadingBOLDCAPS">
    <w:name w:val="Level 4 Numbered Heading BOLDCAPS"/>
    <w:basedOn w:val="Level4NumberedHeadingBOLDCAPSTOC"/>
    <w:next w:val="Level5Number"/>
    <w:uiPriority w:val="1"/>
    <w:semiHidden/>
    <w:qFormat/>
    <w:rsid w:val="004279AD"/>
    <w:pPr>
      <w:outlineLvl w:val="9"/>
    </w:pPr>
  </w:style>
  <w:style w:type="paragraph" w:customStyle="1" w:styleId="Level4NumberedHeadingBOLDITALICS">
    <w:name w:val="Level 4 Numbered Heading BOLDITALICS"/>
    <w:basedOn w:val="Level4NumberedHeadingBOLDITALICSTOC"/>
    <w:next w:val="Level5Number"/>
    <w:uiPriority w:val="1"/>
    <w:semiHidden/>
    <w:qFormat/>
    <w:rsid w:val="00986355"/>
    <w:pPr>
      <w:outlineLvl w:val="9"/>
    </w:pPr>
  </w:style>
  <w:style w:type="paragraph" w:customStyle="1" w:styleId="Level4NumberedHeadingBOLDUNDERLINE">
    <w:name w:val="Level 4 Numbered Heading BOLDUNDERLINE"/>
    <w:basedOn w:val="Level4NumberedHeadingBOLDUNDERLINETOC"/>
    <w:next w:val="Level5Number"/>
    <w:uiPriority w:val="1"/>
    <w:semiHidden/>
    <w:qFormat/>
    <w:rsid w:val="00781C08"/>
    <w:pPr>
      <w:outlineLvl w:val="9"/>
    </w:pPr>
  </w:style>
  <w:style w:type="paragraph" w:customStyle="1" w:styleId="TitleHeadingBOLDCAPS">
    <w:name w:val="Title Heading BOLDCAPS"/>
    <w:basedOn w:val="TitleHeadingBOLDCAPSTOC"/>
    <w:next w:val="Normal"/>
    <w:uiPriority w:val="5"/>
    <w:semiHidden/>
    <w:qFormat/>
    <w:rsid w:val="006467C3"/>
    <w:pPr>
      <w:outlineLvl w:val="9"/>
    </w:pPr>
  </w:style>
  <w:style w:type="paragraph" w:customStyle="1" w:styleId="TitleHeadingBOLDITALICS">
    <w:name w:val="Title Heading BOLDITALICS"/>
    <w:basedOn w:val="TitleHeadingBOLDITALICSTOC"/>
    <w:next w:val="Normal"/>
    <w:uiPriority w:val="5"/>
    <w:semiHidden/>
    <w:qFormat/>
    <w:rsid w:val="005D41F8"/>
    <w:pPr>
      <w:outlineLvl w:val="9"/>
    </w:pPr>
  </w:style>
  <w:style w:type="paragraph" w:customStyle="1" w:styleId="TitleHeadingBOLDUNDERLINE">
    <w:name w:val="Title Heading BOLDUNDERLINE"/>
    <w:basedOn w:val="TitleHeadingBOLDUNDERLINETOC"/>
    <w:next w:val="Normal"/>
    <w:uiPriority w:val="5"/>
    <w:semiHidden/>
    <w:qFormat/>
    <w:rsid w:val="005D41F8"/>
    <w:pPr>
      <w:outlineLvl w:val="9"/>
    </w:pPr>
  </w:style>
  <w:style w:type="paragraph" w:styleId="TOC6">
    <w:name w:val="toc 6"/>
    <w:basedOn w:val="Normal"/>
    <w:next w:val="Normal"/>
    <w:autoRedefine/>
    <w:uiPriority w:val="39"/>
    <w:semiHidden/>
    <w:rsid w:val="00C3612A"/>
    <w:pPr>
      <w:spacing w:after="100"/>
      <w:ind w:left="1100"/>
    </w:pPr>
  </w:style>
  <w:style w:type="paragraph" w:styleId="TOC5">
    <w:name w:val="toc 5"/>
    <w:basedOn w:val="Normal"/>
    <w:next w:val="Normal"/>
    <w:autoRedefine/>
    <w:uiPriority w:val="39"/>
    <w:unhideWhenUsed/>
    <w:rsid w:val="00736DDB"/>
    <w:pPr>
      <w:tabs>
        <w:tab w:val="left" w:pos="2079"/>
        <w:tab w:val="right" w:leader="dot" w:pos="9191"/>
      </w:tabs>
      <w:spacing w:after="120"/>
    </w:pPr>
    <w:rPr>
      <w:rFonts w:eastAsiaTheme="minorEastAsia"/>
      <w:noProof/>
      <w:lang w:eastAsia="en-ZA"/>
    </w:rPr>
  </w:style>
  <w:style w:type="paragraph" w:styleId="TOC7">
    <w:name w:val="toc 7"/>
    <w:basedOn w:val="Normal"/>
    <w:next w:val="Normal"/>
    <w:autoRedefine/>
    <w:uiPriority w:val="39"/>
    <w:semiHidden/>
    <w:rsid w:val="00CF27F0"/>
    <w:pPr>
      <w:spacing w:after="120"/>
      <w:ind w:left="1321"/>
    </w:pPr>
  </w:style>
  <w:style w:type="paragraph" w:styleId="TOC8">
    <w:name w:val="toc 8"/>
    <w:basedOn w:val="Normal"/>
    <w:next w:val="Normal"/>
    <w:autoRedefine/>
    <w:uiPriority w:val="39"/>
    <w:unhideWhenUsed/>
    <w:rsid w:val="001E46AF"/>
    <w:pPr>
      <w:tabs>
        <w:tab w:val="right" w:leader="dot" w:pos="9191"/>
      </w:tabs>
      <w:spacing w:after="120"/>
    </w:pPr>
    <w:rPr>
      <w:noProof/>
    </w:rPr>
  </w:style>
  <w:style w:type="paragraph" w:styleId="TOC9">
    <w:name w:val="toc 9"/>
    <w:basedOn w:val="Normal"/>
    <w:next w:val="Normal"/>
    <w:autoRedefine/>
    <w:uiPriority w:val="39"/>
    <w:semiHidden/>
    <w:rsid w:val="00FE16AF"/>
    <w:pPr>
      <w:tabs>
        <w:tab w:val="right" w:leader="dot" w:pos="9191"/>
      </w:tabs>
      <w:spacing w:after="120"/>
      <w:ind w:left="425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E27BC1"/>
    <w:rPr>
      <w:color w:val="605E5C"/>
      <w:shd w:val="clear" w:color="auto" w:fill="E1DFDD"/>
    </w:rPr>
  </w:style>
  <w:style w:type="paragraph" w:customStyle="1" w:styleId="TableStyle">
    <w:name w:val="Table Style"/>
    <w:basedOn w:val="Normal"/>
    <w:uiPriority w:val="7"/>
    <w:rsid w:val="00824CBE"/>
    <w:pPr>
      <w:spacing w:before="120" w:after="120" w:line="240" w:lineRule="auto"/>
    </w:pPr>
    <w:rPr>
      <w:sz w:val="18"/>
    </w:rPr>
  </w:style>
  <w:style w:type="paragraph" w:customStyle="1" w:styleId="Level1UnnumberedHeading">
    <w:name w:val="Level 1 Unnumbered Heading"/>
    <w:basedOn w:val="Level1Unnumbered"/>
    <w:next w:val="Level1Unnumbered"/>
    <w:uiPriority w:val="4"/>
    <w:rsid w:val="00002C86"/>
    <w:pPr>
      <w:keepNext/>
      <w:ind w:left="425"/>
    </w:pPr>
    <w:rPr>
      <w:rFonts w:eastAsiaTheme="minorEastAsia" w:cs="Arial"/>
      <w:b/>
      <w:noProof/>
      <w:lang w:eastAsia="en-ZA"/>
    </w:rPr>
  </w:style>
  <w:style w:type="paragraph" w:customStyle="1" w:styleId="Level2UnnumberedHeading">
    <w:name w:val="Level 2 Unnumbered Heading"/>
    <w:basedOn w:val="Level2Unnumbered"/>
    <w:next w:val="Level2Unnumbered"/>
    <w:uiPriority w:val="4"/>
    <w:rsid w:val="00473575"/>
    <w:pPr>
      <w:keepNext/>
    </w:pPr>
    <w:rPr>
      <w:b/>
      <w:bCs/>
    </w:rPr>
  </w:style>
  <w:style w:type="paragraph" w:customStyle="1" w:styleId="Level3UnnumberedHeading">
    <w:name w:val="Level 3 Unnumbered Heading"/>
    <w:basedOn w:val="Level3Unnumbered"/>
    <w:next w:val="Level3Unnumbered"/>
    <w:uiPriority w:val="4"/>
    <w:rsid w:val="00473575"/>
    <w:pPr>
      <w:keepNext/>
      <w:outlineLvl w:val="1"/>
    </w:pPr>
    <w:rPr>
      <w:b/>
    </w:rPr>
  </w:style>
  <w:style w:type="paragraph" w:customStyle="1" w:styleId="Level4UnnumberedHeading">
    <w:name w:val="Level 4 Unnumbered Heading"/>
    <w:basedOn w:val="Level4Unnumbered"/>
    <w:next w:val="Level4Unnumbered"/>
    <w:uiPriority w:val="4"/>
    <w:rsid w:val="001367F5"/>
    <w:pPr>
      <w:keepNext/>
      <w:outlineLvl w:val="2"/>
    </w:pPr>
    <w:rPr>
      <w:b/>
    </w:rPr>
  </w:style>
  <w:style w:type="paragraph" w:customStyle="1" w:styleId="Level5UnnumberedHeading">
    <w:name w:val="Level 5 Unnumbered Heading"/>
    <w:basedOn w:val="Level5Unnumbered"/>
    <w:next w:val="Level5Unnumbered"/>
    <w:uiPriority w:val="4"/>
    <w:rsid w:val="00815294"/>
    <w:pPr>
      <w:keepNext/>
      <w:outlineLvl w:val="3"/>
    </w:pPr>
    <w:rPr>
      <w:b/>
    </w:rPr>
  </w:style>
  <w:style w:type="paragraph" w:customStyle="1" w:styleId="Level0CenterHeading">
    <w:name w:val="Level 0 Center Heading"/>
    <w:basedOn w:val="Normal"/>
    <w:next w:val="Normal"/>
    <w:uiPriority w:val="4"/>
    <w:rsid w:val="00A5140E"/>
    <w:pPr>
      <w:keepNext/>
      <w:jc w:val="center"/>
      <w:outlineLvl w:val="4"/>
    </w:pPr>
    <w:rPr>
      <w:b/>
      <w:bCs/>
    </w:rPr>
  </w:style>
  <w:style w:type="paragraph" w:customStyle="1" w:styleId="TableLevel1">
    <w:name w:val="Table Level 1"/>
    <w:basedOn w:val="Level1Number"/>
    <w:uiPriority w:val="7"/>
    <w:rsid w:val="006B57C5"/>
    <w:pPr>
      <w:numPr>
        <w:numId w:val="70"/>
      </w:numPr>
      <w:spacing w:before="120" w:after="120" w:line="240" w:lineRule="auto"/>
      <w:outlineLvl w:val="0"/>
    </w:pPr>
    <w:rPr>
      <w:sz w:val="18"/>
    </w:rPr>
  </w:style>
  <w:style w:type="paragraph" w:customStyle="1" w:styleId="TableLevel2">
    <w:name w:val="Table Level 2"/>
    <w:basedOn w:val="Level2Number"/>
    <w:uiPriority w:val="7"/>
    <w:rsid w:val="001E45D5"/>
    <w:pPr>
      <w:numPr>
        <w:numId w:val="70"/>
      </w:numPr>
      <w:tabs>
        <w:tab w:val="left" w:pos="992"/>
      </w:tabs>
      <w:spacing w:before="120" w:after="120" w:line="240" w:lineRule="auto"/>
    </w:pPr>
    <w:rPr>
      <w:sz w:val="18"/>
    </w:rPr>
  </w:style>
  <w:style w:type="paragraph" w:customStyle="1" w:styleId="TableLevel3">
    <w:name w:val="Table Level 3"/>
    <w:basedOn w:val="Level3Number"/>
    <w:uiPriority w:val="7"/>
    <w:rsid w:val="001E45D5"/>
    <w:pPr>
      <w:numPr>
        <w:numId w:val="70"/>
      </w:numPr>
      <w:tabs>
        <w:tab w:val="clear" w:pos="1843"/>
        <w:tab w:val="left" w:pos="1701"/>
      </w:tabs>
      <w:spacing w:before="120" w:after="120" w:line="240" w:lineRule="auto"/>
      <w:ind w:left="1701" w:hanging="709"/>
    </w:pPr>
    <w:rPr>
      <w:sz w:val="18"/>
    </w:rPr>
  </w:style>
  <w:style w:type="paragraph" w:customStyle="1" w:styleId="TableLevel4">
    <w:name w:val="Table Level 4"/>
    <w:basedOn w:val="Level4Number"/>
    <w:uiPriority w:val="7"/>
    <w:rsid w:val="001E45D5"/>
    <w:pPr>
      <w:numPr>
        <w:numId w:val="70"/>
      </w:numPr>
      <w:tabs>
        <w:tab w:val="clear" w:pos="2835"/>
      </w:tabs>
      <w:spacing w:before="120" w:after="120" w:line="240" w:lineRule="auto"/>
      <w:ind w:left="2552" w:hanging="851"/>
    </w:pPr>
    <w:rPr>
      <w:sz w:val="18"/>
    </w:rPr>
  </w:style>
  <w:style w:type="paragraph" w:customStyle="1" w:styleId="TableLevel5">
    <w:name w:val="Table Level 5"/>
    <w:basedOn w:val="Level5Number"/>
    <w:uiPriority w:val="7"/>
    <w:rsid w:val="005E47CB"/>
    <w:pPr>
      <w:numPr>
        <w:numId w:val="70"/>
      </w:numPr>
      <w:tabs>
        <w:tab w:val="clear" w:pos="4111"/>
        <w:tab w:val="left" w:pos="3544"/>
      </w:tabs>
      <w:spacing w:before="120" w:after="120" w:line="240" w:lineRule="auto"/>
      <w:ind w:left="3544" w:hanging="992"/>
    </w:pPr>
    <w:rPr>
      <w:sz w:val="18"/>
    </w:rPr>
  </w:style>
  <w:style w:type="paragraph" w:customStyle="1" w:styleId="TableLevel6">
    <w:name w:val="Table Level 6"/>
    <w:basedOn w:val="Level6Number"/>
    <w:uiPriority w:val="7"/>
    <w:rsid w:val="005E47CB"/>
    <w:pPr>
      <w:numPr>
        <w:numId w:val="70"/>
      </w:numPr>
      <w:tabs>
        <w:tab w:val="clear" w:pos="5670"/>
        <w:tab w:val="left" w:pos="4820"/>
      </w:tabs>
      <w:spacing w:before="120" w:after="120" w:line="240" w:lineRule="auto"/>
      <w:ind w:left="4820" w:hanging="1276"/>
    </w:pPr>
    <w:rPr>
      <w:sz w:val="18"/>
    </w:rPr>
  </w:style>
  <w:style w:type="paragraph" w:customStyle="1" w:styleId="TableBullet0or1">
    <w:name w:val="Table Bullet 0 or 1"/>
    <w:basedOn w:val="Level0or1Bullet"/>
    <w:uiPriority w:val="8"/>
    <w:rsid w:val="00291441"/>
    <w:pPr>
      <w:tabs>
        <w:tab w:val="clear" w:pos="426"/>
        <w:tab w:val="left" w:pos="284"/>
      </w:tabs>
      <w:spacing w:before="120" w:after="120" w:line="240" w:lineRule="auto"/>
      <w:ind w:left="284" w:hanging="284"/>
    </w:pPr>
    <w:rPr>
      <w:sz w:val="18"/>
    </w:rPr>
  </w:style>
  <w:style w:type="paragraph" w:customStyle="1" w:styleId="TableBullet2">
    <w:name w:val="Table Bullet 2"/>
    <w:basedOn w:val="Level2Bullet"/>
    <w:uiPriority w:val="8"/>
    <w:rsid w:val="00B82C6D"/>
    <w:pPr>
      <w:tabs>
        <w:tab w:val="clear" w:pos="993"/>
        <w:tab w:val="left" w:pos="567"/>
      </w:tabs>
      <w:spacing w:before="120" w:after="120" w:line="240" w:lineRule="auto"/>
      <w:ind w:left="568" w:hanging="284"/>
    </w:pPr>
    <w:rPr>
      <w:sz w:val="18"/>
    </w:rPr>
  </w:style>
  <w:style w:type="paragraph" w:customStyle="1" w:styleId="TableBullet3">
    <w:name w:val="Table Bullet 3"/>
    <w:basedOn w:val="Level3Bullet"/>
    <w:uiPriority w:val="8"/>
    <w:rsid w:val="00B82C6D"/>
    <w:pPr>
      <w:tabs>
        <w:tab w:val="left" w:pos="851"/>
      </w:tabs>
      <w:spacing w:before="120" w:after="120" w:line="240" w:lineRule="auto"/>
      <w:ind w:left="851" w:hanging="284"/>
    </w:pPr>
    <w:rPr>
      <w:sz w:val="18"/>
    </w:rPr>
  </w:style>
  <w:style w:type="paragraph" w:customStyle="1" w:styleId="TableBullet4">
    <w:name w:val="Table Bullet 4"/>
    <w:basedOn w:val="Level4Bullet"/>
    <w:uiPriority w:val="8"/>
    <w:rsid w:val="00810C92"/>
    <w:pPr>
      <w:tabs>
        <w:tab w:val="left" w:pos="1134"/>
      </w:tabs>
      <w:spacing w:before="120" w:after="120" w:line="240" w:lineRule="auto"/>
      <w:ind w:left="1135" w:hanging="284"/>
    </w:pPr>
    <w:rPr>
      <w:sz w:val="18"/>
    </w:rPr>
  </w:style>
  <w:style w:type="paragraph" w:customStyle="1" w:styleId="TableBullet5">
    <w:name w:val="Table Bullet 5"/>
    <w:basedOn w:val="Level5Bullet"/>
    <w:uiPriority w:val="8"/>
    <w:rsid w:val="00B82C6D"/>
    <w:pPr>
      <w:tabs>
        <w:tab w:val="left" w:pos="1418"/>
      </w:tabs>
      <w:spacing w:after="120" w:line="240" w:lineRule="auto"/>
      <w:ind w:left="1418" w:hanging="284"/>
    </w:pPr>
    <w:rPr>
      <w:rFonts w:eastAsiaTheme="minorEastAsia" w:cs="Arial"/>
      <w:noProof/>
      <w:sz w:val="18"/>
      <w:szCs w:val="18"/>
      <w:lang w:eastAsia="en-ZA"/>
    </w:rPr>
  </w:style>
  <w:style w:type="paragraph" w:customStyle="1" w:styleId="TableBullet6">
    <w:name w:val="Table Bullet 6"/>
    <w:basedOn w:val="Level6Bullet"/>
    <w:uiPriority w:val="8"/>
    <w:rsid w:val="00B82C6D"/>
    <w:pPr>
      <w:tabs>
        <w:tab w:val="left" w:pos="1701"/>
      </w:tabs>
      <w:spacing w:after="120" w:line="240" w:lineRule="auto"/>
      <w:ind w:left="1702" w:hanging="284"/>
    </w:pPr>
    <w:rPr>
      <w:sz w:val="18"/>
    </w:rPr>
  </w:style>
  <w:style w:type="paragraph" w:customStyle="1" w:styleId="TableUnnumbered1">
    <w:name w:val="Table Unnumbered 1"/>
    <w:basedOn w:val="Level1Unnumbered"/>
    <w:uiPriority w:val="7"/>
    <w:rsid w:val="00E7280C"/>
    <w:pPr>
      <w:tabs>
        <w:tab w:val="num" w:pos="459"/>
      </w:tabs>
      <w:spacing w:before="120" w:after="120" w:line="240" w:lineRule="auto"/>
      <w:ind w:left="459"/>
    </w:pPr>
    <w:rPr>
      <w:sz w:val="18"/>
    </w:rPr>
  </w:style>
  <w:style w:type="paragraph" w:customStyle="1" w:styleId="TableUnnumbered2">
    <w:name w:val="Table Unnumbered 2"/>
    <w:basedOn w:val="Level2Unnumbered"/>
    <w:uiPriority w:val="7"/>
    <w:rsid w:val="00824CBE"/>
    <w:pPr>
      <w:spacing w:before="120" w:after="120" w:line="240" w:lineRule="auto"/>
    </w:pPr>
    <w:rPr>
      <w:sz w:val="18"/>
    </w:rPr>
  </w:style>
  <w:style w:type="paragraph" w:customStyle="1" w:styleId="TableUnnumbered3">
    <w:name w:val="Table Unnumbered 3"/>
    <w:basedOn w:val="Level3Unnumbered"/>
    <w:uiPriority w:val="7"/>
    <w:rsid w:val="001E45D5"/>
    <w:pPr>
      <w:tabs>
        <w:tab w:val="clear" w:pos="1843"/>
        <w:tab w:val="left" w:pos="1701"/>
      </w:tabs>
      <w:spacing w:before="120" w:after="120" w:line="240" w:lineRule="auto"/>
      <w:ind w:left="1701"/>
    </w:pPr>
    <w:rPr>
      <w:sz w:val="18"/>
    </w:rPr>
  </w:style>
  <w:style w:type="paragraph" w:customStyle="1" w:styleId="TableUnnumbered4">
    <w:name w:val="Table Unnumbered 4"/>
    <w:basedOn w:val="Level4Unnumbered"/>
    <w:uiPriority w:val="7"/>
    <w:rsid w:val="001E45D5"/>
    <w:pPr>
      <w:tabs>
        <w:tab w:val="clear" w:pos="2835"/>
        <w:tab w:val="num" w:pos="2552"/>
      </w:tabs>
      <w:spacing w:before="120" w:after="120" w:line="240" w:lineRule="auto"/>
      <w:ind w:left="2552"/>
    </w:pPr>
    <w:rPr>
      <w:sz w:val="18"/>
    </w:rPr>
  </w:style>
  <w:style w:type="paragraph" w:customStyle="1" w:styleId="TableUnnumbered5">
    <w:name w:val="Table Unnumbered 5"/>
    <w:basedOn w:val="Level5Unnumbered"/>
    <w:uiPriority w:val="7"/>
    <w:rsid w:val="005E47CB"/>
    <w:pPr>
      <w:tabs>
        <w:tab w:val="clear" w:pos="4111"/>
        <w:tab w:val="left" w:pos="3544"/>
      </w:tabs>
      <w:spacing w:before="120" w:after="120" w:line="240" w:lineRule="auto"/>
      <w:ind w:left="3544"/>
    </w:pPr>
    <w:rPr>
      <w:sz w:val="18"/>
    </w:rPr>
  </w:style>
  <w:style w:type="paragraph" w:customStyle="1" w:styleId="TableUnnumbered6">
    <w:name w:val="Table Unnumbered 6"/>
    <w:basedOn w:val="Level6Unnumbered"/>
    <w:uiPriority w:val="7"/>
    <w:rsid w:val="005E47CB"/>
    <w:pPr>
      <w:tabs>
        <w:tab w:val="clear" w:pos="7088"/>
        <w:tab w:val="num" w:pos="4820"/>
      </w:tabs>
      <w:spacing w:before="120" w:after="120" w:line="240" w:lineRule="auto"/>
      <w:ind w:left="4820"/>
    </w:pPr>
    <w:rPr>
      <w:sz w:val="18"/>
    </w:rPr>
  </w:style>
  <w:style w:type="paragraph" w:styleId="ListBullet">
    <w:name w:val="List Bullet"/>
    <w:basedOn w:val="Normal"/>
    <w:uiPriority w:val="99"/>
    <w:semiHidden/>
    <w:rsid w:val="0026482C"/>
    <w:pPr>
      <w:numPr>
        <w:numId w:val="38"/>
      </w:numPr>
      <w:contextualSpacing/>
    </w:pPr>
  </w:style>
  <w:style w:type="paragraph" w:customStyle="1" w:styleId="Level0or1Bullet">
    <w:name w:val="Level 0 or 1 Bullet"/>
    <w:basedOn w:val="Normal"/>
    <w:uiPriority w:val="6"/>
    <w:rsid w:val="00EB7B64"/>
    <w:pPr>
      <w:numPr>
        <w:numId w:val="69"/>
      </w:numPr>
      <w:tabs>
        <w:tab w:val="left" w:pos="426"/>
      </w:tabs>
      <w:ind w:left="426" w:hanging="426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415D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15D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15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15D7"/>
    <w:rPr>
      <w:rFonts w:ascii="Arial" w:hAnsi="Arial"/>
      <w:b/>
      <w:bCs/>
      <w:sz w:val="20"/>
      <w:szCs w:val="20"/>
    </w:rPr>
  </w:style>
  <w:style w:type="paragraph" w:customStyle="1" w:styleId="Level1NumberedHeadingBOLDUND">
    <w:name w:val="Level 1 Numbered Heading BOLD UND"/>
    <w:basedOn w:val="Level1NumberedHeadingBOLDCAPS"/>
    <w:next w:val="Level2Number"/>
    <w:uiPriority w:val="3"/>
    <w:qFormat/>
    <w:rsid w:val="00513B1C"/>
    <w:rPr>
      <w:rFonts w:ascii="Arial" w:hAnsi="Arial"/>
      <w:bCs w:val="0"/>
      <w:caps w:val="0"/>
      <w:u w:val="single"/>
    </w:rPr>
  </w:style>
  <w:style w:type="paragraph" w:customStyle="1" w:styleId="SimpleBulletsTabandShiftTab">
    <w:name w:val="Simple Bullets (Tab and Shift Tab)"/>
    <w:basedOn w:val="ListParagraph"/>
    <w:uiPriority w:val="7"/>
    <w:qFormat/>
    <w:rsid w:val="009B1999"/>
    <w:pPr>
      <w:numPr>
        <w:numId w:val="71"/>
      </w:numPr>
    </w:pPr>
  </w:style>
  <w:style w:type="paragraph" w:customStyle="1" w:styleId="Level0Unnumbered">
    <w:name w:val="Level 0 Unnumbered"/>
    <w:basedOn w:val="Normal"/>
    <w:uiPriority w:val="2"/>
    <w:qFormat/>
    <w:rsid w:val="00B00205"/>
    <w:pPr>
      <w:numPr>
        <w:numId w:val="72"/>
      </w:numPr>
    </w:pPr>
  </w:style>
  <w:style w:type="paragraph" w:customStyle="1" w:styleId="SimpleGeneralUnnumberedTabandShiftTab">
    <w:name w:val="Simple General Unnumbered (Tab and Shift Tab)"/>
    <w:basedOn w:val="Normal"/>
    <w:uiPriority w:val="7"/>
    <w:qFormat/>
    <w:rsid w:val="00CE296F"/>
    <w:pPr>
      <w:numPr>
        <w:numId w:val="73"/>
      </w:numPr>
    </w:pPr>
  </w:style>
  <w:style w:type="paragraph" w:customStyle="1" w:styleId="LetterAddressText">
    <w:name w:val="Letter Address Text"/>
    <w:basedOn w:val="Normal"/>
    <w:uiPriority w:val="9"/>
    <w:rsid w:val="00B02956"/>
    <w:pPr>
      <w:spacing w:after="0" w:line="240" w:lineRule="auto"/>
      <w:jc w:val="left"/>
    </w:pPr>
  </w:style>
  <w:style w:type="paragraph" w:customStyle="1" w:styleId="LetterHeader">
    <w:name w:val="Letter Header"/>
    <w:basedOn w:val="Normal"/>
    <w:uiPriority w:val="9"/>
    <w:semiHidden/>
    <w:rsid w:val="00B116FF"/>
    <w:pPr>
      <w:spacing w:after="120" w:line="240" w:lineRule="auto"/>
      <w:ind w:left="-391"/>
      <w:jc w:val="center"/>
    </w:pPr>
    <w:rPr>
      <w:rFonts w:ascii="Ubuntu Medium" w:hAnsi="Ubuntu Medium"/>
      <w:sz w:val="16"/>
      <w:szCs w:val="16"/>
    </w:rPr>
  </w:style>
  <w:style w:type="paragraph" w:customStyle="1" w:styleId="LetterSubject">
    <w:name w:val="Letter Subject"/>
    <w:basedOn w:val="Condensed"/>
    <w:next w:val="Level0Unnumbered"/>
    <w:uiPriority w:val="9"/>
    <w:semiHidden/>
    <w:rsid w:val="00362A12"/>
    <w:pPr>
      <w:keepNext/>
      <w:spacing w:before="360" w:after="360"/>
    </w:pPr>
    <w:rPr>
      <w:b/>
    </w:rPr>
  </w:style>
  <w:style w:type="paragraph" w:customStyle="1" w:styleId="LetterGreeting">
    <w:name w:val="Letter Greeting"/>
    <w:basedOn w:val="Condensed"/>
    <w:next w:val="LetterSubject"/>
    <w:uiPriority w:val="9"/>
    <w:semiHidden/>
    <w:rsid w:val="00D80C52"/>
    <w:pPr>
      <w:spacing w:before="240" w:after="240"/>
    </w:pPr>
  </w:style>
  <w:style w:type="paragraph" w:customStyle="1" w:styleId="LetterDelivery">
    <w:name w:val="Letter Delivery"/>
    <w:basedOn w:val="Condensed"/>
    <w:uiPriority w:val="9"/>
    <w:semiHidden/>
    <w:rsid w:val="00B02956"/>
    <w:pPr>
      <w:spacing w:before="120" w:after="120"/>
      <w:jc w:val="left"/>
    </w:pPr>
    <w:rPr>
      <w:b/>
    </w:rPr>
  </w:style>
  <w:style w:type="paragraph" w:customStyle="1" w:styleId="LetterEnding">
    <w:name w:val="Letter Ending"/>
    <w:basedOn w:val="Condensed"/>
    <w:next w:val="Normal"/>
    <w:uiPriority w:val="9"/>
    <w:semiHidden/>
    <w:rsid w:val="00362A12"/>
    <w:pPr>
      <w:spacing w:after="60"/>
    </w:pPr>
    <w:rPr>
      <w:b/>
    </w:rPr>
  </w:style>
  <w:style w:type="paragraph" w:customStyle="1" w:styleId="LetterFooter">
    <w:name w:val="Letter Footer"/>
    <w:basedOn w:val="Normal"/>
    <w:uiPriority w:val="9"/>
    <w:semiHidden/>
    <w:rsid w:val="00B116FF"/>
    <w:pPr>
      <w:spacing w:before="120" w:after="120" w:line="240" w:lineRule="auto"/>
      <w:jc w:val="center"/>
    </w:pPr>
    <w:rPr>
      <w:rFonts w:ascii="Ubuntu Medium" w:hAnsi="Ubuntu Medium" w:cstheme="minorHAnsi"/>
      <w:bCs/>
      <w:noProof/>
      <w:sz w:val="16"/>
      <w:szCs w:val="15"/>
    </w:rPr>
  </w:style>
  <w:style w:type="paragraph" w:customStyle="1" w:styleId="LetterRefs">
    <w:name w:val="Letter Refs"/>
    <w:basedOn w:val="Normal"/>
    <w:uiPriority w:val="9"/>
    <w:rsid w:val="00D80C52"/>
    <w:pPr>
      <w:spacing w:after="0" w:line="240" w:lineRule="auto"/>
      <w:jc w:val="right"/>
    </w:pPr>
    <w:rPr>
      <w:sz w:val="16"/>
      <w:szCs w:val="16"/>
    </w:rPr>
  </w:style>
  <w:style w:type="paragraph" w:customStyle="1" w:styleId="LetterClose">
    <w:name w:val="Letter Close"/>
    <w:basedOn w:val="Normal"/>
    <w:uiPriority w:val="9"/>
    <w:semiHidden/>
    <w:rsid w:val="00362A12"/>
    <w:pPr>
      <w:spacing w:before="360" w:after="720"/>
    </w:pPr>
  </w:style>
  <w:style w:type="character" w:styleId="PlaceholderText">
    <w:name w:val="Placeholder Text"/>
    <w:basedOn w:val="DefaultParagraphFont"/>
    <w:uiPriority w:val="99"/>
    <w:semiHidden/>
    <w:rsid w:val="00C81D19"/>
    <w:rPr>
      <w:color w:val="808080"/>
    </w:rPr>
  </w:style>
  <w:style w:type="paragraph" w:customStyle="1" w:styleId="LetterEmail">
    <w:name w:val="Letter_Email"/>
    <w:basedOn w:val="LetterAddressText"/>
    <w:uiPriority w:val="9"/>
    <w:qFormat/>
    <w:rsid w:val="00C81D19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npbeyondlegal.com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npbeyondlegal.com/" TargetMode="External"/><Relationship Id="rId2" Type="http://schemas.openxmlformats.org/officeDocument/2006/relationships/hyperlink" Target="mailto:info@lnpbeyondlega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np\LNP%20Attorneys%20Inc\LNP%20Office%20Hub%20-%20Templates\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23AECFE52364A8A98EA25BDA3683F" ma:contentTypeVersion="4" ma:contentTypeDescription="Create a new document." ma:contentTypeScope="" ma:versionID="1eca33916b708c21ddc29dd7788dcbcd">
  <xsd:schema xmlns:xsd="http://www.w3.org/2001/XMLSchema" xmlns:xs="http://www.w3.org/2001/XMLSchema" xmlns:p="http://schemas.microsoft.com/office/2006/metadata/properties" xmlns:ns2="fba194e7-2683-4f97-bdd1-724a90e6bf16" targetNamespace="http://schemas.microsoft.com/office/2006/metadata/properties" ma:root="true" ma:fieldsID="1371edab1fd990fcfe90527ebd9c2baf" ns2:_="">
    <xsd:import namespace="fba194e7-2683-4f97-bdd1-724a90e6bf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194e7-2683-4f97-bdd1-724a90e6bf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E8FB53-EBD3-43C5-81E6-378207BB39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CC6AA7-D18A-45A5-9DD4-7BB6176A8D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D1E992-3A58-4D79-89F7-CAFF361F9A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99A1B4-4D0D-4C8A-AE9C-4CEBDD7DC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a194e7-2683-4f97-bdd1-724a90e6bf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 Template.dotx</Template>
  <TotalTime>56</TotalTime>
  <Pages>1</Pages>
  <Words>191</Words>
  <Characters>1028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MatterCues Pty Ltd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LnP Admin</dc:creator>
  <cp:lastModifiedBy>Delano Martin</cp:lastModifiedBy>
  <cp:revision>32</cp:revision>
  <cp:lastPrinted>2025-02-18T07:43:00Z</cp:lastPrinted>
  <dcterms:created xsi:type="dcterms:W3CDTF">2024-08-01T16:12:00Z</dcterms:created>
  <dcterms:modified xsi:type="dcterms:W3CDTF">2026-03-09T07:36:00Z</dcterms:modified>
  <cp:version>v4.0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0x010100BFE23AECFE52364A8A98EA25BDA3683F</vt:lpwstr>
  </property>
  <property fmtid="{D5CDD505-2E9C-101B-9397-08002B2CF9AE}" pid="3" name="MediaServiceImageTags">
    <vt:lpwstr/>
  </property>
</Properties>
</file>